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5BDB" w14:textId="77777777" w:rsidR="00BF6E76" w:rsidRPr="008F42EB" w:rsidRDefault="00BF6E76" w:rsidP="00E73FA3">
      <w:pPr>
        <w:pStyle w:val="Kapiteltext"/>
        <w:rPr>
          <w:noProof/>
          <w:lang w:val="de-DE" w:eastAsia="de-DE"/>
        </w:rPr>
      </w:pPr>
    </w:p>
    <w:p w14:paraId="2C77B095" w14:textId="77777777" w:rsidR="00BF6E76" w:rsidRPr="008F42EB" w:rsidRDefault="00BF6E76" w:rsidP="00BF6E76">
      <w:pPr>
        <w:pStyle w:val="Kapiteltext"/>
        <w:rPr>
          <w:noProof/>
          <w:lang w:val="de-DE" w:eastAsia="de-DE"/>
        </w:rPr>
      </w:pPr>
    </w:p>
    <w:p w14:paraId="78288507" w14:textId="77777777" w:rsidR="00BF6E76" w:rsidRPr="008F42EB" w:rsidRDefault="00BF6E76" w:rsidP="00093CCA">
      <w:pPr>
        <w:rPr>
          <w:noProof/>
          <w:lang w:val="de-DE" w:eastAsia="de-DE"/>
        </w:rPr>
      </w:pPr>
    </w:p>
    <w:p w14:paraId="458450A2" w14:textId="7EA550A1" w:rsidR="00BF6E76" w:rsidRDefault="00BF6E76" w:rsidP="00093CCA"/>
    <w:p w14:paraId="001630B2" w14:textId="77777777" w:rsidR="00BF6E76" w:rsidRDefault="00BF6E76" w:rsidP="00093CCA"/>
    <w:p w14:paraId="6E56C7F8" w14:textId="77777777" w:rsidR="00BF6E76" w:rsidRDefault="00BF6E76" w:rsidP="00093CCA"/>
    <w:p w14:paraId="28B74E89" w14:textId="77777777" w:rsidR="006D1766" w:rsidRPr="006D1766" w:rsidRDefault="006D1766" w:rsidP="006D1766">
      <w:pPr>
        <w:rPr>
          <w:lang w:eastAsia="de-DE"/>
        </w:rPr>
      </w:pPr>
    </w:p>
    <w:p w14:paraId="1B4CB6DD" w14:textId="4059EAED" w:rsidR="00212C28" w:rsidRPr="00A61B7E" w:rsidRDefault="00304929" w:rsidP="00212C28">
      <w:pPr>
        <w:ind w:left="-284"/>
        <w:rPr>
          <w:b/>
          <w:bCs/>
          <w:color w:val="005096" w:themeColor="accent2"/>
          <w:sz w:val="60"/>
          <w:szCs w:val="60"/>
        </w:rPr>
      </w:pPr>
      <w:r w:rsidRPr="00A61B7E">
        <w:rPr>
          <w:b/>
          <w:bCs/>
          <w:color w:val="005096" w:themeColor="accent2"/>
          <w:sz w:val="60"/>
          <w:szCs w:val="60"/>
        </w:rPr>
        <w:t xml:space="preserve">UE1 Lab </w:t>
      </w:r>
      <w:proofErr w:type="spellStart"/>
      <w:r w:rsidR="00A472F5" w:rsidRPr="00A61B7E">
        <w:rPr>
          <w:b/>
          <w:bCs/>
          <w:color w:val="005096" w:themeColor="accent2"/>
          <w:sz w:val="60"/>
          <w:szCs w:val="60"/>
        </w:rPr>
        <w:t>report</w:t>
      </w:r>
      <w:proofErr w:type="spellEnd"/>
    </w:p>
    <w:p w14:paraId="24D207A3" w14:textId="73EE7460" w:rsidR="00093CCA" w:rsidRPr="00A61B7E" w:rsidRDefault="00093CCA" w:rsidP="00093CCA">
      <w:pPr>
        <w:ind w:left="-284"/>
        <w:rPr>
          <w:color w:val="005096" w:themeColor="accent2"/>
          <w:sz w:val="40"/>
          <w:szCs w:val="40"/>
        </w:rPr>
      </w:pPr>
    </w:p>
    <w:p w14:paraId="1DF370E7" w14:textId="77777777" w:rsidR="00093CCA" w:rsidRPr="00A61B7E" w:rsidRDefault="00093CCA" w:rsidP="00093CCA">
      <w:pPr>
        <w:ind w:left="-284"/>
        <w:rPr>
          <w:color w:val="005096" w:themeColor="accent2"/>
          <w:sz w:val="40"/>
          <w:szCs w:val="40"/>
        </w:rPr>
      </w:pPr>
    </w:p>
    <w:p w14:paraId="58F434A1" w14:textId="6B4CA8D0" w:rsidR="00093CCA" w:rsidRPr="00A61B7E" w:rsidRDefault="00304929" w:rsidP="00093CCA">
      <w:pPr>
        <w:ind w:left="-284"/>
        <w:rPr>
          <w:color w:val="005096" w:themeColor="accent2"/>
          <w:sz w:val="40"/>
          <w:szCs w:val="40"/>
        </w:rPr>
      </w:pPr>
      <w:r w:rsidRPr="00A61B7E">
        <w:rPr>
          <w:color w:val="005096" w:themeColor="accent2"/>
          <w:sz w:val="40"/>
          <w:szCs w:val="40"/>
        </w:rPr>
        <w:t>IN-BCN</w:t>
      </w:r>
    </w:p>
    <w:p w14:paraId="2B93FAF4" w14:textId="1F3F024C" w:rsidR="00093CCA" w:rsidRPr="00A61B7E" w:rsidRDefault="00093CCA" w:rsidP="00093CCA">
      <w:pPr>
        <w:ind w:left="-284"/>
        <w:rPr>
          <w:color w:val="005096" w:themeColor="accent2"/>
          <w:sz w:val="40"/>
          <w:szCs w:val="40"/>
        </w:rPr>
      </w:pPr>
    </w:p>
    <w:p w14:paraId="4F47CFD0" w14:textId="77777777" w:rsidR="00093CCA" w:rsidRPr="00A61B7E" w:rsidRDefault="00093CCA" w:rsidP="00093CCA">
      <w:pPr>
        <w:ind w:left="-284"/>
        <w:rPr>
          <w:color w:val="005096" w:themeColor="accent2"/>
          <w:sz w:val="40"/>
          <w:szCs w:val="40"/>
        </w:rPr>
      </w:pPr>
    </w:p>
    <w:p w14:paraId="670F1CC8" w14:textId="71646FCB" w:rsidR="00093CCA" w:rsidRPr="00BD37AB" w:rsidRDefault="00304929" w:rsidP="00093CCA">
      <w:pPr>
        <w:ind w:left="-284"/>
        <w:rPr>
          <w:color w:val="005096" w:themeColor="accent2"/>
          <w:sz w:val="40"/>
          <w:szCs w:val="40"/>
        </w:rPr>
      </w:pPr>
      <w:r>
        <w:rPr>
          <w:color w:val="005096" w:themeColor="accent2"/>
          <w:sz w:val="40"/>
          <w:szCs w:val="40"/>
        </w:rPr>
        <w:t>BIS BB24</w:t>
      </w:r>
    </w:p>
    <w:p w14:paraId="49D0230F" w14:textId="77777777" w:rsidR="00093CCA" w:rsidRPr="00093CCA" w:rsidRDefault="00093CCA" w:rsidP="00093CCA">
      <w:pPr>
        <w:ind w:left="-284"/>
        <w:rPr>
          <w:sz w:val="40"/>
          <w:szCs w:val="40"/>
        </w:rPr>
      </w:pPr>
    </w:p>
    <w:p w14:paraId="6B01FC3B" w14:textId="10FC2CDE" w:rsidR="00093CCA" w:rsidRDefault="00093CCA" w:rsidP="00093CCA">
      <w:pPr>
        <w:ind w:left="-284"/>
        <w:rPr>
          <w:sz w:val="40"/>
          <w:szCs w:val="40"/>
        </w:rPr>
      </w:pPr>
    </w:p>
    <w:p w14:paraId="3551ED02" w14:textId="22FE2D96" w:rsidR="00093CCA" w:rsidRDefault="00093CCA" w:rsidP="00093CCA">
      <w:pPr>
        <w:ind w:left="-284"/>
        <w:rPr>
          <w:sz w:val="40"/>
          <w:szCs w:val="40"/>
        </w:rPr>
      </w:pPr>
    </w:p>
    <w:p w14:paraId="0C278E64" w14:textId="648E3CF6" w:rsidR="00093CCA" w:rsidRDefault="00093CCA" w:rsidP="00093CCA">
      <w:pPr>
        <w:ind w:left="-284"/>
        <w:rPr>
          <w:sz w:val="40"/>
          <w:szCs w:val="40"/>
        </w:rPr>
      </w:pPr>
    </w:p>
    <w:p w14:paraId="3FC590C5" w14:textId="77777777" w:rsidR="00093CCA" w:rsidRPr="00093CCA" w:rsidRDefault="00093CCA" w:rsidP="00093CCA">
      <w:pPr>
        <w:ind w:left="-284"/>
        <w:rPr>
          <w:sz w:val="40"/>
          <w:szCs w:val="40"/>
        </w:rPr>
      </w:pPr>
    </w:p>
    <w:p w14:paraId="1C06182E" w14:textId="76CAC466" w:rsidR="00093CCA" w:rsidRPr="00A61B7E" w:rsidRDefault="00304929" w:rsidP="00093CCA">
      <w:pPr>
        <w:ind w:left="-284"/>
        <w:rPr>
          <w:b/>
          <w:bCs/>
          <w:sz w:val="28"/>
          <w:szCs w:val="28"/>
        </w:rPr>
      </w:pPr>
      <w:r>
        <w:rPr>
          <w:b/>
          <w:bCs/>
          <w:sz w:val="28"/>
          <w:szCs w:val="28"/>
        </w:rPr>
        <w:t>Daniel KARAS, is241323</w:t>
      </w:r>
    </w:p>
    <w:p w14:paraId="4556AFAD" w14:textId="77777777" w:rsidR="00093CCA" w:rsidRPr="00A61B7E" w:rsidRDefault="00093CCA" w:rsidP="00093CCA">
      <w:pPr>
        <w:ind w:left="-284"/>
        <w:rPr>
          <w:color w:val="000000" w:themeColor="text1"/>
          <w:sz w:val="24"/>
          <w:szCs w:val="24"/>
        </w:rPr>
      </w:pPr>
    </w:p>
    <w:p w14:paraId="38542419" w14:textId="7970587E" w:rsidR="00093CCA" w:rsidRPr="00A61B7E" w:rsidRDefault="00093CCA" w:rsidP="00093CCA">
      <w:pPr>
        <w:ind w:left="-284"/>
        <w:rPr>
          <w:color w:val="000000" w:themeColor="text1"/>
          <w:sz w:val="24"/>
          <w:szCs w:val="24"/>
        </w:rPr>
      </w:pPr>
    </w:p>
    <w:p w14:paraId="65FFC9A4" w14:textId="20E779C3" w:rsidR="00093CCA" w:rsidRPr="00A61B7E" w:rsidRDefault="00093CCA" w:rsidP="00093CCA">
      <w:pPr>
        <w:ind w:left="-284"/>
        <w:rPr>
          <w:color w:val="000000" w:themeColor="text1"/>
          <w:sz w:val="24"/>
          <w:szCs w:val="24"/>
        </w:rPr>
      </w:pPr>
    </w:p>
    <w:p w14:paraId="6B36F7DE" w14:textId="36CFEB2C" w:rsidR="00093CCA" w:rsidRPr="00A61B7E" w:rsidRDefault="00093CCA" w:rsidP="00093CCA">
      <w:pPr>
        <w:ind w:left="-284"/>
        <w:rPr>
          <w:color w:val="000000" w:themeColor="text1"/>
          <w:sz w:val="24"/>
          <w:szCs w:val="24"/>
        </w:rPr>
      </w:pPr>
    </w:p>
    <w:p w14:paraId="617DC3A2" w14:textId="30C71716" w:rsidR="00093CCA" w:rsidRPr="00A61B7E" w:rsidRDefault="00093CCA" w:rsidP="00093CCA">
      <w:pPr>
        <w:ind w:left="-284"/>
        <w:rPr>
          <w:color w:val="000000" w:themeColor="text1"/>
          <w:sz w:val="24"/>
          <w:szCs w:val="24"/>
        </w:rPr>
      </w:pPr>
    </w:p>
    <w:p w14:paraId="60CD7CC9" w14:textId="46390409" w:rsidR="00093CCA" w:rsidRPr="00A61B7E" w:rsidRDefault="00093CCA" w:rsidP="00093CCA">
      <w:pPr>
        <w:ind w:left="-284"/>
        <w:rPr>
          <w:color w:val="000000" w:themeColor="text1"/>
          <w:sz w:val="24"/>
          <w:szCs w:val="24"/>
        </w:rPr>
      </w:pPr>
    </w:p>
    <w:p w14:paraId="145C9F05" w14:textId="77777777" w:rsidR="00093CCA" w:rsidRPr="00A61B7E" w:rsidRDefault="00093CCA" w:rsidP="00093CCA">
      <w:pPr>
        <w:ind w:left="-284"/>
        <w:rPr>
          <w:color w:val="000000" w:themeColor="text1"/>
          <w:sz w:val="24"/>
          <w:szCs w:val="24"/>
        </w:rPr>
      </w:pPr>
    </w:p>
    <w:p w14:paraId="186F0DCF" w14:textId="77777777" w:rsidR="00093CCA" w:rsidRPr="00A61B7E" w:rsidRDefault="00093CCA" w:rsidP="00093CCA">
      <w:pPr>
        <w:ind w:left="-284"/>
        <w:rPr>
          <w:color w:val="000000" w:themeColor="text1"/>
          <w:sz w:val="24"/>
          <w:szCs w:val="24"/>
        </w:rPr>
      </w:pPr>
    </w:p>
    <w:p w14:paraId="0FFE54B7" w14:textId="0B711FF0" w:rsidR="00104901" w:rsidRDefault="00212C28" w:rsidP="00093CCA">
      <w:pPr>
        <w:ind w:left="-284"/>
        <w:rPr>
          <w:noProof/>
          <w:sz w:val="24"/>
          <w:szCs w:val="24"/>
        </w:rPr>
      </w:pPr>
      <w:r w:rsidRPr="0026777E">
        <w:rPr>
          <w:sz w:val="24"/>
          <w:szCs w:val="24"/>
        </w:rPr>
        <w:t xml:space="preserve">Stand: </w:t>
      </w:r>
      <w:r w:rsidRPr="0026777E">
        <w:rPr>
          <w:sz w:val="24"/>
          <w:szCs w:val="24"/>
        </w:rPr>
        <w:fldChar w:fldCharType="begin"/>
      </w:r>
      <w:r w:rsidRPr="0026777E">
        <w:rPr>
          <w:sz w:val="24"/>
          <w:szCs w:val="24"/>
        </w:rPr>
        <w:instrText xml:space="preserve"> TIME \@ "dd. MMMM yyyy" </w:instrText>
      </w:r>
      <w:r w:rsidRPr="0026777E">
        <w:rPr>
          <w:sz w:val="24"/>
          <w:szCs w:val="24"/>
        </w:rPr>
        <w:fldChar w:fldCharType="separate"/>
      </w:r>
      <w:r w:rsidR="00D752E6">
        <w:rPr>
          <w:noProof/>
          <w:sz w:val="24"/>
          <w:szCs w:val="24"/>
        </w:rPr>
        <w:t>01. Juni 2025</w:t>
      </w:r>
      <w:r w:rsidRPr="0026777E">
        <w:rPr>
          <w:noProof/>
          <w:sz w:val="24"/>
          <w:szCs w:val="24"/>
        </w:rPr>
        <w:fldChar w:fldCharType="end"/>
      </w:r>
    </w:p>
    <w:p w14:paraId="670D8F5D" w14:textId="02AF0924" w:rsidR="00D87CA2" w:rsidRPr="00212C28" w:rsidRDefault="00D87CA2" w:rsidP="00093CCA">
      <w:pPr>
        <w:ind w:left="-284"/>
        <w:rPr>
          <w:sz w:val="24"/>
          <w:szCs w:val="24"/>
        </w:rPr>
      </w:pPr>
      <w:r>
        <w:br w:type="page"/>
      </w:r>
    </w:p>
    <w:p w14:paraId="0E41E35E" w14:textId="1EFE823C" w:rsidR="00BF6E76" w:rsidRPr="008F42EB" w:rsidRDefault="00BF6E76" w:rsidP="00BF6E76">
      <w:pPr>
        <w:rPr>
          <w:sz w:val="20"/>
        </w:rPr>
        <w:sectPr w:rsidR="00BF6E76" w:rsidRPr="008F42EB" w:rsidSect="00CF0E80">
          <w:headerReference w:type="even" r:id="rId12"/>
          <w:headerReference w:type="default" r:id="rId13"/>
          <w:footerReference w:type="default" r:id="rId14"/>
          <w:headerReference w:type="first" r:id="rId15"/>
          <w:footerReference w:type="first" r:id="rId16"/>
          <w:pgSz w:w="11906" w:h="16838" w:code="9"/>
          <w:pgMar w:top="2665" w:right="1418" w:bottom="1701" w:left="1418" w:header="1134" w:footer="567" w:gutter="0"/>
          <w:cols w:space="708"/>
          <w:titlePg/>
          <w:docGrid w:linePitch="360"/>
        </w:sectPr>
      </w:pPr>
    </w:p>
    <w:p w14:paraId="720A0220" w14:textId="5B3F0EF1" w:rsidR="00637416" w:rsidRPr="00A61B7E" w:rsidRDefault="00F1166C" w:rsidP="004E57E5">
      <w:pPr>
        <w:pStyle w:val="TOCHeader"/>
        <w:rPr>
          <w:sz w:val="22"/>
          <w:szCs w:val="22"/>
          <w:lang w:val="en-US"/>
        </w:rPr>
      </w:pPr>
      <w:bookmarkStart w:id="0" w:name="_Toc414290008"/>
      <w:r w:rsidRPr="00A61B7E">
        <w:rPr>
          <w:lang w:val="en-US"/>
        </w:rPr>
        <w:lastRenderedPageBreak/>
        <w:t>Table of Contents</w:t>
      </w:r>
    </w:p>
    <w:p w14:paraId="4A1896F2" w14:textId="2C45D9A6" w:rsidR="00E158D8" w:rsidRPr="00E158D8" w:rsidRDefault="00637416">
      <w:pPr>
        <w:pStyle w:val="Verzeichnis1"/>
        <w:rPr>
          <w:rFonts w:asciiTheme="minorHAnsi" w:eastAsiaTheme="minorEastAsia" w:hAnsiTheme="minorHAnsi" w:cstheme="minorBidi"/>
          <w:b w:val="0"/>
          <w:kern w:val="2"/>
          <w:sz w:val="24"/>
          <w:szCs w:val="24"/>
          <w:lang w:val="en-GB" w:eastAsia="de-AT"/>
          <w14:ligatures w14:val="standardContextual"/>
        </w:rPr>
      </w:pPr>
      <w:r>
        <w:rPr>
          <w:bCs/>
        </w:rPr>
        <w:fldChar w:fldCharType="begin"/>
      </w:r>
      <w:r w:rsidRPr="00A61B7E">
        <w:rPr>
          <w:bCs/>
          <w:lang w:val="en-US"/>
        </w:rPr>
        <w:instrText xml:space="preserve"> TOC \o "1-3" \u </w:instrText>
      </w:r>
      <w:r>
        <w:rPr>
          <w:bCs/>
        </w:rPr>
        <w:fldChar w:fldCharType="separate"/>
      </w:r>
      <w:r w:rsidR="00E158D8" w:rsidRPr="00E158D8">
        <w:rPr>
          <w:lang w:val="en-GB"/>
        </w:rPr>
        <w:t>1</w:t>
      </w:r>
      <w:r w:rsidR="00E158D8" w:rsidRPr="00E158D8">
        <w:rPr>
          <w:rFonts w:asciiTheme="minorHAnsi" w:eastAsiaTheme="minorEastAsia" w:hAnsiTheme="minorHAnsi" w:cstheme="minorBidi"/>
          <w:b w:val="0"/>
          <w:kern w:val="2"/>
          <w:sz w:val="24"/>
          <w:szCs w:val="24"/>
          <w:lang w:val="en-GB" w:eastAsia="de-AT"/>
          <w14:ligatures w14:val="standardContextual"/>
        </w:rPr>
        <w:tab/>
      </w:r>
      <w:r w:rsidR="00E158D8" w:rsidRPr="00E158D8">
        <w:rPr>
          <w:lang w:val="en-GB"/>
        </w:rPr>
        <w:t>Exercise network plan</w:t>
      </w:r>
      <w:r w:rsidR="00E158D8" w:rsidRPr="00E158D8">
        <w:rPr>
          <w:lang w:val="en-GB"/>
        </w:rPr>
        <w:tab/>
      </w:r>
      <w:r w:rsidR="00E158D8">
        <w:fldChar w:fldCharType="begin"/>
      </w:r>
      <w:r w:rsidR="00E158D8" w:rsidRPr="00E158D8">
        <w:rPr>
          <w:lang w:val="en-GB"/>
        </w:rPr>
        <w:instrText xml:space="preserve"> PAGEREF _Toc199630067 \h </w:instrText>
      </w:r>
      <w:r w:rsidR="00E158D8">
        <w:fldChar w:fldCharType="separate"/>
      </w:r>
      <w:r w:rsidR="00D752E6">
        <w:rPr>
          <w:lang w:val="en-GB"/>
        </w:rPr>
        <w:t>3</w:t>
      </w:r>
      <w:r w:rsidR="00E158D8">
        <w:fldChar w:fldCharType="end"/>
      </w:r>
    </w:p>
    <w:p w14:paraId="2C638E7E" w14:textId="4830C100" w:rsidR="00E158D8" w:rsidRPr="00E158D8" w:rsidRDefault="00E158D8">
      <w:pPr>
        <w:pStyle w:val="Verzeichnis1"/>
        <w:rPr>
          <w:rFonts w:asciiTheme="minorHAnsi" w:eastAsiaTheme="minorEastAsia" w:hAnsiTheme="minorHAnsi" w:cstheme="minorBidi"/>
          <w:b w:val="0"/>
          <w:kern w:val="2"/>
          <w:sz w:val="24"/>
          <w:szCs w:val="24"/>
          <w:lang w:val="en-GB" w:eastAsia="de-AT"/>
          <w14:ligatures w14:val="standardContextual"/>
        </w:rPr>
      </w:pPr>
      <w:r w:rsidRPr="00E158D8">
        <w:rPr>
          <w:lang w:val="en-GB"/>
        </w:rPr>
        <w:t>2</w:t>
      </w:r>
      <w:r w:rsidRPr="00E158D8">
        <w:rPr>
          <w:rFonts w:asciiTheme="minorHAnsi" w:eastAsiaTheme="minorEastAsia" w:hAnsiTheme="minorHAnsi" w:cstheme="minorBidi"/>
          <w:b w:val="0"/>
          <w:kern w:val="2"/>
          <w:sz w:val="24"/>
          <w:szCs w:val="24"/>
          <w:lang w:val="en-GB" w:eastAsia="de-AT"/>
          <w14:ligatures w14:val="standardContextual"/>
        </w:rPr>
        <w:tab/>
      </w:r>
      <w:r w:rsidRPr="00E158D8">
        <w:rPr>
          <w:lang w:val="en-GB"/>
        </w:rPr>
        <w:t>UE1.6) Analysis of RIP</w:t>
      </w:r>
      <w:r w:rsidRPr="00E158D8">
        <w:rPr>
          <w:lang w:val="en-GB"/>
        </w:rPr>
        <w:tab/>
      </w:r>
      <w:r>
        <w:fldChar w:fldCharType="begin"/>
      </w:r>
      <w:r w:rsidRPr="00E158D8">
        <w:rPr>
          <w:lang w:val="en-GB"/>
        </w:rPr>
        <w:instrText xml:space="preserve"> PAGEREF _Toc199630068 \h </w:instrText>
      </w:r>
      <w:r>
        <w:fldChar w:fldCharType="separate"/>
      </w:r>
      <w:r w:rsidR="00D752E6">
        <w:rPr>
          <w:lang w:val="en-GB"/>
        </w:rPr>
        <w:t>4</w:t>
      </w:r>
      <w:r>
        <w:fldChar w:fldCharType="end"/>
      </w:r>
    </w:p>
    <w:p w14:paraId="025E43AE" w14:textId="007C82AE" w:rsidR="00E158D8" w:rsidRPr="00E158D8" w:rsidRDefault="00E158D8">
      <w:pPr>
        <w:pStyle w:val="Verzeichnis3"/>
        <w:rPr>
          <w:rFonts w:asciiTheme="minorHAnsi" w:eastAsiaTheme="minorEastAsia" w:hAnsiTheme="minorHAnsi" w:cstheme="minorBidi"/>
          <w:kern w:val="2"/>
          <w:sz w:val="24"/>
          <w:szCs w:val="24"/>
          <w:lang w:val="en-GB" w:eastAsia="de-AT"/>
          <w14:ligatures w14:val="standardContextual"/>
        </w:rPr>
      </w:pPr>
      <w:r w:rsidRPr="001E5814">
        <w:rPr>
          <w:color w:val="005096" w:themeColor="accent2"/>
          <w:lang w:val="en-GB"/>
        </w:rPr>
        <w:t>Vulnerabilities of RIPng:</w:t>
      </w:r>
      <w:r w:rsidRPr="00E158D8">
        <w:rPr>
          <w:lang w:val="en-GB"/>
        </w:rPr>
        <w:tab/>
      </w:r>
      <w:r>
        <w:fldChar w:fldCharType="begin"/>
      </w:r>
      <w:r w:rsidRPr="00E158D8">
        <w:rPr>
          <w:lang w:val="en-GB"/>
        </w:rPr>
        <w:instrText xml:space="preserve"> PAGEREF _Toc199630069 \h </w:instrText>
      </w:r>
      <w:r>
        <w:fldChar w:fldCharType="separate"/>
      </w:r>
      <w:r w:rsidR="00D752E6">
        <w:rPr>
          <w:lang w:val="en-GB"/>
        </w:rPr>
        <w:t>8</w:t>
      </w:r>
      <w:r>
        <w:fldChar w:fldCharType="end"/>
      </w:r>
    </w:p>
    <w:p w14:paraId="75571DC2" w14:textId="0745DBA1" w:rsidR="00E158D8" w:rsidRPr="00E158D8" w:rsidRDefault="00E158D8">
      <w:pPr>
        <w:pStyle w:val="Verzeichnis3"/>
        <w:rPr>
          <w:rFonts w:asciiTheme="minorHAnsi" w:eastAsiaTheme="minorEastAsia" w:hAnsiTheme="minorHAnsi" w:cstheme="minorBidi"/>
          <w:kern w:val="2"/>
          <w:sz w:val="24"/>
          <w:szCs w:val="24"/>
          <w:lang w:val="en-GB" w:eastAsia="de-AT"/>
          <w14:ligatures w14:val="standardContextual"/>
        </w:rPr>
      </w:pPr>
      <w:r w:rsidRPr="001E5814">
        <w:rPr>
          <w:color w:val="005096" w:themeColor="accent2"/>
          <w:lang w:val="en-GB"/>
        </w:rPr>
        <w:t>Hardening mechanisms</w:t>
      </w:r>
      <w:r w:rsidRPr="00E158D8">
        <w:rPr>
          <w:lang w:val="en-GB"/>
        </w:rPr>
        <w:tab/>
      </w:r>
      <w:r>
        <w:fldChar w:fldCharType="begin"/>
      </w:r>
      <w:r w:rsidRPr="00E158D8">
        <w:rPr>
          <w:lang w:val="en-GB"/>
        </w:rPr>
        <w:instrText xml:space="preserve"> PAGEREF _Toc199630070 \h </w:instrText>
      </w:r>
      <w:r>
        <w:fldChar w:fldCharType="separate"/>
      </w:r>
      <w:r w:rsidR="00D752E6">
        <w:rPr>
          <w:lang w:val="en-GB"/>
        </w:rPr>
        <w:t>8</w:t>
      </w:r>
      <w:r>
        <w:fldChar w:fldCharType="end"/>
      </w:r>
    </w:p>
    <w:p w14:paraId="2A1D9A7C" w14:textId="1C91CDB9" w:rsidR="00E158D8" w:rsidRDefault="00E158D8">
      <w:pPr>
        <w:pStyle w:val="Verzeichnis1"/>
        <w:rPr>
          <w:rFonts w:asciiTheme="minorHAnsi" w:eastAsiaTheme="minorEastAsia" w:hAnsiTheme="minorHAnsi" w:cstheme="minorBidi"/>
          <w:b w:val="0"/>
          <w:kern w:val="2"/>
          <w:sz w:val="24"/>
          <w:szCs w:val="24"/>
          <w:lang w:eastAsia="de-AT"/>
          <w14:ligatures w14:val="standardContextual"/>
        </w:rPr>
      </w:pPr>
      <w:r>
        <w:t>3</w:t>
      </w:r>
      <w:r>
        <w:rPr>
          <w:rFonts w:asciiTheme="minorHAnsi" w:eastAsiaTheme="minorEastAsia" w:hAnsiTheme="minorHAnsi" w:cstheme="minorBidi"/>
          <w:b w:val="0"/>
          <w:kern w:val="2"/>
          <w:sz w:val="24"/>
          <w:szCs w:val="24"/>
          <w:lang w:eastAsia="de-AT"/>
          <w14:ligatures w14:val="standardContextual"/>
        </w:rPr>
        <w:tab/>
      </w:r>
      <w:r>
        <w:t>UE1.8) Analysis OSPFv2</w:t>
      </w:r>
      <w:r>
        <w:tab/>
      </w:r>
      <w:r>
        <w:fldChar w:fldCharType="begin"/>
      </w:r>
      <w:r>
        <w:instrText xml:space="preserve"> PAGEREF _Toc199630071 \h </w:instrText>
      </w:r>
      <w:r>
        <w:fldChar w:fldCharType="separate"/>
      </w:r>
      <w:r w:rsidR="00D752E6">
        <w:t>9</w:t>
      </w:r>
      <w:r>
        <w:fldChar w:fldCharType="end"/>
      </w:r>
    </w:p>
    <w:p w14:paraId="4CBC4CF4" w14:textId="02183510" w:rsidR="00E158D8" w:rsidRDefault="00E158D8">
      <w:pPr>
        <w:pStyle w:val="Verzeichnis1"/>
        <w:rPr>
          <w:rFonts w:asciiTheme="minorHAnsi" w:eastAsiaTheme="minorEastAsia" w:hAnsiTheme="minorHAnsi" w:cstheme="minorBidi"/>
          <w:b w:val="0"/>
          <w:kern w:val="2"/>
          <w:sz w:val="24"/>
          <w:szCs w:val="24"/>
          <w:lang w:eastAsia="de-AT"/>
          <w14:ligatures w14:val="standardContextual"/>
        </w:rPr>
      </w:pPr>
      <w:r>
        <w:t>4</w:t>
      </w:r>
      <w:r>
        <w:rPr>
          <w:rFonts w:asciiTheme="minorHAnsi" w:eastAsiaTheme="minorEastAsia" w:hAnsiTheme="minorHAnsi" w:cstheme="minorBidi"/>
          <w:b w:val="0"/>
          <w:kern w:val="2"/>
          <w:sz w:val="24"/>
          <w:szCs w:val="24"/>
          <w:lang w:eastAsia="de-AT"/>
          <w14:ligatures w14:val="standardContextual"/>
        </w:rPr>
        <w:tab/>
      </w:r>
      <w:r>
        <w:t>UE1.10) Analysis OSPFv3</w:t>
      </w:r>
      <w:r>
        <w:tab/>
      </w:r>
      <w:r>
        <w:fldChar w:fldCharType="begin"/>
      </w:r>
      <w:r>
        <w:instrText xml:space="preserve"> PAGEREF _Toc199630072 \h </w:instrText>
      </w:r>
      <w:r>
        <w:fldChar w:fldCharType="separate"/>
      </w:r>
      <w:r w:rsidR="00D752E6">
        <w:t>12</w:t>
      </w:r>
      <w:r>
        <w:fldChar w:fldCharType="end"/>
      </w:r>
    </w:p>
    <w:p w14:paraId="6EE11889" w14:textId="3EF35D76" w:rsidR="00E158D8" w:rsidRPr="00E158D8" w:rsidRDefault="00E158D8">
      <w:pPr>
        <w:pStyle w:val="Verzeichnis1"/>
        <w:rPr>
          <w:rFonts w:asciiTheme="minorHAnsi" w:eastAsiaTheme="minorEastAsia" w:hAnsiTheme="minorHAnsi" w:cstheme="minorBidi"/>
          <w:b w:val="0"/>
          <w:kern w:val="2"/>
          <w:sz w:val="24"/>
          <w:szCs w:val="24"/>
          <w:lang w:val="en-GB" w:eastAsia="de-AT"/>
          <w14:ligatures w14:val="standardContextual"/>
        </w:rPr>
      </w:pPr>
      <w:r w:rsidRPr="001E5814">
        <w:rPr>
          <w:lang w:val="en-US"/>
        </w:rPr>
        <w:t>5</w:t>
      </w:r>
      <w:r w:rsidRPr="00E158D8">
        <w:rPr>
          <w:rFonts w:asciiTheme="minorHAnsi" w:eastAsiaTheme="minorEastAsia" w:hAnsiTheme="minorHAnsi" w:cstheme="minorBidi"/>
          <w:b w:val="0"/>
          <w:kern w:val="2"/>
          <w:sz w:val="24"/>
          <w:szCs w:val="24"/>
          <w:lang w:val="en-GB" w:eastAsia="de-AT"/>
          <w14:ligatures w14:val="standardContextual"/>
        </w:rPr>
        <w:tab/>
      </w:r>
      <w:r w:rsidRPr="001E5814">
        <w:rPr>
          <w:lang w:val="en-US"/>
        </w:rPr>
        <w:t>UE1.12) Analysis Multiarea OSPF Dual Stack and Route Redistribution</w:t>
      </w:r>
      <w:r w:rsidRPr="00E158D8">
        <w:rPr>
          <w:lang w:val="en-GB"/>
        </w:rPr>
        <w:tab/>
      </w:r>
      <w:r>
        <w:fldChar w:fldCharType="begin"/>
      </w:r>
      <w:r w:rsidRPr="00E158D8">
        <w:rPr>
          <w:lang w:val="en-GB"/>
        </w:rPr>
        <w:instrText xml:space="preserve"> PAGEREF _Toc199630073 \h </w:instrText>
      </w:r>
      <w:r>
        <w:fldChar w:fldCharType="separate"/>
      </w:r>
      <w:r w:rsidR="00D752E6">
        <w:rPr>
          <w:lang w:val="en-GB"/>
        </w:rPr>
        <w:t>14</w:t>
      </w:r>
      <w:r>
        <w:fldChar w:fldCharType="end"/>
      </w:r>
    </w:p>
    <w:p w14:paraId="4C772F30" w14:textId="75D3C4F6" w:rsidR="00E158D8" w:rsidRPr="00E158D8" w:rsidRDefault="00E158D8">
      <w:pPr>
        <w:pStyle w:val="Verzeichnis1"/>
        <w:rPr>
          <w:rFonts w:asciiTheme="minorHAnsi" w:eastAsiaTheme="minorEastAsia" w:hAnsiTheme="minorHAnsi" w:cstheme="minorBidi"/>
          <w:b w:val="0"/>
          <w:kern w:val="2"/>
          <w:sz w:val="24"/>
          <w:szCs w:val="24"/>
          <w:lang w:val="en-GB" w:eastAsia="de-AT"/>
          <w14:ligatures w14:val="standardContextual"/>
        </w:rPr>
      </w:pPr>
      <w:r w:rsidRPr="001E5814">
        <w:rPr>
          <w:lang w:val="en-US"/>
        </w:rPr>
        <w:t>6</w:t>
      </w:r>
      <w:r w:rsidRPr="00E158D8">
        <w:rPr>
          <w:rFonts w:asciiTheme="minorHAnsi" w:eastAsiaTheme="minorEastAsia" w:hAnsiTheme="minorHAnsi" w:cstheme="minorBidi"/>
          <w:b w:val="0"/>
          <w:kern w:val="2"/>
          <w:sz w:val="24"/>
          <w:szCs w:val="24"/>
          <w:lang w:val="en-GB" w:eastAsia="de-AT"/>
          <w14:ligatures w14:val="standardContextual"/>
        </w:rPr>
        <w:tab/>
      </w:r>
      <w:r w:rsidRPr="001E5814">
        <w:rPr>
          <w:lang w:val="en-US"/>
        </w:rPr>
        <w:t>UE1.14) Analysis Multiarea OSPF Dual Stack – Stub &amp; Totally Stub Area</w:t>
      </w:r>
      <w:r w:rsidRPr="00E158D8">
        <w:rPr>
          <w:lang w:val="en-GB"/>
        </w:rPr>
        <w:tab/>
      </w:r>
      <w:r>
        <w:fldChar w:fldCharType="begin"/>
      </w:r>
      <w:r w:rsidRPr="00E158D8">
        <w:rPr>
          <w:lang w:val="en-GB"/>
        </w:rPr>
        <w:instrText xml:space="preserve"> PAGEREF _Toc199630074 \h </w:instrText>
      </w:r>
      <w:r>
        <w:fldChar w:fldCharType="separate"/>
      </w:r>
      <w:r w:rsidR="00D752E6">
        <w:rPr>
          <w:lang w:val="en-GB"/>
        </w:rPr>
        <w:t>17</w:t>
      </w:r>
      <w:r>
        <w:fldChar w:fldCharType="end"/>
      </w:r>
    </w:p>
    <w:p w14:paraId="135A222D" w14:textId="7A06DFC8" w:rsidR="00E158D8" w:rsidRDefault="00E158D8">
      <w:pPr>
        <w:pStyle w:val="Verzeichnis1"/>
        <w:rPr>
          <w:rFonts w:asciiTheme="minorHAnsi" w:eastAsiaTheme="minorEastAsia" w:hAnsiTheme="minorHAnsi" w:cstheme="minorBidi"/>
          <w:b w:val="0"/>
          <w:kern w:val="2"/>
          <w:sz w:val="24"/>
          <w:szCs w:val="24"/>
          <w:lang w:eastAsia="de-AT"/>
          <w14:ligatures w14:val="standardContextual"/>
        </w:rPr>
      </w:pPr>
      <w:r w:rsidRPr="001E5814">
        <w:rPr>
          <w:lang w:val="en-US"/>
        </w:rPr>
        <w:t>7</w:t>
      </w:r>
      <w:r>
        <w:rPr>
          <w:rFonts w:asciiTheme="minorHAnsi" w:eastAsiaTheme="minorEastAsia" w:hAnsiTheme="minorHAnsi" w:cstheme="minorBidi"/>
          <w:b w:val="0"/>
          <w:kern w:val="2"/>
          <w:sz w:val="24"/>
          <w:szCs w:val="24"/>
          <w:lang w:eastAsia="de-AT"/>
          <w14:ligatures w14:val="standardContextual"/>
        </w:rPr>
        <w:tab/>
      </w:r>
      <w:r w:rsidRPr="001E5814">
        <w:rPr>
          <w:lang w:val="en-US"/>
        </w:rPr>
        <w:t>References</w:t>
      </w:r>
      <w:r>
        <w:tab/>
      </w:r>
      <w:r>
        <w:fldChar w:fldCharType="begin"/>
      </w:r>
      <w:r>
        <w:instrText xml:space="preserve"> PAGEREF _Toc199630075 \h </w:instrText>
      </w:r>
      <w:r>
        <w:fldChar w:fldCharType="separate"/>
      </w:r>
      <w:r w:rsidR="00D752E6">
        <w:t>19</w:t>
      </w:r>
      <w:r>
        <w:fldChar w:fldCharType="end"/>
      </w:r>
    </w:p>
    <w:p w14:paraId="6047B812" w14:textId="03DDD4BE" w:rsidR="002C0B88" w:rsidRDefault="00637416" w:rsidP="006178CF">
      <w:pPr>
        <w:pStyle w:val="Kapiteltext"/>
        <w:sectPr w:rsidR="002C0B88" w:rsidSect="0093233B">
          <w:headerReference w:type="even" r:id="rId17"/>
          <w:headerReference w:type="default" r:id="rId18"/>
          <w:footerReference w:type="default" r:id="rId19"/>
          <w:headerReference w:type="first" r:id="rId20"/>
          <w:type w:val="continuous"/>
          <w:pgSz w:w="11906" w:h="16838" w:code="9"/>
          <w:pgMar w:top="1702" w:right="1080" w:bottom="1276" w:left="1080" w:header="1134" w:footer="567" w:gutter="0"/>
          <w:cols w:space="708"/>
          <w:docGrid w:linePitch="360"/>
        </w:sectPr>
      </w:pPr>
      <w:r>
        <w:rPr>
          <w:b/>
          <w:bCs/>
          <w:noProof/>
          <w:szCs w:val="28"/>
        </w:rPr>
        <w:fldChar w:fldCharType="end"/>
      </w:r>
    </w:p>
    <w:p w14:paraId="04F63F8C" w14:textId="73921274" w:rsidR="002C0B88" w:rsidRDefault="002C0B88" w:rsidP="004E57E5">
      <w:pPr>
        <w:pStyle w:val="berschrift1"/>
      </w:pPr>
      <w:bookmarkStart w:id="1" w:name="_Toc199630067"/>
      <w:proofErr w:type="spellStart"/>
      <w:r>
        <w:lastRenderedPageBreak/>
        <w:t>Exercise</w:t>
      </w:r>
      <w:proofErr w:type="spellEnd"/>
      <w:r>
        <w:t xml:space="preserve"> network plan</w:t>
      </w:r>
      <w:bookmarkEnd w:id="1"/>
    </w:p>
    <w:p w14:paraId="7A8A1F0F" w14:textId="2E5D8A19" w:rsidR="002C0B88" w:rsidRDefault="002C0B88" w:rsidP="006178CF">
      <w:pPr>
        <w:spacing w:line="240" w:lineRule="auto"/>
        <w:jc w:val="center"/>
      </w:pPr>
      <w:r>
        <w:rPr>
          <w:noProof/>
        </w:rPr>
        <w:drawing>
          <wp:inline distT="0" distB="0" distL="0" distR="0" wp14:anchorId="27E46C07" wp14:editId="28DDDA16">
            <wp:extent cx="8610600" cy="5199907"/>
            <wp:effectExtent l="38100" t="38100" r="95250" b="96520"/>
            <wp:docPr id="193538580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65098" cy="523281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36A4E39" w14:textId="687F05CA" w:rsidR="002C0B88" w:rsidRDefault="002C0B88">
      <w:pPr>
        <w:spacing w:line="240" w:lineRule="auto"/>
        <w:sectPr w:rsidR="002C0B88" w:rsidSect="002C0B88">
          <w:pgSz w:w="16838" w:h="11906" w:orient="landscape" w:code="9"/>
          <w:pgMar w:top="1080" w:right="1702" w:bottom="1080" w:left="1276" w:header="1134" w:footer="567" w:gutter="0"/>
          <w:cols w:space="708"/>
          <w:docGrid w:linePitch="360"/>
        </w:sectPr>
      </w:pPr>
    </w:p>
    <w:p w14:paraId="7C5883C7" w14:textId="4F7E82BC" w:rsidR="00637416" w:rsidRPr="002C0B88" w:rsidRDefault="00637416">
      <w:pPr>
        <w:spacing w:line="240" w:lineRule="auto"/>
      </w:pPr>
    </w:p>
    <w:p w14:paraId="2B8E57BF" w14:textId="6155BF42" w:rsidR="00F1166C" w:rsidRDefault="002C0B88" w:rsidP="004E57E5">
      <w:pPr>
        <w:pStyle w:val="berschrift1"/>
      </w:pPr>
      <w:bookmarkStart w:id="2" w:name="_Toc199630068"/>
      <w:r>
        <w:t>UE1.</w:t>
      </w:r>
      <w:r w:rsidR="00A472F5" w:rsidRPr="00A472F5">
        <w:t xml:space="preserve">6) Analysis </w:t>
      </w:r>
      <w:proofErr w:type="spellStart"/>
      <w:r w:rsidR="00A472F5" w:rsidRPr="00A472F5">
        <w:t>of</w:t>
      </w:r>
      <w:proofErr w:type="spellEnd"/>
      <w:r w:rsidR="00A472F5" w:rsidRPr="00A472F5">
        <w:t xml:space="preserve"> RIP</w:t>
      </w:r>
      <w:bookmarkEnd w:id="2"/>
    </w:p>
    <w:p w14:paraId="58238D1D" w14:textId="347482F7" w:rsidR="002764F7" w:rsidRDefault="00CD6C8C" w:rsidP="00CD6C8C">
      <w:pPr>
        <w:pStyle w:val="Kapiteltext"/>
        <w:numPr>
          <w:ilvl w:val="0"/>
          <w:numId w:val="16"/>
        </w:numPr>
        <w:rPr>
          <w:lang w:val="en-US"/>
        </w:rPr>
      </w:pPr>
      <w:r w:rsidRPr="00CD6C8C">
        <w:rPr>
          <w:lang w:val="en-US"/>
        </w:rPr>
        <w:t>Analyze and record the routing tables of routers RHQ0 and REast1</w:t>
      </w:r>
    </w:p>
    <w:p w14:paraId="3CF4F907" w14:textId="2B3B2630" w:rsidR="00A97B50" w:rsidRPr="0013538D" w:rsidRDefault="00A97B50" w:rsidP="00A97B50">
      <w:pPr>
        <w:pStyle w:val="Kapiteltext"/>
        <w:ind w:left="720"/>
        <w:rPr>
          <w:i/>
          <w:iCs/>
          <w:color w:val="005096" w:themeColor="accent2"/>
          <w:lang w:val="en-US"/>
        </w:rPr>
      </w:pPr>
      <w:r w:rsidRPr="0013538D">
        <w:rPr>
          <w:i/>
          <w:iCs/>
          <w:color w:val="005096" w:themeColor="accent2"/>
          <w:lang w:val="en-US"/>
        </w:rPr>
        <w:t>(</w:t>
      </w:r>
      <w:r w:rsidR="00945EF1" w:rsidRPr="0013538D">
        <w:rPr>
          <w:i/>
          <w:iCs/>
          <w:color w:val="005096" w:themeColor="accent2"/>
          <w:lang w:val="en-US"/>
        </w:rPr>
        <w:t xml:space="preserve">Note: </w:t>
      </w:r>
      <w:r w:rsidR="00541019" w:rsidRPr="0013538D">
        <w:rPr>
          <w:i/>
          <w:iCs/>
          <w:color w:val="005096" w:themeColor="accent2"/>
          <w:lang w:val="en-US"/>
        </w:rPr>
        <w:t>Codes are shown only the first time for better readability</w:t>
      </w:r>
      <w:r w:rsidRPr="0013538D">
        <w:rPr>
          <w:i/>
          <w:iCs/>
          <w:color w:val="005096" w:themeColor="accent2"/>
          <w:lang w:val="en-US"/>
        </w:rPr>
        <w:t>)</w:t>
      </w:r>
    </w:p>
    <w:p w14:paraId="348DCAB2" w14:textId="58E0F1A2" w:rsidR="00580CCC" w:rsidRDefault="00580CCC" w:rsidP="00580CCC">
      <w:pPr>
        <w:pStyle w:val="CodeOutput"/>
      </w:pPr>
      <w:r>
        <w:t>RHQ0# sh ip route</w:t>
      </w:r>
    </w:p>
    <w:p w14:paraId="7FCEB3C0" w14:textId="77777777" w:rsidR="00A97B50" w:rsidRDefault="00A97B50" w:rsidP="00A97B50">
      <w:pPr>
        <w:pStyle w:val="CodeOutput"/>
      </w:pPr>
      <w:r>
        <w:t xml:space="preserve">Codes: </w:t>
      </w:r>
      <w:r w:rsidRPr="00A97B50">
        <w:rPr>
          <w:highlight w:val="magenta"/>
        </w:rPr>
        <w:t>L</w:t>
      </w:r>
      <w:r>
        <w:t xml:space="preserve"> - local, </w:t>
      </w:r>
      <w:r w:rsidRPr="00945EF1">
        <w:rPr>
          <w:highlight w:val="cyan"/>
        </w:rPr>
        <w:t>C</w:t>
      </w:r>
      <w:r>
        <w:t xml:space="preserve"> - connected, </w:t>
      </w:r>
      <w:r w:rsidRPr="00945EF1">
        <w:rPr>
          <w:highlight w:val="red"/>
        </w:rPr>
        <w:t>S</w:t>
      </w:r>
      <w:r>
        <w:t xml:space="preserve"> - static, </w:t>
      </w:r>
      <w:r w:rsidRPr="00945EF1">
        <w:rPr>
          <w:highlight w:val="yellow"/>
        </w:rPr>
        <w:t>R</w:t>
      </w:r>
      <w:r>
        <w:t xml:space="preserve"> - RIP, M - mobile, B - BGP</w:t>
      </w:r>
    </w:p>
    <w:p w14:paraId="37D2C6A9" w14:textId="77777777" w:rsidR="00A97B50" w:rsidRDefault="00A97B50" w:rsidP="00A97B50">
      <w:pPr>
        <w:pStyle w:val="CodeOutput"/>
      </w:pPr>
      <w:r>
        <w:t xml:space="preserve">       D - EIGRP, EX - EIGRP external, </w:t>
      </w:r>
      <w:r w:rsidRPr="00250F22">
        <w:rPr>
          <w:highlight w:val="green"/>
        </w:rPr>
        <w:t>O</w:t>
      </w:r>
      <w:r>
        <w:t xml:space="preserve"> - OSPF, IA - OSPF inter area </w:t>
      </w:r>
    </w:p>
    <w:p w14:paraId="2C1C0941" w14:textId="77777777" w:rsidR="00A97B50" w:rsidRPr="00A97B50" w:rsidRDefault="00A97B50" w:rsidP="00A97B50">
      <w:pPr>
        <w:pStyle w:val="CodeOutput"/>
        <w:rPr>
          <w:lang w:val="de-AT"/>
        </w:rPr>
      </w:pPr>
      <w:r>
        <w:t xml:space="preserve">       </w:t>
      </w:r>
      <w:r w:rsidRPr="00A97B50">
        <w:rPr>
          <w:lang w:val="de-AT"/>
        </w:rPr>
        <w:t>N1 - OSPF NSSA external type 1, N2 - OSPF NSSA external type 2</w:t>
      </w:r>
    </w:p>
    <w:p w14:paraId="4A9BBD82" w14:textId="77777777" w:rsidR="00A97B50" w:rsidRPr="00A97B50" w:rsidRDefault="00A97B50" w:rsidP="00A97B50">
      <w:pPr>
        <w:pStyle w:val="CodeOutput"/>
        <w:rPr>
          <w:lang w:val="de-AT"/>
        </w:rPr>
      </w:pPr>
      <w:r w:rsidRPr="00A97B50">
        <w:rPr>
          <w:lang w:val="de-AT"/>
        </w:rPr>
        <w:t xml:space="preserve">       E1 - OSPF external type 1, E2 - OSPF external type 2, m - OMP</w:t>
      </w:r>
    </w:p>
    <w:p w14:paraId="53C1F539" w14:textId="77777777" w:rsidR="00A97B50" w:rsidRDefault="00A97B50" w:rsidP="00A97B50">
      <w:pPr>
        <w:pStyle w:val="CodeOutput"/>
      </w:pPr>
      <w:r w:rsidRPr="00A97B50">
        <w:rPr>
          <w:lang w:val="de-AT"/>
        </w:rPr>
        <w:t xml:space="preserve">       </w:t>
      </w:r>
      <w:r>
        <w:t>n - NAT, Ni - NAT inside, No - NAT outside, Nd - NAT DIA</w:t>
      </w:r>
    </w:p>
    <w:p w14:paraId="52E9731B" w14:textId="77777777" w:rsidR="00A97B50" w:rsidRDefault="00A97B50" w:rsidP="00A97B50">
      <w:pPr>
        <w:pStyle w:val="CodeOutput"/>
      </w:pPr>
      <w:r>
        <w:t xml:space="preserve">       i - IS-IS, su - IS-IS summary, L1 - IS-IS level-1, L2 - IS-IS level-2</w:t>
      </w:r>
    </w:p>
    <w:p w14:paraId="60F1C61F" w14:textId="77777777" w:rsidR="00A97B50" w:rsidRDefault="00A97B50" w:rsidP="00A97B50">
      <w:pPr>
        <w:pStyle w:val="CodeOutput"/>
      </w:pPr>
      <w:r>
        <w:t xml:space="preserve">       ia - IS-IS inter area, * - candidate default, U - per-user static route</w:t>
      </w:r>
    </w:p>
    <w:p w14:paraId="364A8202" w14:textId="77777777" w:rsidR="00A97B50" w:rsidRDefault="00A97B50" w:rsidP="00A97B50">
      <w:pPr>
        <w:pStyle w:val="CodeOutput"/>
      </w:pPr>
      <w:r>
        <w:t xml:space="preserve">       H - NHRP, G - NHRP registered, g - NHRP registration summary</w:t>
      </w:r>
    </w:p>
    <w:p w14:paraId="636A4C09" w14:textId="77777777" w:rsidR="00A97B50" w:rsidRDefault="00A97B50" w:rsidP="00A97B50">
      <w:pPr>
        <w:pStyle w:val="CodeOutput"/>
      </w:pPr>
      <w:r>
        <w:t xml:space="preserve">       o - ODR, P - periodic downloaded static route, l - LISP</w:t>
      </w:r>
    </w:p>
    <w:p w14:paraId="7FF3CFC8" w14:textId="77777777" w:rsidR="00A97B50" w:rsidRDefault="00A97B50" w:rsidP="00A97B50">
      <w:pPr>
        <w:pStyle w:val="CodeOutput"/>
      </w:pPr>
      <w:r>
        <w:t xml:space="preserve">       a - application route</w:t>
      </w:r>
    </w:p>
    <w:p w14:paraId="477715AE" w14:textId="77777777" w:rsidR="00A97B50" w:rsidRDefault="00A97B50" w:rsidP="00A97B50">
      <w:pPr>
        <w:pStyle w:val="CodeOutput"/>
      </w:pPr>
      <w:r>
        <w:t xml:space="preserve">       + - replicated route, % - next hop override, p - overrides from PfR</w:t>
      </w:r>
    </w:p>
    <w:p w14:paraId="13BD0C58" w14:textId="3E878EF3" w:rsidR="00A97B50" w:rsidRDefault="00A97B50" w:rsidP="00A97B50">
      <w:pPr>
        <w:pStyle w:val="CodeOutput"/>
      </w:pPr>
      <w:r>
        <w:t xml:space="preserve">       &amp; - replicated local route overrides by connected</w:t>
      </w:r>
    </w:p>
    <w:p w14:paraId="4FC6F27E" w14:textId="77777777" w:rsidR="00A97B50" w:rsidRDefault="00A97B50" w:rsidP="00580CCC">
      <w:pPr>
        <w:pStyle w:val="CodeOutput"/>
      </w:pPr>
    </w:p>
    <w:p w14:paraId="7B5F235A" w14:textId="77777777" w:rsidR="00D112A8" w:rsidRPr="00D112A8" w:rsidRDefault="00D112A8" w:rsidP="00D112A8">
      <w:pPr>
        <w:pStyle w:val="CodeOutput"/>
      </w:pPr>
      <w:r w:rsidRPr="00945EF1">
        <w:rPr>
          <w:highlight w:val="red"/>
        </w:rPr>
        <w:t>S</w:t>
      </w:r>
      <w:r w:rsidRPr="00D112A8">
        <w:t>*    0.0.0.0/0 [1/0] via 199.1.1.65</w:t>
      </w:r>
    </w:p>
    <w:p w14:paraId="0BDC21C5" w14:textId="77777777" w:rsidR="00D112A8" w:rsidRPr="00D112A8" w:rsidRDefault="00D112A8" w:rsidP="00D112A8">
      <w:pPr>
        <w:pStyle w:val="CodeOutput"/>
      </w:pPr>
      <w:r w:rsidRPr="002C0B88">
        <w:rPr>
          <w:highlight w:val="yellow"/>
        </w:rPr>
        <w:t>R</w:t>
      </w:r>
      <w:r w:rsidRPr="00D112A8">
        <w:t xml:space="preserve">     172.16.0.0/16 [120/2] via 172.31.255.254, 00:00:17, Ethernet0/1</w:t>
      </w:r>
    </w:p>
    <w:p w14:paraId="17082F9A" w14:textId="77777777" w:rsidR="00D112A8" w:rsidRPr="00D112A8" w:rsidRDefault="00D112A8" w:rsidP="00D112A8">
      <w:pPr>
        <w:pStyle w:val="CodeOutput"/>
      </w:pPr>
      <w:r w:rsidRPr="002C0B88">
        <w:rPr>
          <w:highlight w:val="yellow"/>
        </w:rPr>
        <w:t>R</w:t>
      </w:r>
      <w:r w:rsidRPr="00D112A8">
        <w:t xml:space="preserve">     172.17.0.0/16 [120/2] via 172.31.255.254, 00:00:17, Ethernet0/1</w:t>
      </w:r>
    </w:p>
    <w:p w14:paraId="3016E0CB" w14:textId="77777777" w:rsidR="00D112A8" w:rsidRPr="00D112A8" w:rsidRDefault="00D112A8" w:rsidP="00D112A8">
      <w:pPr>
        <w:pStyle w:val="CodeOutput"/>
      </w:pPr>
      <w:r w:rsidRPr="002C0B88">
        <w:rPr>
          <w:highlight w:val="yellow"/>
        </w:rPr>
        <w:t>R</w:t>
      </w:r>
      <w:r w:rsidRPr="00D112A8">
        <w:t xml:space="preserve">     172.18.0.0/16 [120/2] via 172.31.255.250, 00:00:04, Ethernet0/2</w:t>
      </w:r>
    </w:p>
    <w:p w14:paraId="78BA87E9" w14:textId="77777777" w:rsidR="00D112A8" w:rsidRPr="00D112A8" w:rsidRDefault="00D112A8" w:rsidP="00D112A8">
      <w:pPr>
        <w:pStyle w:val="CodeOutput"/>
      </w:pPr>
      <w:r w:rsidRPr="002C0B88">
        <w:rPr>
          <w:highlight w:val="yellow"/>
        </w:rPr>
        <w:t>R</w:t>
      </w:r>
      <w:r w:rsidRPr="00D112A8">
        <w:t xml:space="preserve">     172.19.0.0/16 [120/2] via 172.31.255.250, 00:00:04, Ethernet0/2</w:t>
      </w:r>
    </w:p>
    <w:p w14:paraId="26FCF061" w14:textId="77777777" w:rsidR="00D112A8" w:rsidRPr="00D112A8" w:rsidRDefault="00D112A8" w:rsidP="00D112A8">
      <w:pPr>
        <w:pStyle w:val="CodeOutput"/>
      </w:pPr>
      <w:r w:rsidRPr="00D112A8">
        <w:t xml:space="preserve">      172.30.0.0/16 is variably subnetted, 2 subnets, 2 masks</w:t>
      </w:r>
    </w:p>
    <w:p w14:paraId="509E8118" w14:textId="77777777" w:rsidR="00D112A8" w:rsidRPr="00D112A8" w:rsidRDefault="00D112A8" w:rsidP="00D112A8">
      <w:pPr>
        <w:pStyle w:val="CodeOutput"/>
      </w:pPr>
      <w:r w:rsidRPr="00C075AB">
        <w:rPr>
          <w:highlight w:val="cyan"/>
        </w:rPr>
        <w:t>C</w:t>
      </w:r>
      <w:r w:rsidRPr="00D112A8">
        <w:t xml:space="preserve">        172.30.0.0/16 is directly connected, Ethernet0/0</w:t>
      </w:r>
    </w:p>
    <w:p w14:paraId="6BCB56F9" w14:textId="77777777" w:rsidR="00D112A8" w:rsidRPr="00D112A8" w:rsidRDefault="00D112A8" w:rsidP="00D112A8">
      <w:pPr>
        <w:pStyle w:val="CodeOutput"/>
      </w:pPr>
      <w:r w:rsidRPr="00C075AB">
        <w:rPr>
          <w:highlight w:val="magenta"/>
        </w:rPr>
        <w:t>L</w:t>
      </w:r>
      <w:r w:rsidRPr="00D112A8">
        <w:t xml:space="preserve">        172.30.255.254/32 is directly connected, Ethernet0/0</w:t>
      </w:r>
    </w:p>
    <w:p w14:paraId="72D485D1" w14:textId="77777777" w:rsidR="00D112A8" w:rsidRPr="00D112A8" w:rsidRDefault="00D112A8" w:rsidP="00D112A8">
      <w:pPr>
        <w:pStyle w:val="CodeOutput"/>
      </w:pPr>
      <w:r w:rsidRPr="00D112A8">
        <w:t xml:space="preserve">      172.31.0.0/16 is variably subnetted, 9 subnets, 2 masks</w:t>
      </w:r>
    </w:p>
    <w:p w14:paraId="5E1E8A66" w14:textId="77777777" w:rsidR="00D112A8" w:rsidRPr="00D112A8" w:rsidRDefault="00D112A8" w:rsidP="00D112A8">
      <w:pPr>
        <w:pStyle w:val="CodeOutput"/>
      </w:pPr>
      <w:r w:rsidRPr="002C0B88">
        <w:rPr>
          <w:highlight w:val="yellow"/>
        </w:rPr>
        <w:t>R</w:t>
      </w:r>
      <w:r w:rsidRPr="00D112A8">
        <w:t xml:space="preserve">        172.31.255.228/30 [120/2] via 172.31.255.254, 00:00:17, Ethernet0/1</w:t>
      </w:r>
    </w:p>
    <w:p w14:paraId="54B06569" w14:textId="77777777" w:rsidR="00D112A8" w:rsidRPr="00D112A8" w:rsidRDefault="00D112A8" w:rsidP="00D112A8">
      <w:pPr>
        <w:pStyle w:val="CodeOutput"/>
      </w:pPr>
      <w:r w:rsidRPr="002C0B88">
        <w:rPr>
          <w:highlight w:val="yellow"/>
        </w:rPr>
        <w:t>R</w:t>
      </w:r>
      <w:r w:rsidRPr="00D112A8">
        <w:t xml:space="preserve">        172.31.255.232/30 [120/1] via 172.31.255.250, 00:00:04, Ethernet0/2</w:t>
      </w:r>
    </w:p>
    <w:p w14:paraId="0E2F5EBD" w14:textId="77777777" w:rsidR="00D112A8" w:rsidRPr="00D112A8" w:rsidRDefault="00D112A8" w:rsidP="00D112A8">
      <w:pPr>
        <w:pStyle w:val="CodeOutput"/>
      </w:pPr>
      <w:r w:rsidRPr="002C0B88">
        <w:rPr>
          <w:highlight w:val="yellow"/>
        </w:rPr>
        <w:t>R</w:t>
      </w:r>
      <w:r w:rsidRPr="00D112A8">
        <w:t xml:space="preserve">        172.31.255.236/30 [120/1] via 172.31.255.250, 00:00:04, Ethernet0/2</w:t>
      </w:r>
    </w:p>
    <w:p w14:paraId="4A523A39" w14:textId="77777777" w:rsidR="00D112A8" w:rsidRPr="00D112A8" w:rsidRDefault="00D112A8" w:rsidP="00D112A8">
      <w:pPr>
        <w:pStyle w:val="CodeOutput"/>
      </w:pPr>
      <w:r w:rsidRPr="002C0B88">
        <w:rPr>
          <w:highlight w:val="yellow"/>
        </w:rPr>
        <w:t>R</w:t>
      </w:r>
      <w:r w:rsidRPr="00D112A8">
        <w:t xml:space="preserve">        172.31.255.240/30 [120/1] via 172.31.255.254, 00:00:17, Ethernet0/1</w:t>
      </w:r>
    </w:p>
    <w:p w14:paraId="4F907413" w14:textId="77777777" w:rsidR="00D112A8" w:rsidRPr="00D112A8" w:rsidRDefault="00D112A8" w:rsidP="00D112A8">
      <w:pPr>
        <w:pStyle w:val="CodeOutput"/>
      </w:pPr>
      <w:r w:rsidRPr="002C0B88">
        <w:rPr>
          <w:highlight w:val="yellow"/>
        </w:rPr>
        <w:t>R</w:t>
      </w:r>
      <w:r w:rsidRPr="00D112A8">
        <w:t xml:space="preserve">        172.31.255.244/30 [120/1] via 172.31.255.254, 00:00:17, Ethernet0/1</w:t>
      </w:r>
    </w:p>
    <w:p w14:paraId="73C1CECC" w14:textId="77777777" w:rsidR="00D112A8" w:rsidRPr="00D112A8" w:rsidRDefault="00D112A8" w:rsidP="00D112A8">
      <w:pPr>
        <w:pStyle w:val="CodeOutput"/>
      </w:pPr>
      <w:r w:rsidRPr="00C075AB">
        <w:rPr>
          <w:highlight w:val="cyan"/>
        </w:rPr>
        <w:t>C</w:t>
      </w:r>
      <w:r w:rsidRPr="00D112A8">
        <w:t xml:space="preserve">        172.31.255.248/30 is directly connected, Ethernet0/2</w:t>
      </w:r>
    </w:p>
    <w:p w14:paraId="6D275667" w14:textId="77777777" w:rsidR="00D112A8" w:rsidRPr="00D112A8" w:rsidRDefault="00D112A8" w:rsidP="00D112A8">
      <w:pPr>
        <w:pStyle w:val="CodeOutput"/>
      </w:pPr>
      <w:r w:rsidRPr="00C075AB">
        <w:rPr>
          <w:highlight w:val="magenta"/>
        </w:rPr>
        <w:t>L</w:t>
      </w:r>
      <w:r w:rsidRPr="00D112A8">
        <w:t xml:space="preserve">        172.31.255.249/32 is directly connected, Ethernet0/2</w:t>
      </w:r>
    </w:p>
    <w:p w14:paraId="192A95A5" w14:textId="77777777" w:rsidR="00D112A8" w:rsidRPr="00D112A8" w:rsidRDefault="00D112A8" w:rsidP="00D112A8">
      <w:pPr>
        <w:pStyle w:val="CodeOutput"/>
      </w:pPr>
      <w:r w:rsidRPr="00C075AB">
        <w:rPr>
          <w:highlight w:val="cyan"/>
        </w:rPr>
        <w:t>C</w:t>
      </w:r>
      <w:r w:rsidRPr="00D112A8">
        <w:t xml:space="preserve">        172.31.255.252/30 is directly connected, Ethernet0/1</w:t>
      </w:r>
    </w:p>
    <w:p w14:paraId="11BBA7E5" w14:textId="77777777" w:rsidR="00D112A8" w:rsidRPr="00D112A8" w:rsidRDefault="00D112A8" w:rsidP="00D112A8">
      <w:pPr>
        <w:pStyle w:val="CodeOutput"/>
      </w:pPr>
      <w:r w:rsidRPr="00C075AB">
        <w:rPr>
          <w:highlight w:val="magenta"/>
        </w:rPr>
        <w:t>L</w:t>
      </w:r>
      <w:r w:rsidRPr="00D112A8">
        <w:t xml:space="preserve">        172.31.255.253/32 is directly connected, Ethernet0/1</w:t>
      </w:r>
    </w:p>
    <w:p w14:paraId="6724C492" w14:textId="77777777" w:rsidR="00D112A8" w:rsidRPr="00D112A8" w:rsidRDefault="00D112A8" w:rsidP="00D112A8">
      <w:pPr>
        <w:pStyle w:val="CodeOutput"/>
      </w:pPr>
      <w:r w:rsidRPr="00D112A8">
        <w:t xml:space="preserve">      199.1.1.0/24 is variably subnetted, 2 subnets, 2 masks</w:t>
      </w:r>
    </w:p>
    <w:p w14:paraId="089600B7" w14:textId="77777777" w:rsidR="00D112A8" w:rsidRPr="00D112A8" w:rsidRDefault="00D112A8" w:rsidP="00D112A8">
      <w:pPr>
        <w:pStyle w:val="CodeOutput"/>
      </w:pPr>
      <w:r w:rsidRPr="00C075AB">
        <w:rPr>
          <w:highlight w:val="cyan"/>
        </w:rPr>
        <w:t>C</w:t>
      </w:r>
      <w:r w:rsidRPr="00D112A8">
        <w:t xml:space="preserve">        199.1.1.64/30 is directly connected, Ethernet1/0</w:t>
      </w:r>
    </w:p>
    <w:p w14:paraId="24EB2598" w14:textId="7DA620A1" w:rsidR="00580CCC" w:rsidRDefault="00D112A8" w:rsidP="00D112A8">
      <w:pPr>
        <w:pStyle w:val="CodeOutput"/>
      </w:pPr>
      <w:r w:rsidRPr="00C075AB">
        <w:rPr>
          <w:highlight w:val="magenta"/>
        </w:rPr>
        <w:t>L</w:t>
      </w:r>
      <w:r w:rsidRPr="00D112A8">
        <w:t xml:space="preserve">        199.1.1.66/32 is directly connected, Ethernet1/0</w:t>
      </w:r>
    </w:p>
    <w:p w14:paraId="43923788" w14:textId="424B07A6" w:rsidR="004A74C0" w:rsidRDefault="004A74C0">
      <w:pPr>
        <w:spacing w:line="240" w:lineRule="auto"/>
        <w:rPr>
          <w:lang w:val="en-US"/>
        </w:rPr>
      </w:pPr>
      <w:r>
        <w:rPr>
          <w:lang w:val="en-US"/>
        </w:rPr>
        <w:br w:type="page"/>
      </w:r>
    </w:p>
    <w:p w14:paraId="05CF844C" w14:textId="6CA143F6" w:rsidR="00580CCC" w:rsidRPr="00580CCC" w:rsidRDefault="00580CCC" w:rsidP="00580CCC">
      <w:pPr>
        <w:pStyle w:val="CodeOutput"/>
      </w:pPr>
      <w:r w:rsidRPr="00580CCC">
        <w:lastRenderedPageBreak/>
        <w:t>RHQ0# sh ipv6 route</w:t>
      </w:r>
    </w:p>
    <w:p w14:paraId="38BD439C" w14:textId="77777777" w:rsidR="00D112A8" w:rsidRPr="00D112A8" w:rsidRDefault="00D112A8" w:rsidP="00D112A8">
      <w:pPr>
        <w:pStyle w:val="CodeOutput"/>
      </w:pPr>
      <w:r w:rsidRPr="00945EF1">
        <w:rPr>
          <w:highlight w:val="red"/>
        </w:rPr>
        <w:t>S</w:t>
      </w:r>
      <w:r w:rsidRPr="00D112A8">
        <w:t xml:space="preserve">   ::/0 [1/0]</w:t>
      </w:r>
    </w:p>
    <w:p w14:paraId="4FD78A2B" w14:textId="77777777" w:rsidR="00D112A8" w:rsidRPr="00D112A8" w:rsidRDefault="00D112A8" w:rsidP="00D112A8">
      <w:pPr>
        <w:pStyle w:val="CodeOutput"/>
      </w:pPr>
      <w:r w:rsidRPr="00D112A8">
        <w:t xml:space="preserve">     via 2001:DB8:ACAD:1::1</w:t>
      </w:r>
    </w:p>
    <w:p w14:paraId="1ADC6CF0" w14:textId="77777777" w:rsidR="00D112A8" w:rsidRPr="00D112A8" w:rsidRDefault="00D112A8" w:rsidP="00D112A8">
      <w:pPr>
        <w:pStyle w:val="CodeOutput"/>
      </w:pPr>
      <w:r w:rsidRPr="00C075AB">
        <w:rPr>
          <w:highlight w:val="cyan"/>
        </w:rPr>
        <w:t>C</w:t>
      </w:r>
      <w:r w:rsidRPr="00D112A8">
        <w:t xml:space="preserve">   2001:DB8:ACAD:1::/127 [0/0]</w:t>
      </w:r>
    </w:p>
    <w:p w14:paraId="154BFA72" w14:textId="77777777" w:rsidR="00D112A8" w:rsidRPr="00D112A8" w:rsidRDefault="00D112A8" w:rsidP="00D112A8">
      <w:pPr>
        <w:pStyle w:val="CodeOutput"/>
      </w:pPr>
      <w:r w:rsidRPr="00D112A8">
        <w:t xml:space="preserve">     via Ethernet1/0, directly connected</w:t>
      </w:r>
    </w:p>
    <w:p w14:paraId="1ED3B74A" w14:textId="77777777" w:rsidR="00D112A8" w:rsidRPr="00D112A8" w:rsidRDefault="00D112A8" w:rsidP="00D112A8">
      <w:pPr>
        <w:pStyle w:val="CodeOutput"/>
      </w:pPr>
      <w:r w:rsidRPr="00C075AB">
        <w:rPr>
          <w:highlight w:val="magenta"/>
        </w:rPr>
        <w:t>L</w:t>
      </w:r>
      <w:r w:rsidRPr="00D112A8">
        <w:t xml:space="preserve">   2001:DB8:ACAD:1::/128 [0/0]</w:t>
      </w:r>
    </w:p>
    <w:p w14:paraId="3B2B5D7C" w14:textId="77777777" w:rsidR="00D112A8" w:rsidRPr="00D112A8" w:rsidRDefault="00D112A8" w:rsidP="00D112A8">
      <w:pPr>
        <w:pStyle w:val="CodeOutput"/>
      </w:pPr>
      <w:r w:rsidRPr="00D112A8">
        <w:t xml:space="preserve">     via Ethernet1/0, receive</w:t>
      </w:r>
    </w:p>
    <w:p w14:paraId="09AE4274" w14:textId="77777777" w:rsidR="00D112A8" w:rsidRPr="00D112A8" w:rsidRDefault="00D112A8" w:rsidP="00D112A8">
      <w:pPr>
        <w:pStyle w:val="CodeOutput"/>
      </w:pPr>
      <w:r w:rsidRPr="002C0B88">
        <w:rPr>
          <w:highlight w:val="yellow"/>
        </w:rPr>
        <w:t>R</w:t>
      </w:r>
      <w:r w:rsidRPr="00D112A8">
        <w:t xml:space="preserve">   2001:DB8:ACAD:AC16::/64 [120/3]</w:t>
      </w:r>
    </w:p>
    <w:p w14:paraId="7D381EE6" w14:textId="77777777" w:rsidR="00D112A8" w:rsidRPr="00D112A8" w:rsidRDefault="00D112A8" w:rsidP="00D112A8">
      <w:pPr>
        <w:pStyle w:val="CodeOutput"/>
      </w:pPr>
      <w:r w:rsidRPr="00D112A8">
        <w:t xml:space="preserve">     via FE80::1, Ethernet0/1</w:t>
      </w:r>
    </w:p>
    <w:p w14:paraId="6D0657AF" w14:textId="77777777" w:rsidR="00D112A8" w:rsidRPr="00D112A8" w:rsidRDefault="00D112A8" w:rsidP="00D112A8">
      <w:pPr>
        <w:pStyle w:val="CodeOutput"/>
      </w:pPr>
      <w:r w:rsidRPr="002C0B88">
        <w:rPr>
          <w:highlight w:val="yellow"/>
        </w:rPr>
        <w:t>R</w:t>
      </w:r>
      <w:r w:rsidRPr="00D112A8">
        <w:t xml:space="preserve">   2001:DB8:ACAD:AC17::/64 [120/3]</w:t>
      </w:r>
    </w:p>
    <w:p w14:paraId="275ED7C7" w14:textId="77777777" w:rsidR="00D112A8" w:rsidRPr="00D112A8" w:rsidRDefault="00D112A8" w:rsidP="00D112A8">
      <w:pPr>
        <w:pStyle w:val="CodeOutput"/>
      </w:pPr>
      <w:r w:rsidRPr="00D112A8">
        <w:t xml:space="preserve">     via FE80::1, Ethernet0/1</w:t>
      </w:r>
    </w:p>
    <w:p w14:paraId="7C88A2DD" w14:textId="77777777" w:rsidR="00D112A8" w:rsidRPr="00D112A8" w:rsidRDefault="00D112A8" w:rsidP="00D112A8">
      <w:pPr>
        <w:pStyle w:val="CodeOutput"/>
      </w:pPr>
      <w:r w:rsidRPr="002C0B88">
        <w:rPr>
          <w:highlight w:val="yellow"/>
        </w:rPr>
        <w:t>R</w:t>
      </w:r>
      <w:r w:rsidRPr="00D112A8">
        <w:t xml:space="preserve">   2001:DB8:ACAD:AC18::/64 [120/3]</w:t>
      </w:r>
    </w:p>
    <w:p w14:paraId="20DCF39F" w14:textId="77777777" w:rsidR="00D112A8" w:rsidRPr="00D112A8" w:rsidRDefault="00D112A8" w:rsidP="00D112A8">
      <w:pPr>
        <w:pStyle w:val="CodeOutput"/>
      </w:pPr>
      <w:r w:rsidRPr="00D112A8">
        <w:t xml:space="preserve">     via FE80::1, Ethernet0/2</w:t>
      </w:r>
    </w:p>
    <w:p w14:paraId="577ACDA3" w14:textId="77777777" w:rsidR="00D112A8" w:rsidRPr="00D112A8" w:rsidRDefault="00D112A8" w:rsidP="00D112A8">
      <w:pPr>
        <w:pStyle w:val="CodeOutput"/>
      </w:pPr>
      <w:r w:rsidRPr="002C0B88">
        <w:rPr>
          <w:highlight w:val="yellow"/>
        </w:rPr>
        <w:t>R</w:t>
      </w:r>
      <w:r w:rsidRPr="00D112A8">
        <w:t xml:space="preserve">   2001:DB8:ACAD:AC19::/64 [120/3]</w:t>
      </w:r>
    </w:p>
    <w:p w14:paraId="1D2FCCDE" w14:textId="77777777" w:rsidR="00D112A8" w:rsidRPr="00D112A8" w:rsidRDefault="00D112A8" w:rsidP="00D112A8">
      <w:pPr>
        <w:pStyle w:val="CodeOutput"/>
      </w:pPr>
      <w:r w:rsidRPr="00D112A8">
        <w:t xml:space="preserve">     via FE80::1, Ethernet0/2</w:t>
      </w:r>
    </w:p>
    <w:p w14:paraId="4DD334A4" w14:textId="77777777" w:rsidR="00D112A8" w:rsidRPr="00D112A8" w:rsidRDefault="00D112A8" w:rsidP="00D112A8">
      <w:pPr>
        <w:pStyle w:val="CodeOutput"/>
      </w:pPr>
      <w:r w:rsidRPr="00C075AB">
        <w:rPr>
          <w:highlight w:val="cyan"/>
        </w:rPr>
        <w:t>C</w:t>
      </w:r>
      <w:r w:rsidRPr="00D112A8">
        <w:t xml:space="preserve">   2001:DB8:ACAD:AC1E::/64 [0/0]</w:t>
      </w:r>
    </w:p>
    <w:p w14:paraId="3A97692C" w14:textId="77777777" w:rsidR="00D112A8" w:rsidRPr="00D112A8" w:rsidRDefault="00D112A8" w:rsidP="00D112A8">
      <w:pPr>
        <w:pStyle w:val="CodeOutput"/>
      </w:pPr>
      <w:r w:rsidRPr="00D112A8">
        <w:t xml:space="preserve">     via Ethernet0/0, directly connected</w:t>
      </w:r>
    </w:p>
    <w:p w14:paraId="5DAA7E8C" w14:textId="77777777" w:rsidR="00D112A8" w:rsidRPr="00D112A8" w:rsidRDefault="00D112A8" w:rsidP="00D112A8">
      <w:pPr>
        <w:pStyle w:val="CodeOutput"/>
      </w:pPr>
      <w:r w:rsidRPr="00C075AB">
        <w:rPr>
          <w:highlight w:val="magenta"/>
        </w:rPr>
        <w:t>L</w:t>
      </w:r>
      <w:r w:rsidRPr="00D112A8">
        <w:t xml:space="preserve">   2001:DB8:ACAD:AC1E::254/128 [0/0]</w:t>
      </w:r>
    </w:p>
    <w:p w14:paraId="70C59839" w14:textId="77777777" w:rsidR="00D112A8" w:rsidRPr="00D112A8" w:rsidRDefault="00D112A8" w:rsidP="00D112A8">
      <w:pPr>
        <w:pStyle w:val="CodeOutput"/>
      </w:pPr>
      <w:r w:rsidRPr="00D112A8">
        <w:t xml:space="preserve">     via Ethernet0/0, receive</w:t>
      </w:r>
    </w:p>
    <w:p w14:paraId="676DBAF7" w14:textId="77777777" w:rsidR="00D112A8" w:rsidRPr="00D112A8" w:rsidRDefault="00D112A8" w:rsidP="00D112A8">
      <w:pPr>
        <w:pStyle w:val="CodeOutput"/>
      </w:pPr>
      <w:r w:rsidRPr="00C075AB">
        <w:rPr>
          <w:highlight w:val="magenta"/>
        </w:rPr>
        <w:t>L</w:t>
      </w:r>
      <w:r w:rsidRPr="00D112A8">
        <w:t xml:space="preserve">   FF00::/8 [0/0]</w:t>
      </w:r>
    </w:p>
    <w:p w14:paraId="254D5EBA" w14:textId="77AA8419" w:rsidR="00580CCC" w:rsidRDefault="00D112A8" w:rsidP="00D112A8">
      <w:pPr>
        <w:pStyle w:val="CodeOutput"/>
      </w:pPr>
      <w:r w:rsidRPr="00D112A8">
        <w:t xml:space="preserve">     via Null0, receive</w:t>
      </w:r>
    </w:p>
    <w:p w14:paraId="2CF3577D" w14:textId="77777777" w:rsidR="00D112A8" w:rsidRPr="00A61B7E" w:rsidRDefault="00D112A8" w:rsidP="002C0B88">
      <w:pPr>
        <w:rPr>
          <w:lang w:val="en-US"/>
        </w:rPr>
      </w:pPr>
    </w:p>
    <w:p w14:paraId="3FAF5D0B" w14:textId="600D1E69" w:rsidR="00580CCC" w:rsidRDefault="00580CCC" w:rsidP="00580CCC">
      <w:pPr>
        <w:pStyle w:val="CodeOutput"/>
      </w:pPr>
      <w:r>
        <w:t>REast1# sho ip route</w:t>
      </w:r>
    </w:p>
    <w:p w14:paraId="48CAD92C" w14:textId="77777777" w:rsidR="002C0B88" w:rsidRDefault="002C0B88" w:rsidP="002C0B88">
      <w:pPr>
        <w:pStyle w:val="CodeOutput"/>
      </w:pPr>
      <w:r w:rsidRPr="002C0B88">
        <w:rPr>
          <w:highlight w:val="yellow"/>
        </w:rPr>
        <w:t>R*</w:t>
      </w:r>
      <w:r>
        <w:t xml:space="preserve">    0.0.0.0/0 [120/1] via 172.31.255.253, 00:00:15, Ethernet0/0</w:t>
      </w:r>
    </w:p>
    <w:p w14:paraId="28FA5B0E" w14:textId="77777777" w:rsidR="002C0B88" w:rsidRDefault="002C0B88" w:rsidP="002C0B88">
      <w:pPr>
        <w:pStyle w:val="CodeOutput"/>
      </w:pPr>
      <w:r w:rsidRPr="002C0B88">
        <w:rPr>
          <w:highlight w:val="yellow"/>
        </w:rPr>
        <w:t>R</w:t>
      </w:r>
      <w:r>
        <w:t xml:space="preserve">     172.16.0.0/16 [120/1] via 172.31.255.246, 00:00:16, Ethernet0/1</w:t>
      </w:r>
    </w:p>
    <w:p w14:paraId="2783FB68" w14:textId="77777777" w:rsidR="002C0B88" w:rsidRDefault="002C0B88" w:rsidP="002C0B88">
      <w:pPr>
        <w:pStyle w:val="CodeOutput"/>
      </w:pPr>
      <w:r w:rsidRPr="002C0B88">
        <w:rPr>
          <w:highlight w:val="yellow"/>
        </w:rPr>
        <w:t>R</w:t>
      </w:r>
      <w:r>
        <w:t xml:space="preserve">     172.17.0.0/16 [120/1] via 172.31.255.242, 00:00:04, Ethernet0/2</w:t>
      </w:r>
    </w:p>
    <w:p w14:paraId="0D509E06" w14:textId="77777777" w:rsidR="002C0B88" w:rsidRDefault="002C0B88" w:rsidP="002C0B88">
      <w:pPr>
        <w:pStyle w:val="CodeOutput"/>
      </w:pPr>
      <w:r w:rsidRPr="002C0B88">
        <w:rPr>
          <w:highlight w:val="yellow"/>
        </w:rPr>
        <w:t>R</w:t>
      </w:r>
      <w:r>
        <w:t xml:space="preserve">     172.18.0.0/16 [120/3] via 172.31.255.253, 00:00:15, Ethernet0/0</w:t>
      </w:r>
    </w:p>
    <w:p w14:paraId="68CB0C77" w14:textId="77777777" w:rsidR="002C0B88" w:rsidRDefault="002C0B88" w:rsidP="002C0B88">
      <w:pPr>
        <w:pStyle w:val="CodeOutput"/>
      </w:pPr>
      <w:r w:rsidRPr="002C0B88">
        <w:rPr>
          <w:highlight w:val="yellow"/>
        </w:rPr>
        <w:t>R</w:t>
      </w:r>
      <w:r>
        <w:t xml:space="preserve">     172.19.0.0/16 [120/3] via 172.31.255.253, 00:00:15, Ethernet0/0</w:t>
      </w:r>
    </w:p>
    <w:p w14:paraId="50AA2B96" w14:textId="77777777" w:rsidR="002C0B88" w:rsidRDefault="002C0B88" w:rsidP="002C0B88">
      <w:pPr>
        <w:pStyle w:val="CodeOutput"/>
      </w:pPr>
      <w:r w:rsidRPr="002C0B88">
        <w:rPr>
          <w:highlight w:val="yellow"/>
        </w:rPr>
        <w:t>R</w:t>
      </w:r>
      <w:r>
        <w:t xml:space="preserve">     172.30.0.0/16 [120/1] via 172.31.255.253, 00:00:15, Ethernet0/0</w:t>
      </w:r>
    </w:p>
    <w:p w14:paraId="2B570B16" w14:textId="77777777" w:rsidR="002C0B88" w:rsidRDefault="002C0B88" w:rsidP="002C0B88">
      <w:pPr>
        <w:pStyle w:val="CodeOutput"/>
      </w:pPr>
      <w:r>
        <w:t xml:space="preserve">      172.31.0.0/16 is variably subnetted, 10 subnets, 2 masks</w:t>
      </w:r>
    </w:p>
    <w:p w14:paraId="45510C8E" w14:textId="77777777" w:rsidR="002C0B88" w:rsidRDefault="002C0B88" w:rsidP="002C0B88">
      <w:pPr>
        <w:pStyle w:val="CodeOutput"/>
      </w:pPr>
      <w:r w:rsidRPr="002C0B88">
        <w:rPr>
          <w:highlight w:val="yellow"/>
        </w:rPr>
        <w:t>R</w:t>
      </w:r>
      <w:r>
        <w:t xml:space="preserve">        172.31.255.228/30 [120/1] via 172.31.255.246, 00:00:16, Ethernet0/1</w:t>
      </w:r>
    </w:p>
    <w:p w14:paraId="515B7AF4" w14:textId="77777777" w:rsidR="002C0B88" w:rsidRDefault="002C0B88" w:rsidP="002C0B88">
      <w:pPr>
        <w:pStyle w:val="CodeOutput"/>
      </w:pPr>
      <w:r>
        <w:t xml:space="preserve">                           [120/1] via 172.31.255.242, 00:00:04, Ethernet0/2</w:t>
      </w:r>
    </w:p>
    <w:p w14:paraId="3D88B48A" w14:textId="77777777" w:rsidR="002C0B88" w:rsidRDefault="002C0B88" w:rsidP="002C0B88">
      <w:pPr>
        <w:pStyle w:val="CodeOutput"/>
      </w:pPr>
      <w:r w:rsidRPr="002C0B88">
        <w:rPr>
          <w:highlight w:val="yellow"/>
        </w:rPr>
        <w:t>R</w:t>
      </w:r>
      <w:r>
        <w:t xml:space="preserve">        172.31.255.232/30 [120/2] via 172.31.255.253, 00:00:15, Ethernet0/0</w:t>
      </w:r>
    </w:p>
    <w:p w14:paraId="4082DA10" w14:textId="77777777" w:rsidR="002C0B88" w:rsidRDefault="002C0B88" w:rsidP="002C0B88">
      <w:pPr>
        <w:pStyle w:val="CodeOutput"/>
      </w:pPr>
      <w:r w:rsidRPr="002C0B88">
        <w:rPr>
          <w:highlight w:val="yellow"/>
        </w:rPr>
        <w:t>R</w:t>
      </w:r>
      <w:r>
        <w:t xml:space="preserve">        172.31.255.236/30 [120/2] via 172.31.255.253, 00:00:15, Ethernet0/0</w:t>
      </w:r>
    </w:p>
    <w:p w14:paraId="76F48009" w14:textId="77777777" w:rsidR="002C0B88" w:rsidRDefault="002C0B88" w:rsidP="002C0B88">
      <w:pPr>
        <w:pStyle w:val="CodeOutput"/>
      </w:pPr>
      <w:r w:rsidRPr="00C075AB">
        <w:rPr>
          <w:highlight w:val="cyan"/>
        </w:rPr>
        <w:t>C</w:t>
      </w:r>
      <w:r>
        <w:t xml:space="preserve">        172.31.255.240/30 is directly connected, Ethernet0/2</w:t>
      </w:r>
    </w:p>
    <w:p w14:paraId="1CE0CC83" w14:textId="77777777" w:rsidR="002C0B88" w:rsidRDefault="002C0B88" w:rsidP="002C0B88">
      <w:pPr>
        <w:pStyle w:val="CodeOutput"/>
      </w:pPr>
      <w:r w:rsidRPr="00C075AB">
        <w:rPr>
          <w:highlight w:val="magenta"/>
        </w:rPr>
        <w:t>L</w:t>
      </w:r>
      <w:r>
        <w:t xml:space="preserve">        172.31.255.241/32 is directly connected, Ethernet0/2</w:t>
      </w:r>
    </w:p>
    <w:p w14:paraId="77127F26" w14:textId="77777777" w:rsidR="002C0B88" w:rsidRDefault="002C0B88" w:rsidP="002C0B88">
      <w:pPr>
        <w:pStyle w:val="CodeOutput"/>
      </w:pPr>
      <w:r w:rsidRPr="00C075AB">
        <w:rPr>
          <w:highlight w:val="cyan"/>
        </w:rPr>
        <w:t>C</w:t>
      </w:r>
      <w:r>
        <w:t xml:space="preserve">        172.31.255.244/30 is directly connected, Ethernet0/1</w:t>
      </w:r>
    </w:p>
    <w:p w14:paraId="1BA4D289" w14:textId="77777777" w:rsidR="002C0B88" w:rsidRDefault="002C0B88" w:rsidP="002C0B88">
      <w:pPr>
        <w:pStyle w:val="CodeOutput"/>
      </w:pPr>
      <w:r w:rsidRPr="00C075AB">
        <w:rPr>
          <w:highlight w:val="magenta"/>
        </w:rPr>
        <w:t>L</w:t>
      </w:r>
      <w:r>
        <w:t xml:space="preserve">        172.31.255.245/32 is directly connected, Ethernet0/1</w:t>
      </w:r>
    </w:p>
    <w:p w14:paraId="1D2DA3D2" w14:textId="77777777" w:rsidR="002C0B88" w:rsidRDefault="002C0B88" w:rsidP="002C0B88">
      <w:pPr>
        <w:pStyle w:val="CodeOutput"/>
      </w:pPr>
      <w:r w:rsidRPr="00DA4833">
        <w:rPr>
          <w:highlight w:val="yellow"/>
        </w:rPr>
        <w:t>R</w:t>
      </w:r>
      <w:r>
        <w:t xml:space="preserve">        172.31.255.248/30 [120/1] via 172.31.255.253, 00:00:15, Ethernet0/0</w:t>
      </w:r>
    </w:p>
    <w:p w14:paraId="7AF25ECA" w14:textId="77777777" w:rsidR="002C0B88" w:rsidRDefault="002C0B88" w:rsidP="002C0B88">
      <w:pPr>
        <w:pStyle w:val="CodeOutput"/>
      </w:pPr>
      <w:r w:rsidRPr="00C075AB">
        <w:rPr>
          <w:highlight w:val="cyan"/>
        </w:rPr>
        <w:t>C</w:t>
      </w:r>
      <w:r>
        <w:t xml:space="preserve">        172.31.255.252/30 is directly connected, Ethernet0/0</w:t>
      </w:r>
    </w:p>
    <w:p w14:paraId="2A1FA5C5" w14:textId="3F2B71BB" w:rsidR="002C0B88" w:rsidRDefault="002C0B88" w:rsidP="002C0B88">
      <w:pPr>
        <w:pStyle w:val="CodeOutput"/>
      </w:pPr>
      <w:r w:rsidRPr="00C075AB">
        <w:rPr>
          <w:highlight w:val="magenta"/>
        </w:rPr>
        <w:t>L</w:t>
      </w:r>
      <w:r>
        <w:t xml:space="preserve">        172.31.255.254/32 is directly connected, Ethernet0/0</w:t>
      </w:r>
    </w:p>
    <w:p w14:paraId="2D4B1301" w14:textId="77777777" w:rsidR="004A74C0" w:rsidRDefault="004A74C0">
      <w:pPr>
        <w:spacing w:line="240" w:lineRule="auto"/>
        <w:rPr>
          <w:rFonts w:ascii="Consolas" w:hAnsi="Consolas" w:cs="Courier New"/>
          <w:noProof/>
          <w:sz w:val="18"/>
          <w:szCs w:val="20"/>
          <w:lang w:val="en-US"/>
        </w:rPr>
      </w:pPr>
      <w:r>
        <w:br w:type="page"/>
      </w:r>
    </w:p>
    <w:p w14:paraId="1413C617" w14:textId="7A9E7DBF" w:rsidR="00580CCC" w:rsidRDefault="00580CCC" w:rsidP="00580CCC">
      <w:pPr>
        <w:pStyle w:val="CodeOutput"/>
      </w:pPr>
      <w:r>
        <w:lastRenderedPageBreak/>
        <w:t>REast1# sh ipv6 route</w:t>
      </w:r>
    </w:p>
    <w:p w14:paraId="133658A9" w14:textId="77777777" w:rsidR="002C0B88" w:rsidRDefault="002C0B88" w:rsidP="002C0B88">
      <w:pPr>
        <w:pStyle w:val="CodeOutput"/>
      </w:pPr>
      <w:r w:rsidRPr="002C0B88">
        <w:rPr>
          <w:highlight w:val="yellow"/>
        </w:rPr>
        <w:t>R</w:t>
      </w:r>
      <w:r>
        <w:t xml:space="preserve">   ::/0 [120/2]</w:t>
      </w:r>
    </w:p>
    <w:p w14:paraId="26F3FA60" w14:textId="77777777" w:rsidR="002C0B88" w:rsidRDefault="002C0B88" w:rsidP="002C0B88">
      <w:pPr>
        <w:pStyle w:val="CodeOutput"/>
      </w:pPr>
      <w:r>
        <w:t xml:space="preserve">     via FE80::, Ethernet0/0</w:t>
      </w:r>
    </w:p>
    <w:p w14:paraId="78D90A71" w14:textId="77777777" w:rsidR="002C0B88" w:rsidRDefault="002C0B88" w:rsidP="002C0B88">
      <w:pPr>
        <w:pStyle w:val="CodeOutput"/>
      </w:pPr>
      <w:r w:rsidRPr="002C0B88">
        <w:rPr>
          <w:highlight w:val="yellow"/>
        </w:rPr>
        <w:t>R</w:t>
      </w:r>
      <w:r>
        <w:t xml:space="preserve">   2001:DB8:ACAD:AC16::/64 [120/2]</w:t>
      </w:r>
    </w:p>
    <w:p w14:paraId="39727B86" w14:textId="77777777" w:rsidR="002C0B88" w:rsidRDefault="002C0B88" w:rsidP="002C0B88">
      <w:pPr>
        <w:pStyle w:val="CodeOutput"/>
      </w:pPr>
      <w:r>
        <w:t xml:space="preserve">     via FE80::1:2, Ethernet0/1</w:t>
      </w:r>
    </w:p>
    <w:p w14:paraId="77F9A1DD" w14:textId="77777777" w:rsidR="002C0B88" w:rsidRDefault="002C0B88" w:rsidP="002C0B88">
      <w:pPr>
        <w:pStyle w:val="CodeOutput"/>
      </w:pPr>
      <w:r w:rsidRPr="002C0B88">
        <w:rPr>
          <w:highlight w:val="yellow"/>
        </w:rPr>
        <w:t>R</w:t>
      </w:r>
      <w:r>
        <w:t xml:space="preserve">   2001:DB8:ACAD:AC17::/64 [120/2]</w:t>
      </w:r>
    </w:p>
    <w:p w14:paraId="3EC3817D" w14:textId="77777777" w:rsidR="002C0B88" w:rsidRDefault="002C0B88" w:rsidP="002C0B88">
      <w:pPr>
        <w:pStyle w:val="CodeOutput"/>
      </w:pPr>
      <w:r>
        <w:t xml:space="preserve">     via FE80::1:3, Ethernet0/2</w:t>
      </w:r>
    </w:p>
    <w:p w14:paraId="6D4B68F5" w14:textId="77777777" w:rsidR="002C0B88" w:rsidRDefault="002C0B88" w:rsidP="002C0B88">
      <w:pPr>
        <w:pStyle w:val="CodeOutput"/>
      </w:pPr>
      <w:r w:rsidRPr="002C0B88">
        <w:rPr>
          <w:highlight w:val="yellow"/>
        </w:rPr>
        <w:t>R</w:t>
      </w:r>
      <w:r>
        <w:t xml:space="preserve">   2001:DB8:ACAD:AC18::/64 [120/4]</w:t>
      </w:r>
    </w:p>
    <w:p w14:paraId="010662F6" w14:textId="77777777" w:rsidR="002C0B88" w:rsidRDefault="002C0B88" w:rsidP="002C0B88">
      <w:pPr>
        <w:pStyle w:val="CodeOutput"/>
      </w:pPr>
      <w:r>
        <w:t xml:space="preserve">     via FE80::, Ethernet0/0</w:t>
      </w:r>
    </w:p>
    <w:p w14:paraId="6D0F36D4" w14:textId="77777777" w:rsidR="002C0B88" w:rsidRDefault="002C0B88" w:rsidP="002C0B88">
      <w:pPr>
        <w:pStyle w:val="CodeOutput"/>
      </w:pPr>
      <w:r w:rsidRPr="002C0B88">
        <w:rPr>
          <w:highlight w:val="yellow"/>
        </w:rPr>
        <w:t>R</w:t>
      </w:r>
      <w:r>
        <w:t xml:space="preserve">   2001:DB8:ACAD:AC19::/64 [120/4]</w:t>
      </w:r>
    </w:p>
    <w:p w14:paraId="7BB75D72" w14:textId="77777777" w:rsidR="002C0B88" w:rsidRDefault="002C0B88" w:rsidP="002C0B88">
      <w:pPr>
        <w:pStyle w:val="CodeOutput"/>
      </w:pPr>
      <w:r>
        <w:t xml:space="preserve">     via FE80::, Ethernet0/0</w:t>
      </w:r>
    </w:p>
    <w:p w14:paraId="4488E283" w14:textId="77777777" w:rsidR="002C0B88" w:rsidRDefault="002C0B88" w:rsidP="002C0B88">
      <w:pPr>
        <w:pStyle w:val="CodeOutput"/>
      </w:pPr>
      <w:r w:rsidRPr="002C0B88">
        <w:rPr>
          <w:highlight w:val="yellow"/>
        </w:rPr>
        <w:t>R</w:t>
      </w:r>
      <w:r>
        <w:t xml:space="preserve">   2001:DB8:ACAD:AC1E::/64 [120/2]</w:t>
      </w:r>
    </w:p>
    <w:p w14:paraId="52669E6B" w14:textId="77777777" w:rsidR="002C0B88" w:rsidRDefault="002C0B88" w:rsidP="002C0B88">
      <w:pPr>
        <w:pStyle w:val="CodeOutput"/>
      </w:pPr>
      <w:r>
        <w:t xml:space="preserve">     via FE80::, Ethernet0/0</w:t>
      </w:r>
    </w:p>
    <w:p w14:paraId="45D85F1D" w14:textId="77777777" w:rsidR="002C0B88" w:rsidRDefault="002C0B88" w:rsidP="002C0B88">
      <w:pPr>
        <w:pStyle w:val="CodeOutput"/>
      </w:pPr>
      <w:r w:rsidRPr="00C075AB">
        <w:rPr>
          <w:highlight w:val="magenta"/>
        </w:rPr>
        <w:t>L</w:t>
      </w:r>
      <w:r>
        <w:t xml:space="preserve">   FF00::/8 [0/0]</w:t>
      </w:r>
    </w:p>
    <w:p w14:paraId="02D48E8E" w14:textId="18C5B920" w:rsidR="002C0B88" w:rsidRDefault="002C0B88" w:rsidP="002C0B88">
      <w:pPr>
        <w:pStyle w:val="CodeOutput"/>
      </w:pPr>
      <w:r>
        <w:t xml:space="preserve">     via Null0, receive</w:t>
      </w:r>
    </w:p>
    <w:p w14:paraId="281EC826" w14:textId="45FFDAD5" w:rsidR="000C0C72" w:rsidRPr="0013538D" w:rsidRDefault="000C0C72" w:rsidP="000C0C72">
      <w:pPr>
        <w:pStyle w:val="Kapiteltext"/>
        <w:jc w:val="left"/>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From reviewing the tables, you can </w:t>
      </w:r>
      <w:r w:rsidR="00017501" w:rsidRPr="0013538D">
        <w:rPr>
          <w:color w:val="005096" w:themeColor="accent2"/>
          <w:lang w:val="en-US"/>
        </w:rPr>
        <w:t>expect the RHQ0 router to be a hub router;</w:t>
      </w:r>
      <w:r w:rsidR="000671C0" w:rsidRPr="0013538D">
        <w:rPr>
          <w:color w:val="005096" w:themeColor="accent2"/>
          <w:lang w:val="en-US"/>
        </w:rPr>
        <w:br/>
      </w:r>
      <w:r w:rsidR="00017501" w:rsidRPr="0013538D">
        <w:rPr>
          <w:color w:val="005096" w:themeColor="accent2"/>
          <w:lang w:val="en-US"/>
        </w:rPr>
        <w:t>it has Internet access and multiple point to point links</w:t>
      </w:r>
      <w:r w:rsidR="00624B54" w:rsidRPr="0013538D">
        <w:rPr>
          <w:color w:val="005096" w:themeColor="accent2"/>
          <w:lang w:val="en-US"/>
        </w:rPr>
        <w:t>.</w:t>
      </w:r>
      <w:r w:rsidR="00515751" w:rsidRPr="0013538D">
        <w:rPr>
          <w:color w:val="005096" w:themeColor="accent2"/>
          <w:lang w:val="en-US"/>
        </w:rPr>
        <w:br/>
      </w:r>
      <w:r w:rsidR="00624B54" w:rsidRPr="0013538D">
        <w:rPr>
          <w:color w:val="005096" w:themeColor="accent2"/>
          <w:lang w:val="en-US"/>
        </w:rPr>
        <w:t xml:space="preserve">REast1 </w:t>
      </w:r>
      <w:r w:rsidR="00A5524D" w:rsidRPr="0013538D">
        <w:rPr>
          <w:color w:val="005096" w:themeColor="accent2"/>
          <w:lang w:val="en-US"/>
        </w:rPr>
        <w:t>is likely to be a branch router, because it relies on the default router of RHQ0.</w:t>
      </w:r>
    </w:p>
    <w:p w14:paraId="6A26421F" w14:textId="6AB0BB2B" w:rsidR="000671C0" w:rsidRPr="0013538D" w:rsidRDefault="004961CC" w:rsidP="000C0C72">
      <w:pPr>
        <w:pStyle w:val="Kapiteltext"/>
        <w:jc w:val="left"/>
        <w:rPr>
          <w:color w:val="005096" w:themeColor="accent2"/>
          <w:lang w:val="en-US"/>
        </w:rPr>
      </w:pPr>
      <w:r w:rsidRPr="0013538D">
        <w:rPr>
          <w:color w:val="005096" w:themeColor="accent2"/>
          <w:highlight w:val="red"/>
          <w:lang w:val="en-US"/>
        </w:rPr>
        <w:t>S</w:t>
      </w:r>
      <w:r w:rsidRPr="0013538D">
        <w:rPr>
          <w:color w:val="005096" w:themeColor="accent2"/>
          <w:lang w:val="en-US"/>
        </w:rPr>
        <w:t xml:space="preserve">tatic routes (RHQ0) and </w:t>
      </w:r>
      <w:r w:rsidRPr="0013538D">
        <w:rPr>
          <w:color w:val="005096" w:themeColor="accent2"/>
          <w:highlight w:val="yellow"/>
          <w:lang w:val="en-US"/>
        </w:rPr>
        <w:t>R</w:t>
      </w:r>
      <w:r w:rsidRPr="0013538D">
        <w:rPr>
          <w:color w:val="005096" w:themeColor="accent2"/>
          <w:lang w:val="en-US"/>
        </w:rPr>
        <w:t xml:space="preserve">IP/ng </w:t>
      </w:r>
      <w:r w:rsidR="00A34ADC" w:rsidRPr="0013538D">
        <w:rPr>
          <w:color w:val="005096" w:themeColor="accent2"/>
          <w:lang w:val="en-US"/>
        </w:rPr>
        <w:t>are in use and can be seen in the tables</w:t>
      </w:r>
      <w:r w:rsidR="007B39EB" w:rsidRPr="0013538D">
        <w:rPr>
          <w:color w:val="005096" w:themeColor="accent2"/>
          <w:lang w:val="en-US"/>
        </w:rPr>
        <w:t xml:space="preserve">, for the RIP/ng-learned routes, you can see the </w:t>
      </w:r>
      <w:r w:rsidR="0015532C" w:rsidRPr="0013538D">
        <w:rPr>
          <w:color w:val="005096" w:themeColor="accent2"/>
          <w:lang w:val="en-US"/>
        </w:rPr>
        <w:t>administrative distance and metric [ad=120/metric=</w:t>
      </w:r>
      <w:r w:rsidR="004B7DA4" w:rsidRPr="0013538D">
        <w:rPr>
          <w:color w:val="005096" w:themeColor="accent2"/>
          <w:lang w:val="en-US"/>
        </w:rPr>
        <w:t>1-4</w:t>
      </w:r>
      <w:r w:rsidR="0015532C" w:rsidRPr="0013538D">
        <w:rPr>
          <w:color w:val="005096" w:themeColor="accent2"/>
          <w:lang w:val="en-US"/>
        </w:rPr>
        <w:t>]</w:t>
      </w:r>
      <w:r w:rsidR="004B7DA4" w:rsidRPr="0013538D">
        <w:rPr>
          <w:color w:val="005096" w:themeColor="accent2"/>
          <w:lang w:val="en-US"/>
        </w:rPr>
        <w:t>, in comparison,</w:t>
      </w:r>
      <w:r w:rsidR="00595AD4" w:rsidRPr="0013538D">
        <w:rPr>
          <w:color w:val="005096" w:themeColor="accent2"/>
          <w:lang w:val="en-US"/>
        </w:rPr>
        <w:t xml:space="preserve"> you can see</w:t>
      </w:r>
      <w:r w:rsidR="004B7DA4" w:rsidRPr="0013538D">
        <w:rPr>
          <w:color w:val="005096" w:themeColor="accent2"/>
          <w:lang w:val="en-US"/>
        </w:rPr>
        <w:t xml:space="preserve"> </w:t>
      </w:r>
      <w:r w:rsidR="00595AD4" w:rsidRPr="0013538D">
        <w:rPr>
          <w:color w:val="005096" w:themeColor="accent2"/>
          <w:lang w:val="en-US"/>
        </w:rPr>
        <w:t>[0/0] in ipv6 routing tables</w:t>
      </w:r>
      <w:r w:rsidR="0090774A" w:rsidRPr="0013538D">
        <w:rPr>
          <w:color w:val="005096" w:themeColor="accent2"/>
          <w:lang w:val="en-US"/>
        </w:rPr>
        <w:t xml:space="preserve"> for the directly connected networks/interfaces: those will always be </w:t>
      </w:r>
      <w:r w:rsidR="006A60D9" w:rsidRPr="0013538D">
        <w:rPr>
          <w:color w:val="005096" w:themeColor="accent2"/>
          <w:lang w:val="en-US"/>
        </w:rPr>
        <w:t>used first, because these are the lowest(=best) values for ad/metric.</w:t>
      </w:r>
    </w:p>
    <w:p w14:paraId="27B6D4AF" w14:textId="77777777" w:rsidR="00515751" w:rsidRDefault="00515751" w:rsidP="000C0C72">
      <w:pPr>
        <w:pStyle w:val="Kapiteltext"/>
        <w:jc w:val="left"/>
        <w:rPr>
          <w:lang w:val="en-US"/>
        </w:rPr>
      </w:pPr>
    </w:p>
    <w:p w14:paraId="0012F8F3" w14:textId="64BC553C" w:rsidR="00DE03AD" w:rsidRDefault="00CD6C8C" w:rsidP="00CD6C8C">
      <w:pPr>
        <w:pStyle w:val="Kapiteltext"/>
        <w:numPr>
          <w:ilvl w:val="1"/>
          <w:numId w:val="16"/>
        </w:numPr>
        <w:jc w:val="left"/>
        <w:rPr>
          <w:lang w:val="en-US"/>
        </w:rPr>
      </w:pPr>
      <w:r>
        <w:rPr>
          <w:lang w:val="en-US"/>
        </w:rPr>
        <w:t>H</w:t>
      </w:r>
      <w:r w:rsidRPr="00CD6C8C">
        <w:rPr>
          <w:lang w:val="en-US"/>
        </w:rPr>
        <w:t>ow many routes were learned?</w:t>
      </w:r>
    </w:p>
    <w:p w14:paraId="52084C47" w14:textId="19DF7535" w:rsidR="00DE03AD" w:rsidRPr="0013538D" w:rsidRDefault="00DE03AD" w:rsidP="00DE03AD">
      <w:pPr>
        <w:pStyle w:val="Kapiteltext"/>
        <w:ind w:left="1440"/>
        <w:jc w:val="left"/>
        <w:rPr>
          <w:color w:val="005096" w:themeColor="accent2"/>
          <w:lang w:val="en-US"/>
        </w:rPr>
      </w:pPr>
      <w:r w:rsidRPr="0013538D">
        <w:rPr>
          <w:color w:val="005096" w:themeColor="accent2"/>
          <w:lang w:val="en-US"/>
        </w:rPr>
        <w:t xml:space="preserve">RHQ0 has </w:t>
      </w:r>
      <w:proofErr w:type="spellStart"/>
      <w:r w:rsidRPr="0013538D">
        <w:rPr>
          <w:color w:val="005096" w:themeColor="accent2"/>
          <w:lang w:val="en-US"/>
        </w:rPr>
        <w:t>lerned</w:t>
      </w:r>
      <w:proofErr w:type="spellEnd"/>
      <w:r w:rsidRPr="0013538D">
        <w:rPr>
          <w:color w:val="005096" w:themeColor="accent2"/>
          <w:lang w:val="en-US"/>
        </w:rPr>
        <w:t xml:space="preserve"> </w:t>
      </w:r>
      <w:r w:rsidR="0092528D" w:rsidRPr="0013538D">
        <w:rPr>
          <w:color w:val="005096" w:themeColor="accent2"/>
          <w:lang w:val="en-US"/>
        </w:rPr>
        <w:t>9</w:t>
      </w:r>
      <w:r w:rsidRPr="0013538D">
        <w:rPr>
          <w:color w:val="005096" w:themeColor="accent2"/>
          <w:lang w:val="en-US"/>
        </w:rPr>
        <w:t xml:space="preserve"> IPv4 RIP routes and 4 IPv6 routes,</w:t>
      </w:r>
    </w:p>
    <w:p w14:paraId="41A539C8" w14:textId="19A615CD" w:rsidR="00CD6C8C" w:rsidRPr="0013538D" w:rsidRDefault="00DE03AD" w:rsidP="00DE03AD">
      <w:pPr>
        <w:pStyle w:val="Kapiteltext"/>
        <w:ind w:left="1440"/>
        <w:jc w:val="left"/>
        <w:rPr>
          <w:color w:val="005096" w:themeColor="accent2"/>
          <w:lang w:val="en-US"/>
        </w:rPr>
      </w:pPr>
      <w:r w:rsidRPr="0013538D">
        <w:rPr>
          <w:color w:val="005096" w:themeColor="accent2"/>
          <w:lang w:val="en-US"/>
        </w:rPr>
        <w:t>REast1 has learned</w:t>
      </w:r>
      <w:r w:rsidR="0092528D" w:rsidRPr="0013538D">
        <w:rPr>
          <w:color w:val="005096" w:themeColor="accent2"/>
          <w:lang w:val="en-US"/>
        </w:rPr>
        <w:t xml:space="preserve"> 10</w:t>
      </w:r>
      <w:r w:rsidRPr="0013538D">
        <w:rPr>
          <w:color w:val="005096" w:themeColor="accent2"/>
          <w:lang w:val="en-US"/>
        </w:rPr>
        <w:t xml:space="preserve"> IPv4 RIP routes (including the default route) and 6 IPv6 routes.</w:t>
      </w:r>
      <w:r w:rsidR="00CD6C8C" w:rsidRPr="0013538D">
        <w:rPr>
          <w:color w:val="005096" w:themeColor="accent2"/>
          <w:lang w:val="en-US"/>
        </w:rPr>
        <w:cr/>
      </w:r>
    </w:p>
    <w:p w14:paraId="73D55F7E" w14:textId="55905399" w:rsidR="00E50A00" w:rsidRDefault="00E50A00" w:rsidP="00E50A00">
      <w:pPr>
        <w:pStyle w:val="Kapiteltext"/>
        <w:numPr>
          <w:ilvl w:val="0"/>
          <w:numId w:val="16"/>
        </w:numPr>
        <w:jc w:val="left"/>
        <w:rPr>
          <w:lang w:val="en-US"/>
        </w:rPr>
      </w:pPr>
      <w:r w:rsidRPr="00E50A00">
        <w:rPr>
          <w:lang w:val="en-US"/>
        </w:rPr>
        <w:t>What is the administrative distance of RIP? Where can you find this value on the router?</w:t>
      </w:r>
    </w:p>
    <w:p w14:paraId="04659C3F" w14:textId="77777777" w:rsidR="00F23E5E" w:rsidRPr="0013538D" w:rsidRDefault="00E50A00" w:rsidP="00E50A00">
      <w:pPr>
        <w:pStyle w:val="Kapiteltext"/>
        <w:ind w:left="720"/>
        <w:jc w:val="left"/>
        <w:rPr>
          <w:color w:val="005096" w:themeColor="accent2"/>
          <w:lang w:val="en-US"/>
        </w:rPr>
      </w:pPr>
      <w:r w:rsidRPr="0013538D">
        <w:rPr>
          <w:color w:val="005096" w:themeColor="accent2"/>
          <w:lang w:val="en-US"/>
        </w:rPr>
        <w:t>Using the command</w:t>
      </w:r>
    </w:p>
    <w:p w14:paraId="6FA6250A" w14:textId="77777777" w:rsidR="00F23E5E" w:rsidRPr="0013538D" w:rsidRDefault="00E50A00" w:rsidP="00DE03AD">
      <w:pPr>
        <w:pStyle w:val="CodeOutput"/>
        <w:ind w:left="709"/>
        <w:rPr>
          <w:color w:val="005096" w:themeColor="accent2"/>
        </w:rPr>
      </w:pPr>
      <w:r w:rsidRPr="0013538D">
        <w:rPr>
          <w:color w:val="005096" w:themeColor="accent2"/>
        </w:rPr>
        <w:t>REast1# show ip router rip</w:t>
      </w:r>
    </w:p>
    <w:p w14:paraId="10E51959" w14:textId="2EA201BF" w:rsidR="00E50A00" w:rsidRPr="0013538D" w:rsidRDefault="00DE03AD" w:rsidP="00E50A00">
      <w:pPr>
        <w:pStyle w:val="Kapiteltext"/>
        <w:ind w:left="720"/>
        <w:jc w:val="left"/>
        <w:rPr>
          <w:color w:val="005096" w:themeColor="accent2"/>
          <w:lang w:val="en-US"/>
        </w:rPr>
      </w:pPr>
      <w:r w:rsidRPr="0013538D">
        <w:rPr>
          <w:color w:val="005096" w:themeColor="accent2"/>
          <w:lang w:val="en-US"/>
        </w:rPr>
        <w:t>…</w:t>
      </w:r>
      <w:r w:rsidR="00F23E5E" w:rsidRPr="0013538D">
        <w:rPr>
          <w:color w:val="005096" w:themeColor="accent2"/>
          <w:lang w:val="en-US"/>
        </w:rPr>
        <w:t>you can see the administrative distance for rip in the brackets next to the network</w:t>
      </w:r>
      <w:r w:rsidRPr="0013538D">
        <w:rPr>
          <w:color w:val="005096" w:themeColor="accent2"/>
          <w:lang w:val="en-US"/>
        </w:rPr>
        <w:t>,</w:t>
      </w:r>
      <w:r w:rsidRPr="0013538D">
        <w:rPr>
          <w:color w:val="005096" w:themeColor="accent2"/>
          <w:lang w:val="en-US"/>
        </w:rPr>
        <w:br/>
        <w:t>the second value is the metric within the same routing protocol</w:t>
      </w:r>
      <w:r w:rsidR="00F23E5E" w:rsidRPr="0013538D">
        <w:rPr>
          <w:color w:val="005096" w:themeColor="accent2"/>
          <w:lang w:val="en-US"/>
        </w:rPr>
        <w:t>.</w:t>
      </w:r>
    </w:p>
    <w:p w14:paraId="5BA64090" w14:textId="77777777" w:rsidR="00DE03AD" w:rsidRDefault="00DE03AD" w:rsidP="00E50A00">
      <w:pPr>
        <w:pStyle w:val="Kapiteltext"/>
        <w:ind w:left="720"/>
        <w:jc w:val="left"/>
        <w:rPr>
          <w:lang w:val="en-US"/>
        </w:rPr>
      </w:pPr>
    </w:p>
    <w:p w14:paraId="36393D68" w14:textId="77777777" w:rsidR="00DE03AD" w:rsidRDefault="00F23E5E" w:rsidP="00DE03AD">
      <w:pPr>
        <w:pStyle w:val="Kapiteltext"/>
        <w:keepNext/>
        <w:ind w:left="720"/>
        <w:jc w:val="left"/>
      </w:pPr>
      <w:r>
        <w:rPr>
          <w:noProof/>
          <w:lang w:val="en-US"/>
        </w:rPr>
        <w:drawing>
          <wp:inline distT="0" distB="0" distL="0" distR="0" wp14:anchorId="061F5082" wp14:editId="4379069C">
            <wp:extent cx="4978400" cy="177800"/>
            <wp:effectExtent l="38100" t="38100" r="50800" b="88900"/>
            <wp:docPr id="1506845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8400" cy="1778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FB3C446" w14:textId="1C97FC31" w:rsidR="00F23E5E" w:rsidRPr="00A61B7E" w:rsidRDefault="00DE03AD" w:rsidP="00DE03AD">
      <w:pPr>
        <w:pStyle w:val="Beschriftung"/>
        <w:jc w:val="center"/>
        <w:rPr>
          <w:lang w:val="en-US"/>
        </w:rPr>
      </w:pPr>
      <w:r w:rsidRPr="00A61B7E">
        <w:rPr>
          <w:lang w:val="en-US"/>
        </w:rPr>
        <w:t xml:space="preserve">Figure </w:t>
      </w:r>
      <w:r>
        <w:fldChar w:fldCharType="begin"/>
      </w:r>
      <w:r w:rsidRPr="00A61B7E">
        <w:rPr>
          <w:lang w:val="en-US"/>
        </w:rPr>
        <w:instrText xml:space="preserve"> SEQ Figure \* ARABIC </w:instrText>
      </w:r>
      <w:r>
        <w:fldChar w:fldCharType="separate"/>
      </w:r>
      <w:r w:rsidR="00D752E6">
        <w:rPr>
          <w:noProof/>
          <w:lang w:val="en-US"/>
        </w:rPr>
        <w:t>1</w:t>
      </w:r>
      <w:r>
        <w:fldChar w:fldCharType="end"/>
      </w:r>
      <w:r w:rsidRPr="00A61B7E">
        <w:rPr>
          <w:lang w:val="en-US"/>
        </w:rPr>
        <w:t>: Administrative distance of IPv4 default route, learned via RIP</w:t>
      </w:r>
    </w:p>
    <w:p w14:paraId="3D5BD1A1" w14:textId="77777777" w:rsidR="00DE03AD" w:rsidRPr="00A61B7E" w:rsidRDefault="00DE03AD" w:rsidP="00DE03AD">
      <w:pPr>
        <w:pStyle w:val="Kapiteltext"/>
        <w:rPr>
          <w:lang w:val="en-US"/>
        </w:rPr>
      </w:pPr>
    </w:p>
    <w:p w14:paraId="2467C621" w14:textId="1B58ED07" w:rsidR="00F23E5E" w:rsidRDefault="00F23E5E" w:rsidP="00F23E5E">
      <w:pPr>
        <w:pStyle w:val="Kapiteltext"/>
        <w:numPr>
          <w:ilvl w:val="0"/>
          <w:numId w:val="16"/>
        </w:numPr>
        <w:jc w:val="left"/>
        <w:rPr>
          <w:lang w:val="en-US"/>
        </w:rPr>
      </w:pPr>
      <w:r w:rsidRPr="00F23E5E">
        <w:rPr>
          <w:lang w:val="en-US"/>
        </w:rPr>
        <w:t>How could you reduce the size of the routing tables?</w:t>
      </w:r>
    </w:p>
    <w:p w14:paraId="6ED869A5" w14:textId="775A1BDE" w:rsidR="00F23E5E" w:rsidRPr="0013538D" w:rsidRDefault="00F23E5E" w:rsidP="00F23E5E">
      <w:pPr>
        <w:pStyle w:val="Kapiteltext"/>
        <w:ind w:left="720"/>
        <w:jc w:val="left"/>
        <w:rPr>
          <w:color w:val="005096" w:themeColor="accent2"/>
          <w:lang w:val="en-US"/>
        </w:rPr>
      </w:pPr>
      <w:r w:rsidRPr="0013538D">
        <w:rPr>
          <w:color w:val="005096" w:themeColor="accent2"/>
          <w:lang w:val="en-US"/>
        </w:rPr>
        <w:t>Multiple options are available</w:t>
      </w:r>
      <w:r w:rsidR="00DE03AD" w:rsidRPr="0013538D">
        <w:rPr>
          <w:color w:val="005096" w:themeColor="accent2"/>
          <w:lang w:val="en-US"/>
        </w:rPr>
        <w:t>, for example</w:t>
      </w:r>
      <w:r w:rsidRPr="0013538D">
        <w:rPr>
          <w:color w:val="005096" w:themeColor="accent2"/>
          <w:lang w:val="en-US"/>
        </w:rPr>
        <w:t>:</w:t>
      </w:r>
    </w:p>
    <w:p w14:paraId="0D2E897E" w14:textId="518964FE" w:rsidR="006A5D99" w:rsidRPr="0013538D" w:rsidRDefault="006A5D99" w:rsidP="006A5D99">
      <w:pPr>
        <w:pStyle w:val="Kapiteltext"/>
        <w:numPr>
          <w:ilvl w:val="0"/>
          <w:numId w:val="18"/>
        </w:numPr>
        <w:jc w:val="left"/>
        <w:rPr>
          <w:color w:val="005096" w:themeColor="accent2"/>
          <w:lang w:val="en-US"/>
        </w:rPr>
      </w:pPr>
      <w:r w:rsidRPr="0013538D">
        <w:rPr>
          <w:color w:val="005096" w:themeColor="accent2"/>
          <w:lang w:val="en-US"/>
        </w:rPr>
        <w:t>Using default routes</w:t>
      </w:r>
      <w:r w:rsidR="009E418A" w:rsidRPr="0013538D">
        <w:rPr>
          <w:color w:val="005096" w:themeColor="accent2"/>
          <w:lang w:val="en-US"/>
        </w:rPr>
        <w:t xml:space="preserve"> </w:t>
      </w:r>
    </w:p>
    <w:p w14:paraId="733F10FD" w14:textId="7B442923" w:rsidR="00F23E5E" w:rsidRPr="0013538D" w:rsidRDefault="00F23E5E" w:rsidP="008D5E7F">
      <w:pPr>
        <w:pStyle w:val="Kapiteltext"/>
        <w:numPr>
          <w:ilvl w:val="0"/>
          <w:numId w:val="18"/>
        </w:numPr>
        <w:jc w:val="left"/>
        <w:rPr>
          <w:color w:val="005096" w:themeColor="accent2"/>
          <w:lang w:val="en-US"/>
        </w:rPr>
      </w:pPr>
      <w:r w:rsidRPr="0013538D">
        <w:rPr>
          <w:color w:val="005096" w:themeColor="accent2"/>
          <w:lang w:val="en-US"/>
        </w:rPr>
        <w:t xml:space="preserve">Route </w:t>
      </w:r>
      <w:r w:rsidR="00312121" w:rsidRPr="0013538D">
        <w:rPr>
          <w:color w:val="005096" w:themeColor="accent2"/>
          <w:lang w:val="en-US"/>
        </w:rPr>
        <w:t xml:space="preserve">aggregation / </w:t>
      </w:r>
      <w:proofErr w:type="spellStart"/>
      <w:r w:rsidR="00312121" w:rsidRPr="0013538D">
        <w:rPr>
          <w:color w:val="005096" w:themeColor="accent2"/>
          <w:lang w:val="en-US"/>
        </w:rPr>
        <w:t>supernetting</w:t>
      </w:r>
      <w:proofErr w:type="spellEnd"/>
      <w:r w:rsidR="00312121" w:rsidRPr="0013538D">
        <w:rPr>
          <w:color w:val="005096" w:themeColor="accent2"/>
          <w:lang w:val="en-US"/>
        </w:rPr>
        <w:t xml:space="preserve"> </w:t>
      </w:r>
      <w:sdt>
        <w:sdtPr>
          <w:rPr>
            <w:color w:val="005096" w:themeColor="accent2"/>
            <w:lang w:val="en-US"/>
          </w:rPr>
          <w:id w:val="792099088"/>
          <w:citation/>
        </w:sdtPr>
        <w:sdtContent>
          <w:r w:rsidR="00312121" w:rsidRPr="0013538D">
            <w:rPr>
              <w:color w:val="005096" w:themeColor="accent2"/>
              <w:lang w:val="en-US"/>
            </w:rPr>
            <w:fldChar w:fldCharType="begin"/>
          </w:r>
          <w:r w:rsidR="00312121" w:rsidRPr="0013538D">
            <w:rPr>
              <w:color w:val="005096" w:themeColor="accent2"/>
              <w:lang w:val="de-DE"/>
            </w:rPr>
            <w:instrText xml:space="preserve"> CITATION dno25 \l 1031 </w:instrText>
          </w:r>
          <w:r w:rsidR="00312121" w:rsidRPr="0013538D">
            <w:rPr>
              <w:color w:val="005096" w:themeColor="accent2"/>
              <w:lang w:val="en-US"/>
            </w:rPr>
            <w:fldChar w:fldCharType="separate"/>
          </w:r>
          <w:r w:rsidR="00EA2444" w:rsidRPr="00EA2444">
            <w:rPr>
              <w:noProof/>
              <w:color w:val="005096" w:themeColor="accent2"/>
              <w:lang w:val="de-DE"/>
            </w:rPr>
            <w:t>[1]</w:t>
          </w:r>
          <w:r w:rsidR="00312121" w:rsidRPr="0013538D">
            <w:rPr>
              <w:color w:val="005096" w:themeColor="accent2"/>
              <w:lang w:val="en-US"/>
            </w:rPr>
            <w:fldChar w:fldCharType="end"/>
          </w:r>
        </w:sdtContent>
      </w:sdt>
    </w:p>
    <w:p w14:paraId="2F864912" w14:textId="06D80BA8" w:rsidR="001201E9" w:rsidRPr="0013538D" w:rsidRDefault="000006E3" w:rsidP="008D5E7F">
      <w:pPr>
        <w:pStyle w:val="Kapiteltext"/>
        <w:numPr>
          <w:ilvl w:val="0"/>
          <w:numId w:val="18"/>
        </w:numPr>
        <w:jc w:val="left"/>
        <w:rPr>
          <w:color w:val="005096" w:themeColor="accent2"/>
          <w:lang w:val="en-US"/>
        </w:rPr>
      </w:pPr>
      <w:r w:rsidRPr="0013538D">
        <w:rPr>
          <w:color w:val="005096" w:themeColor="accent2"/>
          <w:lang w:val="en-US"/>
        </w:rPr>
        <w:t>F</w:t>
      </w:r>
      <w:r w:rsidR="001201E9" w:rsidRPr="0013538D">
        <w:rPr>
          <w:color w:val="005096" w:themeColor="accent2"/>
          <w:lang w:val="en-US"/>
        </w:rPr>
        <w:t>iltering</w:t>
      </w:r>
      <w:r w:rsidRPr="0013538D">
        <w:rPr>
          <w:color w:val="005096" w:themeColor="accent2"/>
          <w:lang w:val="en-US"/>
        </w:rPr>
        <w:t xml:space="preserve"> route redistribution </w:t>
      </w:r>
      <w:sdt>
        <w:sdtPr>
          <w:rPr>
            <w:color w:val="005096" w:themeColor="accent2"/>
            <w:lang w:val="en-US"/>
          </w:rPr>
          <w:id w:val="-1403285392"/>
          <w:citation/>
        </w:sdtPr>
        <w:sdtContent>
          <w:r w:rsidRPr="0013538D">
            <w:rPr>
              <w:color w:val="005096" w:themeColor="accent2"/>
              <w:lang w:val="en-US"/>
            </w:rPr>
            <w:fldChar w:fldCharType="begin"/>
          </w:r>
          <w:r w:rsidRPr="0013538D">
            <w:rPr>
              <w:color w:val="005096" w:themeColor="accent2"/>
              <w:lang w:val="de-DE"/>
            </w:rPr>
            <w:instrText xml:space="preserve"> CITATION skm25 \l 1031 </w:instrText>
          </w:r>
          <w:r w:rsidRPr="0013538D">
            <w:rPr>
              <w:color w:val="005096" w:themeColor="accent2"/>
              <w:lang w:val="en-US"/>
            </w:rPr>
            <w:fldChar w:fldCharType="separate"/>
          </w:r>
          <w:r w:rsidR="00EA2444" w:rsidRPr="00EA2444">
            <w:rPr>
              <w:noProof/>
              <w:color w:val="005096" w:themeColor="accent2"/>
              <w:lang w:val="de-DE"/>
            </w:rPr>
            <w:t>[2]</w:t>
          </w:r>
          <w:r w:rsidRPr="0013538D">
            <w:rPr>
              <w:color w:val="005096" w:themeColor="accent2"/>
              <w:lang w:val="en-US"/>
            </w:rPr>
            <w:fldChar w:fldCharType="end"/>
          </w:r>
        </w:sdtContent>
      </w:sdt>
    </w:p>
    <w:p w14:paraId="60A4986A" w14:textId="61BA118A" w:rsidR="00DE03AD" w:rsidRPr="0013538D" w:rsidRDefault="00AE053F" w:rsidP="008D5E7F">
      <w:pPr>
        <w:pStyle w:val="Kapiteltext"/>
        <w:numPr>
          <w:ilvl w:val="0"/>
          <w:numId w:val="18"/>
        </w:numPr>
        <w:jc w:val="left"/>
        <w:rPr>
          <w:color w:val="005096" w:themeColor="accent2"/>
          <w:lang w:val="en-US"/>
        </w:rPr>
      </w:pPr>
      <w:r w:rsidRPr="0013538D">
        <w:rPr>
          <w:color w:val="005096" w:themeColor="accent2"/>
          <w:lang w:val="en-US"/>
        </w:rPr>
        <w:t xml:space="preserve">Area based routing </w:t>
      </w:r>
      <w:sdt>
        <w:sdtPr>
          <w:rPr>
            <w:color w:val="005096" w:themeColor="accent2"/>
            <w:lang w:val="en-US"/>
          </w:rPr>
          <w:id w:val="-371394224"/>
          <w:citation/>
        </w:sdtPr>
        <w:sdtContent>
          <w:r w:rsidRPr="0013538D">
            <w:rPr>
              <w:color w:val="005096" w:themeColor="accent2"/>
              <w:lang w:val="en-US"/>
            </w:rPr>
            <w:fldChar w:fldCharType="begin"/>
          </w:r>
          <w:r w:rsidRPr="0013538D">
            <w:rPr>
              <w:color w:val="005096" w:themeColor="accent2"/>
              <w:lang w:val="de-DE"/>
            </w:rPr>
            <w:instrText xml:space="preserve"> CITATION Pau25 \l 1031 </w:instrText>
          </w:r>
          <w:r w:rsidRPr="0013538D">
            <w:rPr>
              <w:color w:val="005096" w:themeColor="accent2"/>
              <w:lang w:val="en-US"/>
            </w:rPr>
            <w:fldChar w:fldCharType="separate"/>
          </w:r>
          <w:r w:rsidR="00EA2444" w:rsidRPr="00EA2444">
            <w:rPr>
              <w:noProof/>
              <w:color w:val="005096" w:themeColor="accent2"/>
              <w:lang w:val="de-DE"/>
            </w:rPr>
            <w:t>[3]</w:t>
          </w:r>
          <w:r w:rsidRPr="0013538D">
            <w:rPr>
              <w:color w:val="005096" w:themeColor="accent2"/>
              <w:lang w:val="en-US"/>
            </w:rPr>
            <w:fldChar w:fldCharType="end"/>
          </w:r>
        </w:sdtContent>
      </w:sdt>
    </w:p>
    <w:p w14:paraId="3DD2FCE5" w14:textId="77777777" w:rsidR="004A74C0" w:rsidRDefault="004A74C0">
      <w:pPr>
        <w:spacing w:line="240" w:lineRule="auto"/>
        <w:rPr>
          <w:sz w:val="20"/>
          <w:lang w:val="en-US"/>
        </w:rPr>
      </w:pPr>
      <w:r>
        <w:rPr>
          <w:lang w:val="en-US"/>
        </w:rPr>
        <w:br w:type="page"/>
      </w:r>
    </w:p>
    <w:p w14:paraId="5A560B26" w14:textId="6AEDBF5B" w:rsidR="008D5E7F" w:rsidRDefault="008D5E7F" w:rsidP="008D5E7F">
      <w:pPr>
        <w:pStyle w:val="Kapiteltext"/>
        <w:numPr>
          <w:ilvl w:val="0"/>
          <w:numId w:val="16"/>
        </w:numPr>
        <w:rPr>
          <w:lang w:val="en-US"/>
        </w:rPr>
      </w:pPr>
      <w:r w:rsidRPr="008D5E7F">
        <w:rPr>
          <w:lang w:val="en-US"/>
        </w:rPr>
        <w:lastRenderedPageBreak/>
        <w:t>Which timers does RIP utilize?</w:t>
      </w:r>
    </w:p>
    <w:p w14:paraId="273AA678" w14:textId="31D89E60" w:rsidR="00BF3D1C" w:rsidRPr="0013538D" w:rsidRDefault="00A02DD6" w:rsidP="00BF3D1C">
      <w:pPr>
        <w:pStyle w:val="Zitat"/>
        <w:ind w:left="0"/>
        <w:jc w:val="left"/>
        <w:rPr>
          <w:color w:val="005096" w:themeColor="accent2"/>
          <w:lang w:val="en-GB"/>
        </w:rPr>
      </w:pPr>
      <w:r w:rsidRPr="0013538D">
        <w:rPr>
          <w:color w:val="005096" w:themeColor="accent2"/>
          <w:lang w:val="en-GB"/>
        </w:rPr>
        <w:t>“The routing information protocol uses the following timers as part of its operation:</w:t>
      </w:r>
      <w:r w:rsidR="00BF3D1C" w:rsidRPr="0013538D">
        <w:rPr>
          <w:color w:val="005096" w:themeColor="accent2"/>
          <w:lang w:val="en-GB"/>
        </w:rPr>
        <w:t xml:space="preserve"> …</w:t>
      </w:r>
    </w:p>
    <w:p w14:paraId="5365D919" w14:textId="16F0996D" w:rsidR="00A02DD6" w:rsidRPr="0013538D" w:rsidRDefault="00A02DD6" w:rsidP="00964BAC">
      <w:pPr>
        <w:pStyle w:val="Zitat"/>
        <w:numPr>
          <w:ilvl w:val="0"/>
          <w:numId w:val="25"/>
        </w:numPr>
        <w:jc w:val="left"/>
        <w:rPr>
          <w:color w:val="005096" w:themeColor="accent2"/>
        </w:rPr>
      </w:pPr>
      <w:r w:rsidRPr="0013538D">
        <w:rPr>
          <w:color w:val="005096" w:themeColor="accent2"/>
        </w:rPr>
        <w:t xml:space="preserve">Update </w:t>
      </w:r>
      <w:proofErr w:type="spellStart"/>
      <w:r w:rsidRPr="0013538D">
        <w:rPr>
          <w:color w:val="005096" w:themeColor="accent2"/>
        </w:rPr>
        <w:t>Timer</w:t>
      </w:r>
      <w:proofErr w:type="spellEnd"/>
    </w:p>
    <w:p w14:paraId="05466DB3" w14:textId="77777777" w:rsidR="00A02DD6" w:rsidRPr="0013538D" w:rsidRDefault="00A02DD6" w:rsidP="00964BAC">
      <w:pPr>
        <w:pStyle w:val="Zitat"/>
        <w:numPr>
          <w:ilvl w:val="1"/>
          <w:numId w:val="25"/>
        </w:numPr>
        <w:jc w:val="left"/>
        <w:rPr>
          <w:color w:val="005096" w:themeColor="accent2"/>
          <w:lang w:val="en-GB"/>
        </w:rPr>
      </w:pPr>
      <w:r w:rsidRPr="0013538D">
        <w:rPr>
          <w:color w:val="005096" w:themeColor="accent2"/>
          <w:lang w:val="en-GB"/>
        </w:rPr>
        <w:t xml:space="preserve">The update timer controls the interval between two gratuitous Response Message. By </w:t>
      </w:r>
      <w:proofErr w:type="gramStart"/>
      <w:r w:rsidRPr="0013538D">
        <w:rPr>
          <w:color w:val="005096" w:themeColor="accent2"/>
          <w:lang w:val="en-GB"/>
        </w:rPr>
        <w:t>default</w:t>
      </w:r>
      <w:proofErr w:type="gramEnd"/>
      <w:r w:rsidRPr="0013538D">
        <w:rPr>
          <w:color w:val="005096" w:themeColor="accent2"/>
          <w:lang w:val="en-GB"/>
        </w:rPr>
        <w:t xml:space="preserve"> the value is 30 seconds. The response message is broadcast to all its RIP enabled interface.</w:t>
      </w:r>
    </w:p>
    <w:p w14:paraId="79EB28CA" w14:textId="77777777" w:rsidR="00A02DD6" w:rsidRPr="0013538D" w:rsidRDefault="00A02DD6" w:rsidP="00964BAC">
      <w:pPr>
        <w:pStyle w:val="Zitat"/>
        <w:numPr>
          <w:ilvl w:val="0"/>
          <w:numId w:val="25"/>
        </w:numPr>
        <w:jc w:val="left"/>
        <w:rPr>
          <w:color w:val="005096" w:themeColor="accent2"/>
        </w:rPr>
      </w:pPr>
      <w:r w:rsidRPr="0013538D">
        <w:rPr>
          <w:color w:val="005096" w:themeColor="accent2"/>
        </w:rPr>
        <w:t xml:space="preserve">Invalid </w:t>
      </w:r>
      <w:proofErr w:type="spellStart"/>
      <w:r w:rsidRPr="0013538D">
        <w:rPr>
          <w:color w:val="005096" w:themeColor="accent2"/>
        </w:rPr>
        <w:t>Timer</w:t>
      </w:r>
      <w:proofErr w:type="spellEnd"/>
    </w:p>
    <w:p w14:paraId="4D88D980" w14:textId="77777777" w:rsidR="00A02DD6" w:rsidRPr="0013538D" w:rsidRDefault="00A02DD6" w:rsidP="00964BAC">
      <w:pPr>
        <w:pStyle w:val="Zitat"/>
        <w:numPr>
          <w:ilvl w:val="1"/>
          <w:numId w:val="25"/>
        </w:numPr>
        <w:jc w:val="left"/>
        <w:rPr>
          <w:color w:val="005096" w:themeColor="accent2"/>
          <w:lang w:val="en-GB"/>
        </w:rPr>
      </w:pPr>
      <w:r w:rsidRPr="0013538D">
        <w:rPr>
          <w:color w:val="005096" w:themeColor="accent2"/>
          <w:lang w:val="en-GB"/>
        </w:rPr>
        <w:t>The invalid timer specifies how long a routing entry can be in the routing table without being updated. This is also called as expiration Timer. By default, the value is 180 seconds. After the timer expires the hop count of the routing entry will be set to 16, marking the destination as unreachable.</w:t>
      </w:r>
    </w:p>
    <w:p w14:paraId="160CD0C1" w14:textId="77777777" w:rsidR="00A02DD6" w:rsidRPr="0013538D" w:rsidRDefault="00A02DD6" w:rsidP="00964BAC">
      <w:pPr>
        <w:pStyle w:val="Zitat"/>
        <w:numPr>
          <w:ilvl w:val="0"/>
          <w:numId w:val="25"/>
        </w:numPr>
        <w:jc w:val="left"/>
        <w:rPr>
          <w:color w:val="005096" w:themeColor="accent2"/>
        </w:rPr>
      </w:pPr>
      <w:proofErr w:type="spellStart"/>
      <w:r w:rsidRPr="0013538D">
        <w:rPr>
          <w:color w:val="005096" w:themeColor="accent2"/>
        </w:rPr>
        <w:t>Flush</w:t>
      </w:r>
      <w:proofErr w:type="spellEnd"/>
      <w:r w:rsidRPr="0013538D">
        <w:rPr>
          <w:color w:val="005096" w:themeColor="accent2"/>
        </w:rPr>
        <w:t xml:space="preserve"> </w:t>
      </w:r>
      <w:proofErr w:type="spellStart"/>
      <w:r w:rsidRPr="0013538D">
        <w:rPr>
          <w:color w:val="005096" w:themeColor="accent2"/>
        </w:rPr>
        <w:t>Timer</w:t>
      </w:r>
      <w:proofErr w:type="spellEnd"/>
    </w:p>
    <w:p w14:paraId="04B13A02" w14:textId="77777777" w:rsidR="00A02DD6" w:rsidRPr="0013538D" w:rsidRDefault="00A02DD6" w:rsidP="00964BAC">
      <w:pPr>
        <w:pStyle w:val="Zitat"/>
        <w:numPr>
          <w:ilvl w:val="1"/>
          <w:numId w:val="25"/>
        </w:numPr>
        <w:jc w:val="left"/>
        <w:rPr>
          <w:color w:val="005096" w:themeColor="accent2"/>
          <w:lang w:val="en-GB"/>
        </w:rPr>
      </w:pPr>
      <w:r w:rsidRPr="0013538D">
        <w:rPr>
          <w:color w:val="005096" w:themeColor="accent2"/>
          <w:lang w:val="en-GB"/>
        </w:rPr>
        <w:t xml:space="preserve">The flush timer controls the time between the route is invalidated or marked as unreachable and removal of entry from the routing table. By </w:t>
      </w:r>
      <w:proofErr w:type="gramStart"/>
      <w:r w:rsidRPr="0013538D">
        <w:rPr>
          <w:color w:val="005096" w:themeColor="accent2"/>
          <w:lang w:val="en-GB"/>
        </w:rPr>
        <w:t>default</w:t>
      </w:r>
      <w:proofErr w:type="gramEnd"/>
      <w:r w:rsidRPr="0013538D">
        <w:rPr>
          <w:color w:val="005096" w:themeColor="accent2"/>
          <w:lang w:val="en-GB"/>
        </w:rPr>
        <w:t xml:space="preserve"> the value is 240 seconds. This is 60 seconds longer than Invalid timer. </w:t>
      </w:r>
      <w:proofErr w:type="gramStart"/>
      <w:r w:rsidRPr="0013538D">
        <w:rPr>
          <w:color w:val="005096" w:themeColor="accent2"/>
          <w:lang w:val="en-GB"/>
        </w:rPr>
        <w:t>So</w:t>
      </w:r>
      <w:proofErr w:type="gramEnd"/>
      <w:r w:rsidRPr="0013538D">
        <w:rPr>
          <w:color w:val="005096" w:themeColor="accent2"/>
          <w:lang w:val="en-GB"/>
        </w:rPr>
        <w:t xml:space="preserve"> for 60 seconds the router will be advertising about this unreachable route to all its neighbours. This timer must be set to a higher value than the invalid timer. </w:t>
      </w:r>
    </w:p>
    <w:p w14:paraId="1E0B138E" w14:textId="77777777" w:rsidR="00A02DD6" w:rsidRPr="0013538D" w:rsidRDefault="00A02DD6" w:rsidP="00964BAC">
      <w:pPr>
        <w:pStyle w:val="Zitat"/>
        <w:numPr>
          <w:ilvl w:val="0"/>
          <w:numId w:val="25"/>
        </w:numPr>
        <w:jc w:val="left"/>
        <w:rPr>
          <w:color w:val="005096" w:themeColor="accent2"/>
        </w:rPr>
      </w:pPr>
      <w:r w:rsidRPr="0013538D">
        <w:rPr>
          <w:color w:val="005096" w:themeColor="accent2"/>
        </w:rPr>
        <w:t xml:space="preserve">Hold-down </w:t>
      </w:r>
      <w:proofErr w:type="spellStart"/>
      <w:r w:rsidRPr="0013538D">
        <w:rPr>
          <w:color w:val="005096" w:themeColor="accent2"/>
        </w:rPr>
        <w:t>Timer</w:t>
      </w:r>
      <w:proofErr w:type="spellEnd"/>
    </w:p>
    <w:p w14:paraId="2CE8A7B9" w14:textId="77777777" w:rsidR="00A4563B" w:rsidRPr="0013538D" w:rsidRDefault="00A02DD6" w:rsidP="00A02DD6">
      <w:pPr>
        <w:pStyle w:val="Zitat"/>
        <w:jc w:val="left"/>
        <w:rPr>
          <w:color w:val="005096" w:themeColor="accent2"/>
        </w:rPr>
      </w:pPr>
      <w:r w:rsidRPr="0013538D">
        <w:rPr>
          <w:color w:val="005096" w:themeColor="accent2"/>
          <w:lang w:val="en-GB"/>
        </w:rPr>
        <w:t xml:space="preserve">The hold-down timer is started per route entry, when the hop count is changing from lower value to higher value. This allows the route to get stabilized. During this time no update can be done to that routing entry. This is not part of the RFC 1058. This is Cisco's implementation. </w:t>
      </w:r>
      <w:r w:rsidRPr="0013538D">
        <w:rPr>
          <w:color w:val="005096" w:themeColor="accent2"/>
        </w:rPr>
        <w:t xml:space="preserve">The </w:t>
      </w:r>
      <w:proofErr w:type="spellStart"/>
      <w:r w:rsidRPr="0013538D">
        <w:rPr>
          <w:color w:val="005096" w:themeColor="accent2"/>
        </w:rPr>
        <w:t>default</w:t>
      </w:r>
      <w:proofErr w:type="spellEnd"/>
      <w:r w:rsidRPr="0013538D">
        <w:rPr>
          <w:color w:val="005096" w:themeColor="accent2"/>
        </w:rPr>
        <w:t xml:space="preserve"> </w:t>
      </w:r>
      <w:proofErr w:type="spellStart"/>
      <w:r w:rsidRPr="0013538D">
        <w:rPr>
          <w:color w:val="005096" w:themeColor="accent2"/>
        </w:rPr>
        <w:t>value</w:t>
      </w:r>
      <w:proofErr w:type="spellEnd"/>
      <w:r w:rsidRPr="0013538D">
        <w:rPr>
          <w:color w:val="005096" w:themeColor="accent2"/>
        </w:rPr>
        <w:t xml:space="preserve"> </w:t>
      </w:r>
      <w:proofErr w:type="spellStart"/>
      <w:r w:rsidRPr="0013538D">
        <w:rPr>
          <w:color w:val="005096" w:themeColor="accent2"/>
        </w:rPr>
        <w:t>of</w:t>
      </w:r>
      <w:proofErr w:type="spellEnd"/>
      <w:r w:rsidRPr="0013538D">
        <w:rPr>
          <w:color w:val="005096" w:themeColor="accent2"/>
        </w:rPr>
        <w:t xml:space="preserve"> </w:t>
      </w:r>
      <w:proofErr w:type="spellStart"/>
      <w:r w:rsidRPr="0013538D">
        <w:rPr>
          <w:color w:val="005096" w:themeColor="accent2"/>
        </w:rPr>
        <w:t>this</w:t>
      </w:r>
      <w:proofErr w:type="spellEnd"/>
      <w:r w:rsidRPr="0013538D">
        <w:rPr>
          <w:color w:val="005096" w:themeColor="accent2"/>
        </w:rPr>
        <w:t xml:space="preserve"> </w:t>
      </w:r>
      <w:proofErr w:type="spellStart"/>
      <w:r w:rsidRPr="0013538D">
        <w:rPr>
          <w:color w:val="005096" w:themeColor="accent2"/>
        </w:rPr>
        <w:t>timer</w:t>
      </w:r>
      <w:proofErr w:type="spellEnd"/>
      <w:r w:rsidRPr="0013538D">
        <w:rPr>
          <w:color w:val="005096" w:themeColor="accent2"/>
        </w:rPr>
        <w:t xml:space="preserve"> </w:t>
      </w:r>
      <w:proofErr w:type="spellStart"/>
      <w:r w:rsidRPr="0013538D">
        <w:rPr>
          <w:color w:val="005096" w:themeColor="accent2"/>
        </w:rPr>
        <w:t>is</w:t>
      </w:r>
      <w:proofErr w:type="spellEnd"/>
      <w:r w:rsidRPr="0013538D">
        <w:rPr>
          <w:color w:val="005096" w:themeColor="accent2"/>
        </w:rPr>
        <w:t xml:space="preserve"> 180 </w:t>
      </w:r>
      <w:proofErr w:type="spellStart"/>
      <w:r w:rsidRPr="0013538D">
        <w:rPr>
          <w:color w:val="005096" w:themeColor="accent2"/>
        </w:rPr>
        <w:t>seconds</w:t>
      </w:r>
      <w:proofErr w:type="spellEnd"/>
      <w:r w:rsidRPr="0013538D">
        <w:rPr>
          <w:color w:val="005096" w:themeColor="accent2"/>
        </w:rPr>
        <w:t>.</w:t>
      </w:r>
      <w:r w:rsidR="00EB794B" w:rsidRPr="0013538D">
        <w:rPr>
          <w:color w:val="005096" w:themeColor="accent2"/>
        </w:rPr>
        <w:t>“</w:t>
      </w:r>
    </w:p>
    <w:p w14:paraId="29F9E43C" w14:textId="21007CB3" w:rsidR="00A02DD6" w:rsidRPr="0013538D" w:rsidRDefault="00A4563B" w:rsidP="00964BAC">
      <w:pPr>
        <w:rPr>
          <w:i/>
          <w:iCs/>
          <w:color w:val="005096" w:themeColor="accent2"/>
        </w:rPr>
      </w:pPr>
      <w:r w:rsidRPr="0013538D">
        <w:rPr>
          <w:color w:val="005096" w:themeColor="accent2"/>
        </w:rPr>
        <w:t>(</w:t>
      </w:r>
      <w:proofErr w:type="spellStart"/>
      <w:r w:rsidRPr="0013538D">
        <w:rPr>
          <w:color w:val="005096" w:themeColor="accent2"/>
        </w:rPr>
        <w:t>Timers</w:t>
      </w:r>
      <w:proofErr w:type="spellEnd"/>
      <w:r w:rsidRPr="0013538D">
        <w:rPr>
          <w:color w:val="005096" w:themeColor="accent2"/>
        </w:rPr>
        <w:t>,</w:t>
      </w:r>
      <w:sdt>
        <w:sdtPr>
          <w:rPr>
            <w:color w:val="005096" w:themeColor="accent2"/>
          </w:rPr>
          <w:id w:val="-1200617146"/>
          <w:citation/>
        </w:sdtPr>
        <w:sdtContent>
          <w:r w:rsidR="00EB794B" w:rsidRPr="0013538D">
            <w:rPr>
              <w:color w:val="005096" w:themeColor="accent2"/>
            </w:rPr>
            <w:fldChar w:fldCharType="begin"/>
          </w:r>
          <w:r w:rsidR="00EB794B" w:rsidRPr="0013538D">
            <w:rPr>
              <w:color w:val="005096" w:themeColor="accent2"/>
            </w:rPr>
            <w:instrText xml:space="preserve"> CITATION Net25 \l 1031 </w:instrText>
          </w:r>
          <w:r w:rsidR="00EB794B" w:rsidRPr="0013538D">
            <w:rPr>
              <w:color w:val="005096" w:themeColor="accent2"/>
            </w:rPr>
            <w:fldChar w:fldCharType="separate"/>
          </w:r>
          <w:r w:rsidR="00EA2444">
            <w:rPr>
              <w:noProof/>
              <w:color w:val="005096" w:themeColor="accent2"/>
            </w:rPr>
            <w:t xml:space="preserve"> </w:t>
          </w:r>
          <w:r w:rsidR="00EA2444" w:rsidRPr="00EA2444">
            <w:rPr>
              <w:noProof/>
              <w:color w:val="005096" w:themeColor="accent2"/>
            </w:rPr>
            <w:t>[4]</w:t>
          </w:r>
          <w:r w:rsidR="00EB794B" w:rsidRPr="0013538D">
            <w:rPr>
              <w:color w:val="005096" w:themeColor="accent2"/>
            </w:rPr>
            <w:fldChar w:fldCharType="end"/>
          </w:r>
        </w:sdtContent>
      </w:sdt>
      <w:r w:rsidRPr="0013538D">
        <w:rPr>
          <w:color w:val="005096" w:themeColor="accent2"/>
        </w:rPr>
        <w:t>)</w:t>
      </w:r>
    </w:p>
    <w:p w14:paraId="7524F8DF" w14:textId="77777777" w:rsidR="001E0877" w:rsidRDefault="001E0877" w:rsidP="001E0877">
      <w:pPr>
        <w:pStyle w:val="Kapiteltext"/>
        <w:ind w:left="720"/>
        <w:rPr>
          <w:lang w:val="en-US"/>
        </w:rPr>
      </w:pPr>
    </w:p>
    <w:p w14:paraId="4FCD3654" w14:textId="77777777" w:rsidR="00FB58DA" w:rsidRDefault="00FB58DA" w:rsidP="008D5E7F">
      <w:pPr>
        <w:pStyle w:val="Kapiteltext"/>
        <w:ind w:left="720"/>
        <w:rPr>
          <w:lang w:val="en-US"/>
        </w:rPr>
      </w:pPr>
    </w:p>
    <w:p w14:paraId="3C87B8F5" w14:textId="77777777" w:rsidR="002B041F" w:rsidRDefault="002B041F">
      <w:pPr>
        <w:spacing w:line="240" w:lineRule="auto"/>
        <w:rPr>
          <w:sz w:val="20"/>
          <w:lang w:val="en-US"/>
        </w:rPr>
      </w:pPr>
      <w:r>
        <w:rPr>
          <w:lang w:val="en-US"/>
        </w:rPr>
        <w:br w:type="page"/>
      </w:r>
    </w:p>
    <w:p w14:paraId="05199595" w14:textId="5A279B90" w:rsidR="00B13398" w:rsidRDefault="008D5E7F" w:rsidP="00B13398">
      <w:pPr>
        <w:pStyle w:val="Kapiteltext"/>
        <w:numPr>
          <w:ilvl w:val="0"/>
          <w:numId w:val="16"/>
        </w:numPr>
        <w:rPr>
          <w:lang w:val="en-US"/>
        </w:rPr>
      </w:pPr>
      <w:r w:rsidRPr="008D5E7F">
        <w:rPr>
          <w:lang w:val="en-US"/>
        </w:rPr>
        <w:lastRenderedPageBreak/>
        <w:t>How can the current values of these timers be displayed?</w:t>
      </w:r>
    </w:p>
    <w:p w14:paraId="018FB154" w14:textId="42BC3F8B" w:rsidR="00B13398" w:rsidRPr="0013538D" w:rsidRDefault="00B13398" w:rsidP="00B13398">
      <w:pPr>
        <w:pStyle w:val="Kapiteltext"/>
        <w:ind w:left="720"/>
        <w:rPr>
          <w:color w:val="005096" w:themeColor="accent2"/>
          <w:lang w:val="en-US"/>
        </w:rPr>
      </w:pPr>
      <w:r w:rsidRPr="0013538D">
        <w:rPr>
          <w:color w:val="005096" w:themeColor="accent2"/>
          <w:lang w:val="en-US"/>
        </w:rPr>
        <w:t>Using the command</w:t>
      </w:r>
    </w:p>
    <w:p w14:paraId="55527ABE" w14:textId="0D25B266" w:rsidR="00B13398" w:rsidRPr="0013538D" w:rsidRDefault="00B13398" w:rsidP="000C090F">
      <w:pPr>
        <w:pStyle w:val="CodeOutput"/>
        <w:ind w:left="709"/>
        <w:rPr>
          <w:color w:val="005096" w:themeColor="accent2"/>
        </w:rPr>
      </w:pPr>
      <w:r w:rsidRPr="0013538D">
        <w:rPr>
          <w:color w:val="005096" w:themeColor="accent2"/>
        </w:rPr>
        <w:t xml:space="preserve">show ip protocols </w:t>
      </w:r>
    </w:p>
    <w:p w14:paraId="0F0A345A" w14:textId="74A0D23B" w:rsidR="00B13398" w:rsidRPr="0013538D" w:rsidRDefault="00B13398" w:rsidP="000C090F">
      <w:pPr>
        <w:pStyle w:val="Kapiteltext"/>
        <w:ind w:left="720"/>
        <w:rPr>
          <w:color w:val="005096" w:themeColor="accent2"/>
          <w:lang w:val="en-US"/>
        </w:rPr>
      </w:pPr>
      <w:r w:rsidRPr="0013538D">
        <w:rPr>
          <w:color w:val="005096" w:themeColor="accent2"/>
          <w:lang w:val="en-US"/>
        </w:rPr>
        <w:t xml:space="preserve">…you can see the </w:t>
      </w:r>
      <w:r w:rsidR="000C090F" w:rsidRPr="0013538D">
        <w:rPr>
          <w:color w:val="005096" w:themeColor="accent2"/>
          <w:lang w:val="en-US"/>
        </w:rPr>
        <w:t xml:space="preserve">configured timers </w:t>
      </w:r>
      <w:r w:rsidR="008F6FAA" w:rsidRPr="0013538D">
        <w:rPr>
          <w:color w:val="005096" w:themeColor="accent2"/>
          <w:lang w:val="en-US"/>
        </w:rPr>
        <w:t>and</w:t>
      </w:r>
      <w:r w:rsidR="000C090F" w:rsidRPr="0013538D">
        <w:rPr>
          <w:color w:val="005096" w:themeColor="accent2"/>
          <w:lang w:val="en-US"/>
        </w:rPr>
        <w:t>, in a table, the last update for learned networks.</w:t>
      </w:r>
    </w:p>
    <w:p w14:paraId="0DE63BD3" w14:textId="77777777" w:rsidR="000C090F" w:rsidRDefault="000C090F" w:rsidP="000C090F">
      <w:pPr>
        <w:pStyle w:val="Kapiteltext"/>
        <w:keepNext/>
        <w:ind w:left="720"/>
        <w:jc w:val="center"/>
      </w:pPr>
      <w:r>
        <w:rPr>
          <w:noProof/>
          <w:lang w:val="en-US"/>
        </w:rPr>
        <w:drawing>
          <wp:inline distT="0" distB="0" distL="0" distR="0" wp14:anchorId="519D6057" wp14:editId="353256A9">
            <wp:extent cx="3784600" cy="2417098"/>
            <wp:effectExtent l="0" t="0" r="6350" b="2540"/>
            <wp:docPr id="201419964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28" cy="2420309"/>
                    </a:xfrm>
                    <a:prstGeom prst="rect">
                      <a:avLst/>
                    </a:prstGeom>
                    <a:noFill/>
                    <a:ln>
                      <a:noFill/>
                    </a:ln>
                  </pic:spPr>
                </pic:pic>
              </a:graphicData>
            </a:graphic>
          </wp:inline>
        </w:drawing>
      </w:r>
    </w:p>
    <w:p w14:paraId="1C926EA5" w14:textId="53A041FA" w:rsidR="000C090F" w:rsidRPr="00B13398" w:rsidRDefault="000C090F" w:rsidP="000C090F">
      <w:pPr>
        <w:pStyle w:val="Beschriftung"/>
        <w:jc w:val="center"/>
        <w:rPr>
          <w:lang w:val="en-US"/>
        </w:rPr>
      </w:pPr>
      <w:r>
        <w:t xml:space="preserve">Figure </w:t>
      </w:r>
      <w:r>
        <w:fldChar w:fldCharType="begin"/>
      </w:r>
      <w:r>
        <w:instrText xml:space="preserve"> SEQ Figure \* ARABIC </w:instrText>
      </w:r>
      <w:r>
        <w:fldChar w:fldCharType="separate"/>
      </w:r>
      <w:r w:rsidR="00D752E6">
        <w:rPr>
          <w:noProof/>
        </w:rPr>
        <w:t>2</w:t>
      </w:r>
      <w:r>
        <w:fldChar w:fldCharType="end"/>
      </w:r>
      <w:r>
        <w:t xml:space="preserve">: RIP </w:t>
      </w:r>
      <w:proofErr w:type="spellStart"/>
      <w:r>
        <w:t>timers</w:t>
      </w:r>
      <w:proofErr w:type="spellEnd"/>
    </w:p>
    <w:p w14:paraId="393AF144" w14:textId="77777777" w:rsidR="00B13398" w:rsidRPr="00B13398" w:rsidRDefault="00B13398" w:rsidP="00B13398">
      <w:pPr>
        <w:pStyle w:val="Kapiteltext"/>
        <w:rPr>
          <w:lang w:val="en-US"/>
        </w:rPr>
      </w:pPr>
    </w:p>
    <w:p w14:paraId="35C3C200" w14:textId="6DCE953E" w:rsidR="008D5E7F" w:rsidRDefault="008D5E7F" w:rsidP="008D5E7F">
      <w:pPr>
        <w:pStyle w:val="Kapiteltext"/>
        <w:numPr>
          <w:ilvl w:val="0"/>
          <w:numId w:val="16"/>
        </w:numPr>
        <w:rPr>
          <w:lang w:val="en-US"/>
        </w:rPr>
      </w:pPr>
      <w:r w:rsidRPr="008D5E7F">
        <w:rPr>
          <w:lang w:val="en-US"/>
        </w:rPr>
        <w:t xml:space="preserve">Do some research on how to harden </w:t>
      </w:r>
      <w:proofErr w:type="spellStart"/>
      <w:r w:rsidRPr="008D5E7F">
        <w:rPr>
          <w:lang w:val="en-US"/>
        </w:rPr>
        <w:t>RIPng</w:t>
      </w:r>
      <w:proofErr w:type="spellEnd"/>
    </w:p>
    <w:p w14:paraId="6EDD69EB" w14:textId="291AD6C8" w:rsidR="00FB58DA" w:rsidRPr="00A32084" w:rsidRDefault="00FA7B6A" w:rsidP="004E57E5">
      <w:pPr>
        <w:pStyle w:val="berschrift3"/>
        <w:numPr>
          <w:ilvl w:val="0"/>
          <w:numId w:val="0"/>
        </w:numPr>
        <w:ind w:left="720"/>
        <w:rPr>
          <w:color w:val="005096" w:themeColor="accent2"/>
          <w:lang w:val="en-GB"/>
        </w:rPr>
      </w:pPr>
      <w:bookmarkStart w:id="3" w:name="_Toc199630069"/>
      <w:r w:rsidRPr="00A32084">
        <w:rPr>
          <w:color w:val="005096" w:themeColor="accent2"/>
          <w:lang w:val="en-GB"/>
        </w:rPr>
        <w:t xml:space="preserve">Vulnerabilities of </w:t>
      </w:r>
      <w:proofErr w:type="spellStart"/>
      <w:r w:rsidRPr="00A32084">
        <w:rPr>
          <w:color w:val="005096" w:themeColor="accent2"/>
          <w:lang w:val="en-GB"/>
        </w:rPr>
        <w:t>RIPng</w:t>
      </w:r>
      <w:proofErr w:type="spellEnd"/>
      <w:r w:rsidRPr="00A32084">
        <w:rPr>
          <w:color w:val="005096" w:themeColor="accent2"/>
          <w:lang w:val="en-GB"/>
        </w:rPr>
        <w:t>:</w:t>
      </w:r>
      <w:bookmarkEnd w:id="3"/>
    </w:p>
    <w:p w14:paraId="160A6498" w14:textId="53951EB7" w:rsidR="00BB0A3D" w:rsidRPr="0013538D" w:rsidRDefault="00BB0A3D" w:rsidP="00BB0A3D">
      <w:pPr>
        <w:rPr>
          <w:color w:val="005096" w:themeColor="accent2"/>
          <w:lang w:val="en-US"/>
        </w:rPr>
      </w:pPr>
      <w:r w:rsidRPr="0013538D">
        <w:rPr>
          <w:color w:val="005096" w:themeColor="accent2"/>
          <w:lang w:val="en-US"/>
        </w:rPr>
        <w:t xml:space="preserve">1. </w:t>
      </w:r>
      <w:proofErr w:type="spellStart"/>
      <w:r w:rsidRPr="0013538D">
        <w:rPr>
          <w:color w:val="005096" w:themeColor="accent2"/>
          <w:lang w:val="en-US"/>
        </w:rPr>
        <w:t>RIPng</w:t>
      </w:r>
      <w:proofErr w:type="spellEnd"/>
      <w:r w:rsidRPr="0013538D">
        <w:rPr>
          <w:color w:val="005096" w:themeColor="accent2"/>
          <w:lang w:val="en-US"/>
        </w:rPr>
        <w:t xml:space="preserve"> lacks built-in authentication mechanisms,</w:t>
      </w:r>
    </w:p>
    <w:p w14:paraId="13073F8A" w14:textId="0CFDEFAF" w:rsidR="00FA7B6A" w:rsidRPr="0013538D" w:rsidRDefault="00647A3C" w:rsidP="00BB0A3D">
      <w:pPr>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w:t>
      </w:r>
      <w:r w:rsidR="00BB0A3D" w:rsidRPr="0013538D">
        <w:rPr>
          <w:color w:val="005096" w:themeColor="accent2"/>
          <w:lang w:val="en-US"/>
        </w:rPr>
        <w:t>Packets can be spoofed or injected without verification</w:t>
      </w:r>
      <w:r w:rsidR="00EF5DA2" w:rsidRPr="0013538D">
        <w:rPr>
          <w:color w:val="005096" w:themeColor="accent2"/>
          <w:lang w:val="en-US"/>
        </w:rPr>
        <w:br/>
        <w:t xml:space="preserve">(RFC 2081, 3.4 </w:t>
      </w:r>
      <w:sdt>
        <w:sdtPr>
          <w:rPr>
            <w:color w:val="005096" w:themeColor="accent2"/>
            <w:lang w:val="en-US"/>
          </w:rPr>
          <w:id w:val="1989588451"/>
          <w:citation/>
        </w:sdtPr>
        <w:sdtContent>
          <w:r w:rsidR="00EF5DA2" w:rsidRPr="0013538D">
            <w:rPr>
              <w:color w:val="005096" w:themeColor="accent2"/>
              <w:lang w:val="en-US"/>
            </w:rPr>
            <w:fldChar w:fldCharType="begin"/>
          </w:r>
          <w:r w:rsidR="00EF5DA2" w:rsidRPr="0013538D">
            <w:rPr>
              <w:color w:val="005096" w:themeColor="accent2"/>
              <w:lang w:val="en-GB"/>
            </w:rPr>
            <w:instrText xml:space="preserve"> CITATION GMa251 \l 1031 </w:instrText>
          </w:r>
          <w:r w:rsidR="00EF5DA2" w:rsidRPr="0013538D">
            <w:rPr>
              <w:color w:val="005096" w:themeColor="accent2"/>
              <w:lang w:val="en-US"/>
            </w:rPr>
            <w:fldChar w:fldCharType="separate"/>
          </w:r>
          <w:r w:rsidR="00EA2444" w:rsidRPr="00EA2444">
            <w:rPr>
              <w:noProof/>
              <w:color w:val="005096" w:themeColor="accent2"/>
              <w:lang w:val="en-GB"/>
            </w:rPr>
            <w:t>[5]</w:t>
          </w:r>
          <w:r w:rsidR="00EF5DA2" w:rsidRPr="0013538D">
            <w:rPr>
              <w:color w:val="005096" w:themeColor="accent2"/>
              <w:lang w:val="en-US"/>
            </w:rPr>
            <w:fldChar w:fldCharType="end"/>
          </w:r>
        </w:sdtContent>
      </w:sdt>
      <w:r w:rsidR="00EF5DA2" w:rsidRPr="0013538D">
        <w:rPr>
          <w:color w:val="005096" w:themeColor="accent2"/>
          <w:lang w:val="en-US"/>
        </w:rPr>
        <w:t>)</w:t>
      </w:r>
    </w:p>
    <w:p w14:paraId="0CEBB0DE" w14:textId="2DB0F2F4" w:rsidR="00BB0A3D" w:rsidRPr="0013538D" w:rsidRDefault="00BB47B6" w:rsidP="00BB47B6">
      <w:pPr>
        <w:rPr>
          <w:color w:val="005096" w:themeColor="accent2"/>
          <w:lang w:val="en-US"/>
        </w:rPr>
      </w:pPr>
      <w:r w:rsidRPr="0013538D">
        <w:rPr>
          <w:color w:val="005096" w:themeColor="accent2"/>
          <w:lang w:val="en-US"/>
        </w:rPr>
        <w:t>2. Clear-Text Protocol: All routing information transmitted in plain text</w:t>
      </w:r>
      <w:r w:rsidR="009D0829" w:rsidRPr="0013538D">
        <w:rPr>
          <w:color w:val="005096" w:themeColor="accent2"/>
          <w:lang w:val="en-US"/>
        </w:rPr>
        <w:t>, relying on IPSec</w:t>
      </w:r>
      <w:r w:rsidR="00951D8E" w:rsidRPr="0013538D">
        <w:rPr>
          <w:color w:val="005096" w:themeColor="accent2"/>
          <w:lang w:val="en-US"/>
        </w:rPr>
        <w:br/>
        <w:t xml:space="preserve">(RFC 2080, 4 </w:t>
      </w:r>
      <w:sdt>
        <w:sdtPr>
          <w:rPr>
            <w:color w:val="005096" w:themeColor="accent2"/>
            <w:lang w:val="en-US"/>
          </w:rPr>
          <w:id w:val="-278719918"/>
          <w:citation/>
        </w:sdtPr>
        <w:sdtContent>
          <w:r w:rsidR="00951D8E" w:rsidRPr="0013538D">
            <w:rPr>
              <w:color w:val="005096" w:themeColor="accent2"/>
              <w:lang w:val="en-US"/>
            </w:rPr>
            <w:fldChar w:fldCharType="begin"/>
          </w:r>
          <w:r w:rsidR="00951D8E" w:rsidRPr="0013538D">
            <w:rPr>
              <w:color w:val="005096" w:themeColor="accent2"/>
              <w:lang w:val="en-GB"/>
            </w:rPr>
            <w:instrText xml:space="preserve"> CITATION GMa25 \l 1031 </w:instrText>
          </w:r>
          <w:r w:rsidR="00951D8E" w:rsidRPr="0013538D">
            <w:rPr>
              <w:color w:val="005096" w:themeColor="accent2"/>
              <w:lang w:val="en-US"/>
            </w:rPr>
            <w:fldChar w:fldCharType="separate"/>
          </w:r>
          <w:r w:rsidR="00EA2444" w:rsidRPr="00EA2444">
            <w:rPr>
              <w:noProof/>
              <w:color w:val="005096" w:themeColor="accent2"/>
              <w:lang w:val="en-GB"/>
            </w:rPr>
            <w:t>[6]</w:t>
          </w:r>
          <w:r w:rsidR="00951D8E" w:rsidRPr="0013538D">
            <w:rPr>
              <w:color w:val="005096" w:themeColor="accent2"/>
              <w:lang w:val="en-US"/>
            </w:rPr>
            <w:fldChar w:fldCharType="end"/>
          </w:r>
        </w:sdtContent>
      </w:sdt>
      <w:r w:rsidR="00951D8E" w:rsidRPr="0013538D">
        <w:rPr>
          <w:color w:val="005096" w:themeColor="accent2"/>
          <w:lang w:val="en-US"/>
        </w:rPr>
        <w:t>)</w:t>
      </w:r>
    </w:p>
    <w:p w14:paraId="69F1B6A0" w14:textId="46473FA8" w:rsidR="00BB47B6" w:rsidRPr="0013538D" w:rsidRDefault="00BB47B6" w:rsidP="00BB47B6">
      <w:pPr>
        <w:rPr>
          <w:color w:val="005096" w:themeColor="accent2"/>
          <w:lang w:val="en-US"/>
        </w:rPr>
      </w:pPr>
      <w:r w:rsidRPr="0013538D">
        <w:rPr>
          <w:color w:val="005096" w:themeColor="accent2"/>
          <w:lang w:val="en-US"/>
        </w:rPr>
        <w:t>3.</w:t>
      </w:r>
      <w:r w:rsidR="00BF2E97" w:rsidRPr="0013538D">
        <w:rPr>
          <w:color w:val="005096" w:themeColor="accent2"/>
          <w:lang w:val="en-US"/>
        </w:rPr>
        <w:t xml:space="preserve"> </w:t>
      </w:r>
      <w:r w:rsidRPr="0013538D">
        <w:rPr>
          <w:color w:val="005096" w:themeColor="accent2"/>
          <w:lang w:val="en-US"/>
        </w:rPr>
        <w:t xml:space="preserve">FF02::9 multicast </w:t>
      </w:r>
      <w:r w:rsidR="00BF2E97" w:rsidRPr="0013538D">
        <w:rPr>
          <w:color w:val="005096" w:themeColor="accent2"/>
          <w:lang w:val="en-US"/>
        </w:rPr>
        <w:t xml:space="preserve">is used </w:t>
      </w:r>
      <w:r w:rsidRPr="0013538D">
        <w:rPr>
          <w:color w:val="005096" w:themeColor="accent2"/>
          <w:lang w:val="en-US"/>
        </w:rPr>
        <w:t>for all updates</w:t>
      </w:r>
      <w:r w:rsidR="00BF2E97" w:rsidRPr="0013538D">
        <w:rPr>
          <w:color w:val="005096" w:themeColor="accent2"/>
          <w:lang w:val="en-US"/>
        </w:rPr>
        <w:t xml:space="preserve"> (UDP 521)</w:t>
      </w:r>
    </w:p>
    <w:p w14:paraId="4ED74B56" w14:textId="51435844" w:rsidR="00647A3C" w:rsidRPr="0013538D" w:rsidRDefault="00647A3C" w:rsidP="00DC67E5">
      <w:pPr>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w:t>
      </w:r>
      <w:r w:rsidR="00BB47B6" w:rsidRPr="0013538D">
        <w:rPr>
          <w:color w:val="005096" w:themeColor="accent2"/>
          <w:lang w:val="en-US"/>
        </w:rPr>
        <w:t>Information leakage to unintended recipients</w:t>
      </w:r>
      <w:r w:rsidR="009D0829" w:rsidRPr="0013538D">
        <w:rPr>
          <w:color w:val="005096" w:themeColor="accent2"/>
          <w:lang w:val="en-US"/>
        </w:rPr>
        <w:br/>
      </w:r>
      <w:r w:rsidR="0069328A" w:rsidRPr="0013538D">
        <w:rPr>
          <w:color w:val="005096" w:themeColor="accent2"/>
          <w:lang w:val="en-US"/>
        </w:rPr>
        <w:t xml:space="preserve">(RFC 2080, 2.1 </w:t>
      </w:r>
      <w:sdt>
        <w:sdtPr>
          <w:rPr>
            <w:color w:val="005096" w:themeColor="accent2"/>
            <w:lang w:val="en-US"/>
          </w:rPr>
          <w:id w:val="-1617444889"/>
          <w:citation/>
        </w:sdtPr>
        <w:sdtContent>
          <w:r w:rsidR="0069328A" w:rsidRPr="0013538D">
            <w:rPr>
              <w:color w:val="005096" w:themeColor="accent2"/>
              <w:lang w:val="en-US"/>
            </w:rPr>
            <w:fldChar w:fldCharType="begin"/>
          </w:r>
          <w:r w:rsidR="0069328A" w:rsidRPr="0013538D">
            <w:rPr>
              <w:color w:val="005096" w:themeColor="accent2"/>
              <w:lang w:val="en-GB"/>
            </w:rPr>
            <w:instrText xml:space="preserve"> CITATION GMa25 \l 1031 </w:instrText>
          </w:r>
          <w:r w:rsidR="0069328A" w:rsidRPr="0013538D">
            <w:rPr>
              <w:color w:val="005096" w:themeColor="accent2"/>
              <w:lang w:val="en-US"/>
            </w:rPr>
            <w:fldChar w:fldCharType="separate"/>
          </w:r>
          <w:r w:rsidR="00EA2444" w:rsidRPr="00EA2444">
            <w:rPr>
              <w:noProof/>
              <w:color w:val="005096" w:themeColor="accent2"/>
              <w:lang w:val="en-GB"/>
            </w:rPr>
            <w:t>[6]</w:t>
          </w:r>
          <w:r w:rsidR="0069328A" w:rsidRPr="0013538D">
            <w:rPr>
              <w:color w:val="005096" w:themeColor="accent2"/>
              <w:lang w:val="en-US"/>
            </w:rPr>
            <w:fldChar w:fldCharType="end"/>
          </w:r>
        </w:sdtContent>
      </w:sdt>
      <w:r w:rsidR="0069328A" w:rsidRPr="0013538D">
        <w:rPr>
          <w:color w:val="005096" w:themeColor="accent2"/>
          <w:lang w:val="en-US"/>
        </w:rPr>
        <w:t>)</w:t>
      </w:r>
    </w:p>
    <w:p w14:paraId="5EF53262" w14:textId="3FB16261" w:rsidR="002C212B" w:rsidRPr="00A32084" w:rsidRDefault="002C212B" w:rsidP="004E57E5">
      <w:pPr>
        <w:pStyle w:val="berschrift3"/>
        <w:numPr>
          <w:ilvl w:val="0"/>
          <w:numId w:val="0"/>
        </w:numPr>
        <w:ind w:left="720"/>
        <w:rPr>
          <w:color w:val="005096" w:themeColor="accent2"/>
          <w:lang w:val="en-GB"/>
        </w:rPr>
      </w:pPr>
      <w:bookmarkStart w:id="4" w:name="_Toc199630070"/>
      <w:r w:rsidRPr="00A32084">
        <w:rPr>
          <w:color w:val="005096" w:themeColor="accent2"/>
          <w:lang w:val="en-GB"/>
        </w:rPr>
        <w:t>Hardening mechanisms</w:t>
      </w:r>
      <w:bookmarkEnd w:id="4"/>
    </w:p>
    <w:p w14:paraId="122F43A7" w14:textId="77777777" w:rsidR="00EB62F1" w:rsidRPr="0013538D" w:rsidRDefault="00EB62F1" w:rsidP="00EB62F1">
      <w:pPr>
        <w:rPr>
          <w:color w:val="005096" w:themeColor="accent2"/>
          <w:lang w:val="en-US"/>
        </w:rPr>
      </w:pPr>
      <w:r w:rsidRPr="0013538D">
        <w:rPr>
          <w:color w:val="005096" w:themeColor="accent2"/>
          <w:lang w:val="en-US"/>
        </w:rPr>
        <w:t>1. IPSec Authentication</w:t>
      </w:r>
    </w:p>
    <w:p w14:paraId="3C6B0DCB" w14:textId="18DEFE27" w:rsidR="00EB62F1" w:rsidRPr="0013538D" w:rsidRDefault="00EB62F1" w:rsidP="00EB62F1">
      <w:pPr>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Configure IPv6 AH/ESP for packet authentication</w:t>
      </w:r>
      <w:r w:rsidR="003C7FA8" w:rsidRPr="0013538D">
        <w:rPr>
          <w:color w:val="005096" w:themeColor="accent2"/>
          <w:lang w:val="en-US"/>
        </w:rPr>
        <w:br/>
      </w:r>
      <w:r w:rsidR="00B50166" w:rsidRPr="0013538D">
        <w:rPr>
          <w:color w:val="005096" w:themeColor="accent2"/>
          <w:lang w:val="en-US"/>
        </w:rPr>
        <w:t>(</w:t>
      </w:r>
      <w:r w:rsidR="003432FF" w:rsidRPr="0013538D">
        <w:rPr>
          <w:color w:val="005096" w:themeColor="accent2"/>
          <w:lang w:val="en-US"/>
        </w:rPr>
        <w:t>referred</w:t>
      </w:r>
      <w:r w:rsidR="003C7FA8" w:rsidRPr="0013538D">
        <w:rPr>
          <w:color w:val="005096" w:themeColor="accent2"/>
          <w:lang w:val="en-US"/>
        </w:rPr>
        <w:t xml:space="preserve"> </w:t>
      </w:r>
      <w:r w:rsidR="00B50166" w:rsidRPr="0013538D">
        <w:rPr>
          <w:color w:val="005096" w:themeColor="accent2"/>
          <w:lang w:val="en-US"/>
        </w:rPr>
        <w:t xml:space="preserve">example </w:t>
      </w:r>
      <w:r w:rsidR="000F686E" w:rsidRPr="0013538D">
        <w:rPr>
          <w:color w:val="005096" w:themeColor="accent2"/>
          <w:lang w:val="en-US"/>
        </w:rPr>
        <w:t>vendor ‘</w:t>
      </w:r>
      <w:r w:rsidR="00B50166" w:rsidRPr="0013538D">
        <w:rPr>
          <w:color w:val="005096" w:themeColor="accent2"/>
          <w:lang w:val="en-US"/>
        </w:rPr>
        <w:t>HUAWEI</w:t>
      </w:r>
      <w:r w:rsidR="000F686E" w:rsidRPr="0013538D">
        <w:rPr>
          <w:color w:val="005096" w:themeColor="accent2"/>
          <w:lang w:val="en-US"/>
        </w:rPr>
        <w:t xml:space="preserve">’, product </w:t>
      </w:r>
      <w:r w:rsidR="003C7FA8" w:rsidRPr="0013538D">
        <w:rPr>
          <w:color w:val="005096" w:themeColor="accent2"/>
          <w:lang w:val="en-US"/>
        </w:rPr>
        <w:t>NE5000E router</w:t>
      </w:r>
      <w:r w:rsidR="005734E1" w:rsidRPr="0013538D">
        <w:rPr>
          <w:color w:val="005096" w:themeColor="accent2"/>
          <w:lang w:val="en-US"/>
        </w:rPr>
        <w:t xml:space="preserve">; </w:t>
      </w:r>
      <w:sdt>
        <w:sdtPr>
          <w:rPr>
            <w:color w:val="005096" w:themeColor="accent2"/>
            <w:lang w:val="en-US"/>
          </w:rPr>
          <w:id w:val="1112945787"/>
          <w:citation/>
        </w:sdtPr>
        <w:sdtContent>
          <w:r w:rsidR="005734E1" w:rsidRPr="0013538D">
            <w:rPr>
              <w:color w:val="005096" w:themeColor="accent2"/>
              <w:lang w:val="en-US"/>
            </w:rPr>
            <w:fldChar w:fldCharType="begin"/>
          </w:r>
          <w:r w:rsidR="005734E1" w:rsidRPr="0013538D">
            <w:rPr>
              <w:color w:val="005096" w:themeColor="accent2"/>
              <w:lang w:val="en-GB"/>
            </w:rPr>
            <w:instrText xml:space="preserve"> CITATION Hua25 \l 1031 </w:instrText>
          </w:r>
          <w:r w:rsidR="005734E1" w:rsidRPr="0013538D">
            <w:rPr>
              <w:color w:val="005096" w:themeColor="accent2"/>
              <w:lang w:val="en-US"/>
            </w:rPr>
            <w:fldChar w:fldCharType="separate"/>
          </w:r>
          <w:r w:rsidR="00EA2444" w:rsidRPr="00EA2444">
            <w:rPr>
              <w:noProof/>
              <w:color w:val="005096" w:themeColor="accent2"/>
              <w:lang w:val="en-GB"/>
            </w:rPr>
            <w:t>[7]</w:t>
          </w:r>
          <w:r w:rsidR="005734E1" w:rsidRPr="0013538D">
            <w:rPr>
              <w:color w:val="005096" w:themeColor="accent2"/>
              <w:lang w:val="en-US"/>
            </w:rPr>
            <w:fldChar w:fldCharType="end"/>
          </w:r>
        </w:sdtContent>
      </w:sdt>
      <w:r w:rsidR="005734E1" w:rsidRPr="0013538D">
        <w:rPr>
          <w:color w:val="005096" w:themeColor="accent2"/>
          <w:lang w:val="en-US"/>
        </w:rPr>
        <w:t>)</w:t>
      </w:r>
    </w:p>
    <w:p w14:paraId="7F29A5F9" w14:textId="27849C22" w:rsidR="001637F2" w:rsidRPr="0013538D" w:rsidRDefault="001637F2" w:rsidP="00EB62F1">
      <w:pPr>
        <w:rPr>
          <w:color w:val="005096" w:themeColor="accent2"/>
          <w:lang w:val="en-US"/>
        </w:rPr>
      </w:pPr>
      <w:r w:rsidRPr="0013538D">
        <w:rPr>
          <w:color w:val="005096" w:themeColor="accent2"/>
          <w:lang w:val="en-US"/>
        </w:rPr>
        <w:t xml:space="preserve">2. Encryption </w:t>
      </w:r>
      <w:r w:rsidR="00D535CF" w:rsidRPr="0013538D">
        <w:rPr>
          <w:color w:val="005096" w:themeColor="accent2"/>
          <w:lang w:val="en-US"/>
        </w:rPr>
        <w:t xml:space="preserve">using IPv6 integrated mechanisms </w:t>
      </w:r>
      <w:r w:rsidR="000E644C" w:rsidRPr="0013538D">
        <w:rPr>
          <w:color w:val="005096" w:themeColor="accent2"/>
          <w:lang w:val="en-US"/>
        </w:rPr>
        <w:t>(Next-Header-Field)</w:t>
      </w:r>
      <w:r w:rsidR="005734E1" w:rsidRPr="0013538D">
        <w:rPr>
          <w:color w:val="005096" w:themeColor="accent2"/>
          <w:lang w:val="en-US"/>
        </w:rPr>
        <w:br/>
      </w:r>
      <w:r w:rsidR="00EF2D21" w:rsidRPr="0013538D">
        <w:rPr>
          <w:color w:val="005096" w:themeColor="accent2"/>
          <w:lang w:val="en-US"/>
        </w:rPr>
        <w:t>(</w:t>
      </w:r>
      <w:r w:rsidR="003432FF" w:rsidRPr="0013538D">
        <w:rPr>
          <w:color w:val="005096" w:themeColor="accent2"/>
          <w:lang w:val="en-US"/>
        </w:rPr>
        <w:t>referred</w:t>
      </w:r>
      <w:r w:rsidR="00EF2D21" w:rsidRPr="0013538D">
        <w:rPr>
          <w:color w:val="005096" w:themeColor="accent2"/>
          <w:lang w:val="en-US"/>
        </w:rPr>
        <w:t xml:space="preserve"> example vendor ‘HUAWEI’, product NE</w:t>
      </w:r>
      <w:r w:rsidR="003432FF" w:rsidRPr="0013538D">
        <w:rPr>
          <w:color w:val="005096" w:themeColor="accent2"/>
          <w:lang w:val="en-US"/>
        </w:rPr>
        <w:t>4</w:t>
      </w:r>
      <w:r w:rsidR="00EF2D21" w:rsidRPr="0013538D">
        <w:rPr>
          <w:color w:val="005096" w:themeColor="accent2"/>
          <w:lang w:val="en-US"/>
        </w:rPr>
        <w:t>0E</w:t>
      </w:r>
      <w:r w:rsidR="003432FF" w:rsidRPr="0013538D">
        <w:rPr>
          <w:color w:val="005096" w:themeColor="accent2"/>
          <w:lang w:val="en-US"/>
        </w:rPr>
        <w:t>-F</w:t>
      </w:r>
      <w:r w:rsidR="00EF2D21" w:rsidRPr="0013538D">
        <w:rPr>
          <w:color w:val="005096" w:themeColor="accent2"/>
          <w:lang w:val="en-US"/>
        </w:rPr>
        <w:t xml:space="preserve"> </w:t>
      </w:r>
      <w:r w:rsidR="003432FF" w:rsidRPr="0013538D">
        <w:rPr>
          <w:color w:val="005096" w:themeColor="accent2"/>
          <w:lang w:val="en-US"/>
        </w:rPr>
        <w:t xml:space="preserve">universal service </w:t>
      </w:r>
      <w:r w:rsidR="00EF2D21" w:rsidRPr="0013538D">
        <w:rPr>
          <w:color w:val="005096" w:themeColor="accent2"/>
          <w:lang w:val="en-US"/>
        </w:rPr>
        <w:t>router;</w:t>
      </w:r>
      <w:r w:rsidR="003432FF" w:rsidRPr="0013538D">
        <w:rPr>
          <w:color w:val="005096" w:themeColor="accent2"/>
          <w:lang w:val="en-US"/>
        </w:rPr>
        <w:t xml:space="preserve"> </w:t>
      </w:r>
      <w:sdt>
        <w:sdtPr>
          <w:rPr>
            <w:color w:val="005096" w:themeColor="accent2"/>
            <w:lang w:val="en-US"/>
          </w:rPr>
          <w:id w:val="-23254651"/>
          <w:citation/>
        </w:sdtPr>
        <w:sdtContent>
          <w:r w:rsidR="003432FF" w:rsidRPr="0013538D">
            <w:rPr>
              <w:color w:val="005096" w:themeColor="accent2"/>
              <w:lang w:val="en-US"/>
            </w:rPr>
            <w:fldChar w:fldCharType="begin"/>
          </w:r>
          <w:r w:rsidR="003432FF" w:rsidRPr="0013538D">
            <w:rPr>
              <w:color w:val="005096" w:themeColor="accent2"/>
              <w:lang w:val="en-GB"/>
            </w:rPr>
            <w:instrText xml:space="preserve"> CITATION Hua251 \l 1031 </w:instrText>
          </w:r>
          <w:r w:rsidR="003432FF" w:rsidRPr="0013538D">
            <w:rPr>
              <w:color w:val="005096" w:themeColor="accent2"/>
              <w:lang w:val="en-US"/>
            </w:rPr>
            <w:fldChar w:fldCharType="separate"/>
          </w:r>
          <w:r w:rsidR="00EA2444" w:rsidRPr="00EA2444">
            <w:rPr>
              <w:noProof/>
              <w:color w:val="005096" w:themeColor="accent2"/>
              <w:lang w:val="en-GB"/>
            </w:rPr>
            <w:t>[8]</w:t>
          </w:r>
          <w:r w:rsidR="003432FF" w:rsidRPr="0013538D">
            <w:rPr>
              <w:color w:val="005096" w:themeColor="accent2"/>
              <w:lang w:val="en-US"/>
            </w:rPr>
            <w:fldChar w:fldCharType="end"/>
          </w:r>
        </w:sdtContent>
      </w:sdt>
      <w:r w:rsidR="003432FF" w:rsidRPr="0013538D">
        <w:rPr>
          <w:color w:val="005096" w:themeColor="accent2"/>
          <w:lang w:val="en-US"/>
        </w:rPr>
        <w:t>)</w:t>
      </w:r>
    </w:p>
    <w:p w14:paraId="57EC7BFE" w14:textId="28F4EA38" w:rsidR="000E644C" w:rsidRPr="0013538D" w:rsidRDefault="000E644C" w:rsidP="000E644C">
      <w:pPr>
        <w:rPr>
          <w:color w:val="005096" w:themeColor="accent2"/>
          <w:lang w:val="en-US"/>
        </w:rPr>
      </w:pPr>
      <w:r w:rsidRPr="0013538D">
        <w:rPr>
          <w:color w:val="005096" w:themeColor="accent2"/>
          <w:lang w:val="en-US"/>
        </w:rPr>
        <w:t xml:space="preserve">3. </w:t>
      </w:r>
      <w:r w:rsidR="00B974BD" w:rsidRPr="0013538D">
        <w:rPr>
          <w:color w:val="005096" w:themeColor="accent2"/>
          <w:lang w:val="en-US"/>
        </w:rPr>
        <w:t xml:space="preserve">Configuring </w:t>
      </w:r>
      <w:proofErr w:type="spellStart"/>
      <w:r w:rsidR="00B974BD" w:rsidRPr="0013538D">
        <w:rPr>
          <w:color w:val="005096" w:themeColor="accent2"/>
          <w:lang w:val="en-US"/>
        </w:rPr>
        <w:t>RIPng</w:t>
      </w:r>
      <w:proofErr w:type="spellEnd"/>
      <w:r w:rsidR="00B974BD" w:rsidRPr="0013538D">
        <w:rPr>
          <w:color w:val="005096" w:themeColor="accent2"/>
          <w:lang w:val="en-US"/>
        </w:rPr>
        <w:t xml:space="preserve"> route control / using ACL)</w:t>
      </w:r>
    </w:p>
    <w:p w14:paraId="265DA6E7" w14:textId="73D0C7EB" w:rsidR="000E644C" w:rsidRPr="0013538D" w:rsidRDefault="000E644C" w:rsidP="000E644C">
      <w:pPr>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Filter </w:t>
      </w:r>
      <w:proofErr w:type="spellStart"/>
      <w:r w:rsidRPr="0013538D">
        <w:rPr>
          <w:color w:val="005096" w:themeColor="accent2"/>
          <w:lang w:val="en-US"/>
        </w:rPr>
        <w:t>RIPng</w:t>
      </w:r>
      <w:proofErr w:type="spellEnd"/>
      <w:r w:rsidRPr="0013538D">
        <w:rPr>
          <w:color w:val="005096" w:themeColor="accent2"/>
          <w:lang w:val="en-US"/>
        </w:rPr>
        <w:t xml:space="preserve"> traffic on UDP port 521</w:t>
      </w:r>
      <w:r w:rsidR="005E5D17" w:rsidRPr="0013538D">
        <w:rPr>
          <w:color w:val="005096" w:themeColor="accent2"/>
          <w:lang w:val="en-US"/>
        </w:rPr>
        <w:t xml:space="preserve"> </w:t>
      </w:r>
      <w:sdt>
        <w:sdtPr>
          <w:rPr>
            <w:color w:val="005096" w:themeColor="accent2"/>
            <w:lang w:val="en-US"/>
          </w:rPr>
          <w:id w:val="-715205969"/>
          <w:citation/>
        </w:sdtPr>
        <w:sdtContent>
          <w:r w:rsidR="005E5D17" w:rsidRPr="0013538D">
            <w:rPr>
              <w:color w:val="005096" w:themeColor="accent2"/>
              <w:lang w:val="en-US"/>
            </w:rPr>
            <w:fldChar w:fldCharType="begin"/>
          </w:r>
          <w:r w:rsidR="005E5D17" w:rsidRPr="0013538D">
            <w:rPr>
              <w:color w:val="005096" w:themeColor="accent2"/>
              <w:lang w:val="en-GB"/>
            </w:rPr>
            <w:instrText xml:space="preserve"> CITATION H3C25 \l 1031 </w:instrText>
          </w:r>
          <w:r w:rsidR="005E5D17" w:rsidRPr="0013538D">
            <w:rPr>
              <w:color w:val="005096" w:themeColor="accent2"/>
              <w:lang w:val="en-US"/>
            </w:rPr>
            <w:fldChar w:fldCharType="separate"/>
          </w:r>
          <w:r w:rsidR="00EA2444" w:rsidRPr="00EA2444">
            <w:rPr>
              <w:noProof/>
              <w:color w:val="005096" w:themeColor="accent2"/>
              <w:lang w:val="en-GB"/>
            </w:rPr>
            <w:t>[9]</w:t>
          </w:r>
          <w:r w:rsidR="005E5D17" w:rsidRPr="0013538D">
            <w:rPr>
              <w:color w:val="005096" w:themeColor="accent2"/>
              <w:lang w:val="en-US"/>
            </w:rPr>
            <w:fldChar w:fldCharType="end"/>
          </w:r>
        </w:sdtContent>
      </w:sdt>
    </w:p>
    <w:p w14:paraId="4E467B8D" w14:textId="32FCEAAE" w:rsidR="0038411D" w:rsidRPr="0013538D" w:rsidRDefault="0038411D" w:rsidP="0038411D">
      <w:pPr>
        <w:rPr>
          <w:color w:val="005096" w:themeColor="accent2"/>
          <w:lang w:val="en-US"/>
        </w:rPr>
      </w:pPr>
      <w:r w:rsidRPr="0013538D">
        <w:rPr>
          <w:color w:val="005096" w:themeColor="accent2"/>
          <w:lang w:val="en-US"/>
        </w:rPr>
        <w:t>3. Distribute Lists</w:t>
      </w:r>
    </w:p>
    <w:p w14:paraId="7A9BE699" w14:textId="48437597" w:rsidR="00F23D05" w:rsidRPr="0013538D" w:rsidRDefault="00416D1C" w:rsidP="004F617D">
      <w:pPr>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w:t>
      </w:r>
      <w:r w:rsidR="0038411D" w:rsidRPr="0013538D">
        <w:rPr>
          <w:color w:val="005096" w:themeColor="accent2"/>
          <w:lang w:val="en-US"/>
        </w:rPr>
        <w:t>Control route advertisements with IPv6 prefix-lists</w:t>
      </w:r>
      <w:r w:rsidR="006C14D3" w:rsidRPr="0013538D">
        <w:rPr>
          <w:color w:val="005096" w:themeColor="accent2"/>
          <w:lang w:val="en-US"/>
        </w:rPr>
        <w:t xml:space="preserve"> </w:t>
      </w:r>
      <w:sdt>
        <w:sdtPr>
          <w:rPr>
            <w:color w:val="005096" w:themeColor="accent2"/>
            <w:lang w:val="en-US"/>
          </w:rPr>
          <w:id w:val="1509638284"/>
          <w:citation/>
        </w:sdtPr>
        <w:sdtContent>
          <w:r w:rsidR="006C14D3" w:rsidRPr="0013538D">
            <w:rPr>
              <w:color w:val="005096" w:themeColor="accent2"/>
              <w:lang w:val="en-US"/>
            </w:rPr>
            <w:fldChar w:fldCharType="begin"/>
          </w:r>
          <w:r w:rsidR="006C14D3" w:rsidRPr="0013538D">
            <w:rPr>
              <w:color w:val="005096" w:themeColor="accent2"/>
              <w:lang w:val="en-GB"/>
            </w:rPr>
            <w:instrText xml:space="preserve"> CITATION Net251 \l 1031 </w:instrText>
          </w:r>
          <w:r w:rsidR="006C14D3" w:rsidRPr="0013538D">
            <w:rPr>
              <w:color w:val="005096" w:themeColor="accent2"/>
              <w:lang w:val="en-US"/>
            </w:rPr>
            <w:fldChar w:fldCharType="separate"/>
          </w:r>
          <w:r w:rsidR="00EA2444" w:rsidRPr="00EA2444">
            <w:rPr>
              <w:noProof/>
              <w:color w:val="005096" w:themeColor="accent2"/>
              <w:lang w:val="en-GB"/>
            </w:rPr>
            <w:t>[10]</w:t>
          </w:r>
          <w:r w:rsidR="006C14D3" w:rsidRPr="0013538D">
            <w:rPr>
              <w:color w:val="005096" w:themeColor="accent2"/>
              <w:lang w:val="en-US"/>
            </w:rPr>
            <w:fldChar w:fldCharType="end"/>
          </w:r>
        </w:sdtContent>
      </w:sdt>
      <w:r w:rsidR="00F23D05" w:rsidRPr="0013538D">
        <w:rPr>
          <w:color w:val="005096" w:themeColor="accent2"/>
          <w:lang w:val="en-US"/>
        </w:rPr>
        <w:tab/>
      </w:r>
    </w:p>
    <w:p w14:paraId="05276688" w14:textId="77777777" w:rsidR="004F617D" w:rsidRPr="0013538D" w:rsidRDefault="004F617D" w:rsidP="004F617D">
      <w:pPr>
        <w:rPr>
          <w:color w:val="005096" w:themeColor="accent2"/>
          <w:lang w:val="en-US"/>
        </w:rPr>
      </w:pPr>
    </w:p>
    <w:p w14:paraId="2407B7A2" w14:textId="2B586EB5" w:rsidR="008D5E7F" w:rsidRPr="0013538D" w:rsidRDefault="008D5E7F" w:rsidP="008D5E7F">
      <w:pPr>
        <w:pStyle w:val="Kapiteltext"/>
        <w:numPr>
          <w:ilvl w:val="1"/>
          <w:numId w:val="16"/>
        </w:numPr>
        <w:rPr>
          <w:color w:val="005096" w:themeColor="accent2"/>
          <w:lang w:val="en-US"/>
        </w:rPr>
      </w:pPr>
      <w:r w:rsidRPr="0013538D">
        <w:rPr>
          <w:color w:val="005096" w:themeColor="accent2"/>
          <w:lang w:val="en-US"/>
        </w:rPr>
        <w:t xml:space="preserve">Ensure that </w:t>
      </w:r>
      <w:proofErr w:type="spellStart"/>
      <w:r w:rsidRPr="0013538D">
        <w:rPr>
          <w:color w:val="005096" w:themeColor="accent2"/>
          <w:lang w:val="en-US"/>
        </w:rPr>
        <w:t>RIPng</w:t>
      </w:r>
      <w:proofErr w:type="spellEnd"/>
      <w:r w:rsidRPr="0013538D">
        <w:rPr>
          <w:color w:val="005096" w:themeColor="accent2"/>
          <w:lang w:val="en-US"/>
        </w:rPr>
        <w:t xml:space="preserve"> updates are sent out only on point-to-point links only</w:t>
      </w:r>
    </w:p>
    <w:p w14:paraId="12F501A3" w14:textId="72E3FCDC" w:rsidR="002637E6" w:rsidRPr="0013538D" w:rsidRDefault="002637E6" w:rsidP="002637E6">
      <w:pPr>
        <w:pStyle w:val="Kapiteltext"/>
        <w:ind w:left="1440"/>
        <w:rPr>
          <w:color w:val="005096" w:themeColor="accent2"/>
          <w:lang w:val="en-US"/>
        </w:rPr>
      </w:pPr>
      <w:r w:rsidRPr="0013538D">
        <w:rPr>
          <w:color w:val="005096" w:themeColor="accent2"/>
          <w:lang w:val="en-US"/>
        </w:rPr>
        <w:t xml:space="preserve">This is configured using the </w:t>
      </w:r>
      <w:r w:rsidR="00A03E44" w:rsidRPr="0013538D">
        <w:rPr>
          <w:color w:val="005096" w:themeColor="accent2"/>
          <w:lang w:val="en-US"/>
        </w:rPr>
        <w:t xml:space="preserve">following </w:t>
      </w:r>
      <w:r w:rsidRPr="0013538D">
        <w:rPr>
          <w:color w:val="005096" w:themeColor="accent2"/>
          <w:highlight w:val="yellow"/>
          <w:lang w:val="en-US"/>
        </w:rPr>
        <w:t>command</w:t>
      </w:r>
      <w:r w:rsidR="00A03E44" w:rsidRPr="0013538D">
        <w:rPr>
          <w:color w:val="005096" w:themeColor="accent2"/>
          <w:lang w:val="en-US"/>
        </w:rPr>
        <w:t xml:space="preserve"> on non-point-to-point interfaces</w:t>
      </w:r>
      <w:r w:rsidRPr="0013538D">
        <w:rPr>
          <w:color w:val="005096" w:themeColor="accent2"/>
          <w:lang w:val="en-US"/>
        </w:rPr>
        <w:t>:</w:t>
      </w:r>
    </w:p>
    <w:p w14:paraId="70A3BBE4" w14:textId="77777777" w:rsidR="002637E6" w:rsidRPr="0013538D" w:rsidRDefault="002637E6" w:rsidP="002637E6">
      <w:pPr>
        <w:pStyle w:val="CodeOutput"/>
        <w:ind w:left="1418"/>
        <w:rPr>
          <w:color w:val="005096" w:themeColor="accent2"/>
        </w:rPr>
      </w:pPr>
      <w:r w:rsidRPr="0013538D">
        <w:rPr>
          <w:color w:val="005096" w:themeColor="accent2"/>
        </w:rPr>
        <w:t>router rip</w:t>
      </w:r>
    </w:p>
    <w:p w14:paraId="09D60B89" w14:textId="546C0559" w:rsidR="002637E6" w:rsidRPr="0013538D" w:rsidRDefault="002637E6" w:rsidP="002637E6">
      <w:pPr>
        <w:pStyle w:val="CodeOutput"/>
        <w:ind w:left="1418"/>
        <w:rPr>
          <w:color w:val="005096" w:themeColor="accent2"/>
        </w:rPr>
      </w:pPr>
      <w:r w:rsidRPr="0013538D">
        <w:rPr>
          <w:color w:val="005096" w:themeColor="accent2"/>
          <w:highlight w:val="yellow"/>
        </w:rPr>
        <w:t xml:space="preserve">passive-interface </w:t>
      </w:r>
      <w:r w:rsidRPr="0013538D">
        <w:rPr>
          <w:color w:val="005096" w:themeColor="accent2"/>
        </w:rPr>
        <w:t>e0/0</w:t>
      </w:r>
    </w:p>
    <w:p w14:paraId="10BC34F0" w14:textId="5119200E" w:rsidR="004964A8" w:rsidRDefault="00A32084" w:rsidP="004E57E5">
      <w:pPr>
        <w:pStyle w:val="berschrift1"/>
      </w:pPr>
      <w:bookmarkStart w:id="5" w:name="_Toc199630071"/>
      <w:bookmarkEnd w:id="0"/>
      <w:r w:rsidRPr="00A32084">
        <w:lastRenderedPageBreak/>
        <w:t>UE1.</w:t>
      </w:r>
      <w:r w:rsidR="00A472F5" w:rsidRPr="00A472F5">
        <w:t>8) Analysis OSPFv2</w:t>
      </w:r>
      <w:bookmarkEnd w:id="5"/>
    </w:p>
    <w:p w14:paraId="0B9F550F" w14:textId="77777777" w:rsidR="00E12CAC" w:rsidRPr="00A61B7E" w:rsidRDefault="00E12CAC" w:rsidP="00E12CAC">
      <w:pPr>
        <w:pStyle w:val="Kapiteltext"/>
        <w:numPr>
          <w:ilvl w:val="0"/>
          <w:numId w:val="22"/>
        </w:numPr>
        <w:rPr>
          <w:lang w:val="en-US"/>
        </w:rPr>
      </w:pPr>
      <w:r w:rsidRPr="00A61B7E">
        <w:rPr>
          <w:lang w:val="en-US"/>
        </w:rPr>
        <w:t>Analyze the routing table of the routers RHQ0 and REast1. Which protocol is used to populate the entries in the routing table now?</w:t>
      </w:r>
    </w:p>
    <w:p w14:paraId="436BD6BB" w14:textId="181EBE2C" w:rsidR="00E12CAC" w:rsidRDefault="00E12CAC" w:rsidP="00E12CAC">
      <w:pPr>
        <w:pStyle w:val="CodeOutput"/>
      </w:pPr>
      <w:bookmarkStart w:id="6" w:name="_Toc414290009"/>
      <w:r>
        <w:t>RHQ0#sh ip route</w:t>
      </w:r>
    </w:p>
    <w:p w14:paraId="0ABD5455" w14:textId="7C78DAB9" w:rsidR="00E12CAC" w:rsidRPr="00E12CAC" w:rsidRDefault="00E12CAC" w:rsidP="00E12CAC">
      <w:pPr>
        <w:pStyle w:val="CodeOutput"/>
      </w:pPr>
      <w:r w:rsidRPr="00072A08">
        <w:rPr>
          <w:highlight w:val="red"/>
        </w:rPr>
        <w:t>S</w:t>
      </w:r>
      <w:r w:rsidRPr="00E12CAC">
        <w:t>*    0.0.0.0/0 [1/0] via 199.1.1.65</w:t>
      </w:r>
    </w:p>
    <w:p w14:paraId="1C59007F" w14:textId="77777777" w:rsidR="00E12CAC" w:rsidRPr="00E12CAC" w:rsidRDefault="00E12CAC" w:rsidP="00E12CAC">
      <w:pPr>
        <w:pStyle w:val="CodeOutput"/>
      </w:pPr>
      <w:r w:rsidRPr="005C7BE3">
        <w:rPr>
          <w:highlight w:val="yellow"/>
        </w:rPr>
        <w:t>R</w:t>
      </w:r>
      <w:r w:rsidRPr="00E12CAC">
        <w:t xml:space="preserve">     172.16.0.0/16 [120/2] via 172.31.255.254, 00:00:09, Ethernet0/1</w:t>
      </w:r>
    </w:p>
    <w:p w14:paraId="1D74C3C8" w14:textId="77777777" w:rsidR="00E12CAC" w:rsidRPr="00E12CAC" w:rsidRDefault="00E12CAC" w:rsidP="00E12CAC">
      <w:pPr>
        <w:pStyle w:val="CodeOutput"/>
      </w:pPr>
      <w:r w:rsidRPr="005C7BE3">
        <w:rPr>
          <w:highlight w:val="yellow"/>
        </w:rPr>
        <w:t>R</w:t>
      </w:r>
      <w:r w:rsidRPr="00E12CAC">
        <w:t xml:space="preserve">     172.17.0.0/16 [120/2] via 172.31.255.254, 00:00:09, Ethernet0/1</w:t>
      </w:r>
    </w:p>
    <w:p w14:paraId="2387999D" w14:textId="77777777" w:rsidR="00E12CAC" w:rsidRPr="00E12CAC" w:rsidRDefault="00E12CAC" w:rsidP="00E12CAC">
      <w:pPr>
        <w:pStyle w:val="CodeOutput"/>
      </w:pPr>
      <w:r w:rsidRPr="005C7BE3">
        <w:rPr>
          <w:highlight w:val="yellow"/>
        </w:rPr>
        <w:t>R</w:t>
      </w:r>
      <w:r w:rsidRPr="00E12CAC">
        <w:t xml:space="preserve">     172.18.0.0/16 [120/2] via 172.31.255.250, 00:00:00, Ethernet0/2</w:t>
      </w:r>
    </w:p>
    <w:p w14:paraId="241CDA3A" w14:textId="77777777" w:rsidR="00E12CAC" w:rsidRPr="00E12CAC" w:rsidRDefault="00E12CAC" w:rsidP="00E12CAC">
      <w:pPr>
        <w:pStyle w:val="CodeOutput"/>
      </w:pPr>
      <w:r w:rsidRPr="005C7BE3">
        <w:rPr>
          <w:highlight w:val="yellow"/>
        </w:rPr>
        <w:t>R</w:t>
      </w:r>
      <w:r w:rsidRPr="00E12CAC">
        <w:t xml:space="preserve">     172.19.0.0/16 [120/2] via 172.31.255.250, 00:00:00, Ethernet0/2</w:t>
      </w:r>
    </w:p>
    <w:p w14:paraId="01ECB3C6" w14:textId="77777777" w:rsidR="00E12CAC" w:rsidRPr="00E12CAC" w:rsidRDefault="00E12CAC" w:rsidP="00E12CAC">
      <w:pPr>
        <w:pStyle w:val="CodeOutput"/>
      </w:pPr>
      <w:r w:rsidRPr="00E12CAC">
        <w:t xml:space="preserve">      172.30.0.0/16 is variably subnetted, 2 subnets, 2 masks</w:t>
      </w:r>
    </w:p>
    <w:p w14:paraId="70B95817" w14:textId="77777777" w:rsidR="00E12CAC" w:rsidRPr="00E12CAC" w:rsidRDefault="00E12CAC" w:rsidP="00E12CAC">
      <w:pPr>
        <w:pStyle w:val="CodeOutput"/>
      </w:pPr>
      <w:r w:rsidRPr="00E66B18">
        <w:rPr>
          <w:highlight w:val="cyan"/>
        </w:rPr>
        <w:t>C</w:t>
      </w:r>
      <w:r w:rsidRPr="00E12CAC">
        <w:t xml:space="preserve">        172.30.0.0/16 is directly connected, Ethernet0/0</w:t>
      </w:r>
    </w:p>
    <w:p w14:paraId="11756E29" w14:textId="77777777" w:rsidR="00E12CAC" w:rsidRPr="00E12CAC" w:rsidRDefault="00E12CAC" w:rsidP="00E12CAC">
      <w:pPr>
        <w:pStyle w:val="CodeOutput"/>
      </w:pPr>
      <w:r w:rsidRPr="00E66B18">
        <w:rPr>
          <w:highlight w:val="magenta"/>
        </w:rPr>
        <w:t>L</w:t>
      </w:r>
      <w:r w:rsidRPr="00E12CAC">
        <w:t xml:space="preserve">        172.30.255.254/32 is directly connected, Ethernet0/0</w:t>
      </w:r>
    </w:p>
    <w:p w14:paraId="610FD26A" w14:textId="77777777" w:rsidR="00E12CAC" w:rsidRPr="00E12CAC" w:rsidRDefault="00E12CAC" w:rsidP="00E12CAC">
      <w:pPr>
        <w:pStyle w:val="CodeOutput"/>
      </w:pPr>
      <w:r w:rsidRPr="00E12CAC">
        <w:t xml:space="preserve">      172.31.0.0/16 is variably subnetted, 9 subnets, 2 masks</w:t>
      </w:r>
    </w:p>
    <w:p w14:paraId="37081D33" w14:textId="77777777" w:rsidR="00E12CAC" w:rsidRPr="00E12CAC" w:rsidRDefault="00E12CAC" w:rsidP="00E12CAC">
      <w:pPr>
        <w:pStyle w:val="CodeOutput"/>
      </w:pPr>
      <w:r w:rsidRPr="005C7BE3">
        <w:rPr>
          <w:highlight w:val="yellow"/>
        </w:rPr>
        <w:t>R</w:t>
      </w:r>
      <w:r w:rsidRPr="00E12CAC">
        <w:t xml:space="preserve">        172.31.255.228/30 [120/2] via 172.31.255.254, 00:00:09, Ethernet0/1</w:t>
      </w:r>
    </w:p>
    <w:p w14:paraId="4D550E8F" w14:textId="77777777" w:rsidR="00E12CAC" w:rsidRPr="00E12CAC" w:rsidRDefault="00E12CAC" w:rsidP="00E12CAC">
      <w:pPr>
        <w:pStyle w:val="CodeOutput"/>
      </w:pPr>
      <w:r w:rsidRPr="005C7BE3">
        <w:rPr>
          <w:highlight w:val="yellow"/>
        </w:rPr>
        <w:t>R</w:t>
      </w:r>
      <w:r w:rsidRPr="00E12CAC">
        <w:t xml:space="preserve">        172.31.255.232/30 [120/1] via 172.31.255.250, 00:00:00, Ethernet0/2</w:t>
      </w:r>
    </w:p>
    <w:p w14:paraId="531C6667" w14:textId="77777777" w:rsidR="00E12CAC" w:rsidRPr="00E12CAC" w:rsidRDefault="00E12CAC" w:rsidP="00E12CAC">
      <w:pPr>
        <w:pStyle w:val="CodeOutput"/>
      </w:pPr>
      <w:r w:rsidRPr="005C7BE3">
        <w:rPr>
          <w:highlight w:val="yellow"/>
        </w:rPr>
        <w:t>R</w:t>
      </w:r>
      <w:r w:rsidRPr="00E12CAC">
        <w:t xml:space="preserve">        172.31.255.236/30 [120/1] via 172.31.255.250, 00:00:00, Ethernet0/2</w:t>
      </w:r>
    </w:p>
    <w:p w14:paraId="03917130" w14:textId="77777777" w:rsidR="00E12CAC" w:rsidRPr="00E12CAC" w:rsidRDefault="00E12CAC" w:rsidP="00E12CAC">
      <w:pPr>
        <w:pStyle w:val="CodeOutput"/>
      </w:pPr>
      <w:r w:rsidRPr="005C7BE3">
        <w:rPr>
          <w:highlight w:val="yellow"/>
        </w:rPr>
        <w:t>R</w:t>
      </w:r>
      <w:r w:rsidRPr="00E12CAC">
        <w:t xml:space="preserve">        172.31.255.240/30 [120/1] via 172.31.255.254, 00:00:09, Ethernet0/1</w:t>
      </w:r>
    </w:p>
    <w:p w14:paraId="7DAFE3E6" w14:textId="77777777" w:rsidR="00E12CAC" w:rsidRPr="00E12CAC" w:rsidRDefault="00E12CAC" w:rsidP="00E12CAC">
      <w:pPr>
        <w:pStyle w:val="CodeOutput"/>
      </w:pPr>
      <w:r w:rsidRPr="005C7BE3">
        <w:rPr>
          <w:highlight w:val="yellow"/>
        </w:rPr>
        <w:t>R</w:t>
      </w:r>
      <w:r w:rsidRPr="00E12CAC">
        <w:t xml:space="preserve">        172.31.255.244/30 [120/1] via 172.31.255.254, 00:00:09, Ethernet0/1</w:t>
      </w:r>
    </w:p>
    <w:p w14:paraId="5FC6E7DD" w14:textId="77777777" w:rsidR="00E12CAC" w:rsidRPr="00E12CAC" w:rsidRDefault="00E12CAC" w:rsidP="00E12CAC">
      <w:pPr>
        <w:pStyle w:val="CodeOutput"/>
      </w:pPr>
      <w:r w:rsidRPr="00E66B18">
        <w:rPr>
          <w:highlight w:val="cyan"/>
        </w:rPr>
        <w:t>C</w:t>
      </w:r>
      <w:r w:rsidRPr="00E12CAC">
        <w:t xml:space="preserve">        172.31.255.248/30 is directly connected, Ethernet0/2</w:t>
      </w:r>
    </w:p>
    <w:p w14:paraId="6CB9E61E" w14:textId="77777777" w:rsidR="00E12CAC" w:rsidRPr="00E12CAC" w:rsidRDefault="00E12CAC" w:rsidP="00E12CAC">
      <w:pPr>
        <w:pStyle w:val="CodeOutput"/>
      </w:pPr>
      <w:r w:rsidRPr="00E66B18">
        <w:rPr>
          <w:highlight w:val="magenta"/>
        </w:rPr>
        <w:t>L</w:t>
      </w:r>
      <w:r w:rsidRPr="00E12CAC">
        <w:t xml:space="preserve">        172.31.255.249/32 is directly connected, Ethernet0/2</w:t>
      </w:r>
    </w:p>
    <w:p w14:paraId="32BE0F20" w14:textId="77777777" w:rsidR="00E12CAC" w:rsidRPr="00E12CAC" w:rsidRDefault="00E12CAC" w:rsidP="00E12CAC">
      <w:pPr>
        <w:pStyle w:val="CodeOutput"/>
      </w:pPr>
      <w:r w:rsidRPr="00E66B18">
        <w:rPr>
          <w:highlight w:val="cyan"/>
        </w:rPr>
        <w:t>C</w:t>
      </w:r>
      <w:r w:rsidRPr="00E12CAC">
        <w:t xml:space="preserve">        172.31.255.252/30 is directly connected, Ethernet0/1</w:t>
      </w:r>
    </w:p>
    <w:p w14:paraId="40570CC7" w14:textId="77777777" w:rsidR="00E12CAC" w:rsidRPr="00E12CAC" w:rsidRDefault="00E12CAC" w:rsidP="00E12CAC">
      <w:pPr>
        <w:pStyle w:val="CodeOutput"/>
      </w:pPr>
      <w:r w:rsidRPr="00E66B18">
        <w:rPr>
          <w:highlight w:val="magenta"/>
        </w:rPr>
        <w:t>L</w:t>
      </w:r>
      <w:r w:rsidRPr="00E12CAC">
        <w:t xml:space="preserve">        172.31.255.253/32 is directly connected, Ethernet0/1</w:t>
      </w:r>
    </w:p>
    <w:p w14:paraId="6691F313" w14:textId="77777777" w:rsidR="00E12CAC" w:rsidRPr="00E12CAC" w:rsidRDefault="00E12CAC" w:rsidP="00E12CAC">
      <w:pPr>
        <w:pStyle w:val="CodeOutput"/>
      </w:pPr>
      <w:r w:rsidRPr="00E12CAC">
        <w:t xml:space="preserve">      199.1.1.0/24 is variably subnetted, 2 subnets, 2 masks</w:t>
      </w:r>
    </w:p>
    <w:p w14:paraId="0827165E" w14:textId="77777777" w:rsidR="00E12CAC" w:rsidRPr="00E12CAC" w:rsidRDefault="00E12CAC" w:rsidP="00E12CAC">
      <w:pPr>
        <w:pStyle w:val="CodeOutput"/>
      </w:pPr>
      <w:r w:rsidRPr="00E66B18">
        <w:rPr>
          <w:highlight w:val="cyan"/>
        </w:rPr>
        <w:t>C</w:t>
      </w:r>
      <w:r w:rsidRPr="00E12CAC">
        <w:t xml:space="preserve">        199.1.1.64/30 is directly connected, Ethernet1/0</w:t>
      </w:r>
    </w:p>
    <w:p w14:paraId="3812A7C7" w14:textId="5E91CE4B" w:rsidR="00A472F5" w:rsidRDefault="00E12CAC" w:rsidP="00E12CAC">
      <w:pPr>
        <w:pStyle w:val="CodeOutput"/>
      </w:pPr>
      <w:r w:rsidRPr="00E66B18">
        <w:rPr>
          <w:highlight w:val="magenta"/>
        </w:rPr>
        <w:t>L</w:t>
      </w:r>
      <w:r w:rsidRPr="00E12CAC">
        <w:t xml:space="preserve">        199.1.1.66/32 is directly connected, Ethernet1/0</w:t>
      </w:r>
    </w:p>
    <w:p w14:paraId="31017388" w14:textId="77777777" w:rsidR="00E12CAC" w:rsidRDefault="00E12CAC" w:rsidP="00E12CAC">
      <w:pPr>
        <w:pStyle w:val="CodeOutput"/>
      </w:pPr>
    </w:p>
    <w:p w14:paraId="3A12694E" w14:textId="61F1E659" w:rsidR="00E12CAC" w:rsidRDefault="00E12CAC" w:rsidP="00E12CAC">
      <w:pPr>
        <w:pStyle w:val="CodeOutput"/>
      </w:pPr>
      <w:r>
        <w:t>REast1#sh ip route</w:t>
      </w:r>
    </w:p>
    <w:p w14:paraId="19F0C0E3" w14:textId="77777777" w:rsidR="00E12CAC" w:rsidRDefault="00E12CAC" w:rsidP="00E12CAC">
      <w:pPr>
        <w:pStyle w:val="CodeOutput"/>
      </w:pPr>
      <w:r w:rsidRPr="005C7BE3">
        <w:rPr>
          <w:highlight w:val="green"/>
        </w:rPr>
        <w:t>O*E2</w:t>
      </w:r>
      <w:r w:rsidRPr="003F3978">
        <w:t xml:space="preserve">  </w:t>
      </w:r>
      <w:r w:rsidRPr="003F3978">
        <w:rPr>
          <w:color w:val="00B050"/>
        </w:rPr>
        <w:t>0.0.0.0/0 [110/1] via 172.31.255.253, 00:37:13, Ethernet0/0</w:t>
      </w:r>
    </w:p>
    <w:p w14:paraId="4424965D" w14:textId="77777777" w:rsidR="00E12CAC" w:rsidRDefault="00E12CAC" w:rsidP="00E12CAC">
      <w:pPr>
        <w:pStyle w:val="CodeOutput"/>
      </w:pPr>
      <w:r w:rsidRPr="005C7BE3">
        <w:rPr>
          <w:highlight w:val="yellow"/>
        </w:rPr>
        <w:t>R</w:t>
      </w:r>
      <w:r>
        <w:t xml:space="preserve">     172.16.0.0/16 [120/1] via 172.31.255.246, 00:00:05, Ethernet0/1</w:t>
      </w:r>
    </w:p>
    <w:p w14:paraId="4AA935B7" w14:textId="77777777" w:rsidR="00E12CAC" w:rsidRDefault="00E12CAC" w:rsidP="00E12CAC">
      <w:pPr>
        <w:pStyle w:val="CodeOutput"/>
      </w:pPr>
      <w:r w:rsidRPr="005C7BE3">
        <w:rPr>
          <w:highlight w:val="yellow"/>
        </w:rPr>
        <w:t>R</w:t>
      </w:r>
      <w:r>
        <w:t xml:space="preserve">     172.17.0.0/16 [120/1] via 172.31.255.242, 00:00:22, Ethernet0/2</w:t>
      </w:r>
    </w:p>
    <w:p w14:paraId="587E95B4" w14:textId="77777777" w:rsidR="00E12CAC" w:rsidRDefault="00E12CAC" w:rsidP="00E12CAC">
      <w:pPr>
        <w:pStyle w:val="CodeOutput"/>
      </w:pPr>
      <w:r w:rsidRPr="005C7BE3">
        <w:rPr>
          <w:highlight w:val="yellow"/>
        </w:rPr>
        <w:t>R</w:t>
      </w:r>
      <w:r>
        <w:t xml:space="preserve">     172.18.0.0/16 [120/3] via 172.31.255.253, 00:00:24, Ethernet0/0</w:t>
      </w:r>
    </w:p>
    <w:p w14:paraId="0B420DA2" w14:textId="77777777" w:rsidR="00E12CAC" w:rsidRDefault="00E12CAC" w:rsidP="00E12CAC">
      <w:pPr>
        <w:pStyle w:val="CodeOutput"/>
      </w:pPr>
      <w:r w:rsidRPr="005C7BE3">
        <w:rPr>
          <w:highlight w:val="yellow"/>
        </w:rPr>
        <w:t>R</w:t>
      </w:r>
      <w:r>
        <w:t xml:space="preserve">     172.19.0.0/16 [120/3] via 172.31.255.253, 00:00:24, Ethernet0/0</w:t>
      </w:r>
    </w:p>
    <w:p w14:paraId="0011C145" w14:textId="77777777" w:rsidR="00E12CAC" w:rsidRDefault="00E12CAC" w:rsidP="00E12CAC">
      <w:pPr>
        <w:pStyle w:val="CodeOutput"/>
      </w:pPr>
      <w:r w:rsidRPr="005C7BE3">
        <w:rPr>
          <w:highlight w:val="yellow"/>
        </w:rPr>
        <w:t>R</w:t>
      </w:r>
      <w:r>
        <w:t xml:space="preserve">     172.30.0.0/16 [120/1] via 172.31.255.253, 00:00:24, Ethernet0/0</w:t>
      </w:r>
    </w:p>
    <w:p w14:paraId="44301722" w14:textId="77777777" w:rsidR="00E12CAC" w:rsidRDefault="00E12CAC" w:rsidP="00E12CAC">
      <w:pPr>
        <w:pStyle w:val="CodeOutput"/>
      </w:pPr>
      <w:r>
        <w:t xml:space="preserve">      172.31.0.0/16 is variably subnetted, 10 subnets, 2 masks</w:t>
      </w:r>
    </w:p>
    <w:p w14:paraId="03F44D7F" w14:textId="77777777" w:rsidR="00E12CAC" w:rsidRDefault="00E12CAC" w:rsidP="00E12CAC">
      <w:pPr>
        <w:pStyle w:val="CodeOutput"/>
      </w:pPr>
      <w:r w:rsidRPr="005C7BE3">
        <w:rPr>
          <w:highlight w:val="yellow"/>
        </w:rPr>
        <w:t>R</w:t>
      </w:r>
      <w:r>
        <w:t xml:space="preserve">        172.31.255.228/30 [120/1] via 172.31.255.246, 00:00:05, Ethernet0/1</w:t>
      </w:r>
    </w:p>
    <w:p w14:paraId="4E4DAF97" w14:textId="77777777" w:rsidR="00E12CAC" w:rsidRDefault="00E12CAC" w:rsidP="00E12CAC">
      <w:pPr>
        <w:pStyle w:val="CodeOutput"/>
      </w:pPr>
      <w:r>
        <w:t xml:space="preserve">                           [120/1] via 172.31.255.242, 00:00:22, Ethernet0/2</w:t>
      </w:r>
    </w:p>
    <w:p w14:paraId="15562560" w14:textId="77777777" w:rsidR="00E12CAC" w:rsidRDefault="00E12CAC" w:rsidP="00E12CAC">
      <w:pPr>
        <w:pStyle w:val="CodeOutput"/>
      </w:pPr>
      <w:r w:rsidRPr="005C7BE3">
        <w:rPr>
          <w:highlight w:val="yellow"/>
        </w:rPr>
        <w:t>R</w:t>
      </w:r>
      <w:r>
        <w:t xml:space="preserve">        172.31.255.232/30 [120/2] via 172.31.255.253, 00:00:24, Ethernet0/0</w:t>
      </w:r>
    </w:p>
    <w:p w14:paraId="24E48E79" w14:textId="77777777" w:rsidR="00E12CAC" w:rsidRDefault="00E12CAC" w:rsidP="00E12CAC">
      <w:pPr>
        <w:pStyle w:val="CodeOutput"/>
      </w:pPr>
      <w:r w:rsidRPr="005C7BE3">
        <w:rPr>
          <w:highlight w:val="yellow"/>
        </w:rPr>
        <w:t>R</w:t>
      </w:r>
      <w:r>
        <w:t xml:space="preserve">        172.31.255.236/30 [120/2] via 172.31.255.253, 00:00:24, Ethernet0/0</w:t>
      </w:r>
    </w:p>
    <w:p w14:paraId="6F3A6D14" w14:textId="77777777" w:rsidR="00E12CAC" w:rsidRDefault="00E12CAC" w:rsidP="00E12CAC">
      <w:pPr>
        <w:pStyle w:val="CodeOutput"/>
      </w:pPr>
      <w:r w:rsidRPr="00E66B18">
        <w:rPr>
          <w:highlight w:val="cyan"/>
        </w:rPr>
        <w:t>C</w:t>
      </w:r>
      <w:r>
        <w:t xml:space="preserve">        172.31.255.240/30 is directly connected, Ethernet0/2</w:t>
      </w:r>
    </w:p>
    <w:p w14:paraId="2F779027" w14:textId="77777777" w:rsidR="00E12CAC" w:rsidRDefault="00E12CAC" w:rsidP="00E12CAC">
      <w:pPr>
        <w:pStyle w:val="CodeOutput"/>
      </w:pPr>
      <w:r w:rsidRPr="00E66B18">
        <w:rPr>
          <w:highlight w:val="magenta"/>
        </w:rPr>
        <w:t>L</w:t>
      </w:r>
      <w:r>
        <w:t xml:space="preserve">        172.31.255.241/32 is directly connected, Ethernet0/2</w:t>
      </w:r>
    </w:p>
    <w:p w14:paraId="18E1F3A0" w14:textId="77777777" w:rsidR="00E12CAC" w:rsidRDefault="00E12CAC" w:rsidP="00E12CAC">
      <w:pPr>
        <w:pStyle w:val="CodeOutput"/>
      </w:pPr>
      <w:r w:rsidRPr="00E66B18">
        <w:rPr>
          <w:highlight w:val="cyan"/>
        </w:rPr>
        <w:t>C</w:t>
      </w:r>
      <w:r>
        <w:t xml:space="preserve">        172.31.255.244/30 is directly connected, Ethernet0/1</w:t>
      </w:r>
    </w:p>
    <w:p w14:paraId="2F4BF13B" w14:textId="77777777" w:rsidR="00E12CAC" w:rsidRDefault="00E12CAC" w:rsidP="00E12CAC">
      <w:pPr>
        <w:pStyle w:val="CodeOutput"/>
      </w:pPr>
      <w:r w:rsidRPr="00E66B18">
        <w:rPr>
          <w:highlight w:val="magenta"/>
        </w:rPr>
        <w:t>L</w:t>
      </w:r>
      <w:r>
        <w:t xml:space="preserve">        172.31.255.245/32 is directly connected, Ethernet0/1</w:t>
      </w:r>
    </w:p>
    <w:p w14:paraId="0F722F71" w14:textId="77777777" w:rsidR="00E12CAC" w:rsidRDefault="00E12CAC" w:rsidP="00E12CAC">
      <w:pPr>
        <w:pStyle w:val="CodeOutput"/>
      </w:pPr>
      <w:r w:rsidRPr="005C7BE3">
        <w:rPr>
          <w:highlight w:val="green"/>
        </w:rPr>
        <w:t>O</w:t>
      </w:r>
      <w:r w:rsidRPr="003F3978">
        <w:t xml:space="preserve">        </w:t>
      </w:r>
      <w:r w:rsidRPr="003F3978">
        <w:rPr>
          <w:color w:val="00B050"/>
        </w:rPr>
        <w:t>172.31.255.248/30 [110/20] via 172.31.255.253, 00:37:14, Ethernet0/0</w:t>
      </w:r>
    </w:p>
    <w:p w14:paraId="2A92AEB6" w14:textId="77777777" w:rsidR="00E12CAC" w:rsidRDefault="00E12CAC" w:rsidP="00E12CAC">
      <w:pPr>
        <w:pStyle w:val="CodeOutput"/>
      </w:pPr>
      <w:r w:rsidRPr="00E66B18">
        <w:rPr>
          <w:highlight w:val="cyan"/>
        </w:rPr>
        <w:t>C</w:t>
      </w:r>
      <w:r>
        <w:t xml:space="preserve">        172.31.255.252/30 is directly connected, Ethernet0/0</w:t>
      </w:r>
    </w:p>
    <w:p w14:paraId="3005F439" w14:textId="412645E2" w:rsidR="00E12CAC" w:rsidRDefault="00E12CAC" w:rsidP="00E12CAC">
      <w:pPr>
        <w:pStyle w:val="CodeOutput"/>
      </w:pPr>
      <w:r w:rsidRPr="00E66B18">
        <w:rPr>
          <w:highlight w:val="magenta"/>
        </w:rPr>
        <w:t>L</w:t>
      </w:r>
      <w:r>
        <w:t xml:space="preserve">        172.31.255.254/32 is directly connected, Ethernet0/0</w:t>
      </w:r>
    </w:p>
    <w:p w14:paraId="2656C564" w14:textId="74755CDD" w:rsidR="00E12CAC" w:rsidRDefault="00966A38" w:rsidP="00E12CAC">
      <w:pPr>
        <w:pStyle w:val="Kapiteltext"/>
        <w:rPr>
          <w:color w:val="005096" w:themeColor="accent2"/>
          <w:lang w:val="en-US"/>
        </w:rPr>
      </w:pPr>
      <w:r w:rsidRPr="0013538D">
        <w:rPr>
          <w:color w:val="005096" w:themeColor="accent2"/>
          <w:lang w:val="en-US"/>
        </w:rPr>
        <w:lastRenderedPageBreak/>
        <w:sym w:font="Wingdings" w:char="F0E0"/>
      </w:r>
      <w:r w:rsidRPr="0013538D">
        <w:rPr>
          <w:color w:val="005096" w:themeColor="accent2"/>
          <w:lang w:val="en-US"/>
        </w:rPr>
        <w:t xml:space="preserve"> </w:t>
      </w:r>
      <w:r w:rsidR="00D05507" w:rsidRPr="0013538D">
        <w:rPr>
          <w:color w:val="005096" w:themeColor="accent2"/>
          <w:lang w:val="en-US"/>
        </w:rPr>
        <w:t xml:space="preserve">For router REast1, default route and </w:t>
      </w:r>
      <w:r w:rsidR="00CD5E57" w:rsidRPr="0013538D">
        <w:rPr>
          <w:color w:val="005096" w:themeColor="accent2"/>
          <w:lang w:val="en-US"/>
        </w:rPr>
        <w:t xml:space="preserve">the point-to-point network between </w:t>
      </w:r>
      <w:r w:rsidRPr="0013538D">
        <w:rPr>
          <w:color w:val="005096" w:themeColor="accent2"/>
          <w:lang w:val="en-US"/>
        </w:rPr>
        <w:t xml:space="preserve">RHQ0 and RWest1 are new learned via </w:t>
      </w:r>
      <w:r w:rsidRPr="0013538D">
        <w:rPr>
          <w:color w:val="005096" w:themeColor="accent2"/>
          <w:highlight w:val="green"/>
          <w:lang w:val="en-US"/>
        </w:rPr>
        <w:t>OSPF</w:t>
      </w:r>
      <w:r w:rsidRPr="0013538D">
        <w:rPr>
          <w:color w:val="005096" w:themeColor="accent2"/>
          <w:lang w:val="en-US"/>
        </w:rPr>
        <w:t>.</w:t>
      </w:r>
    </w:p>
    <w:p w14:paraId="48C36D4A" w14:textId="42F28C5E" w:rsidR="00E97F29" w:rsidRPr="0013538D" w:rsidRDefault="0002602F" w:rsidP="00E12CAC">
      <w:pPr>
        <w:pStyle w:val="Kapiteltext"/>
        <w:rPr>
          <w:color w:val="005096" w:themeColor="accent2"/>
          <w:lang w:val="en-US"/>
        </w:rPr>
      </w:pPr>
      <w:r>
        <w:rPr>
          <w:color w:val="005096" w:themeColor="accent2"/>
          <w:lang w:val="en-US"/>
        </w:rPr>
        <w:t xml:space="preserve">In terms of the additional codes to the OSPF-“O”, there is </w:t>
      </w:r>
      <w:r w:rsidR="000D3E34">
        <w:rPr>
          <w:color w:val="005096" w:themeColor="accent2"/>
          <w:lang w:val="en-US"/>
        </w:rPr>
        <w:t>helpful official cisco routing table documentation</w:t>
      </w:r>
      <w:r w:rsidR="003054EE">
        <w:rPr>
          <w:color w:val="005096" w:themeColor="accent2"/>
          <w:lang w:val="en-US"/>
        </w:rPr>
        <w:t xml:space="preserve">: </w:t>
      </w:r>
      <w:sdt>
        <w:sdtPr>
          <w:rPr>
            <w:color w:val="005096" w:themeColor="accent2"/>
            <w:lang w:val="en-US"/>
          </w:rPr>
          <w:id w:val="176705631"/>
          <w:citation/>
        </w:sdtPr>
        <w:sdtContent>
          <w:r w:rsidR="003054EE">
            <w:rPr>
              <w:color w:val="005096" w:themeColor="accent2"/>
              <w:lang w:val="en-US"/>
            </w:rPr>
            <w:fldChar w:fldCharType="begin"/>
          </w:r>
          <w:r w:rsidR="003054EE" w:rsidRPr="003054EE">
            <w:rPr>
              <w:color w:val="005096" w:themeColor="accent2"/>
              <w:lang w:val="en-GB"/>
            </w:rPr>
            <w:instrText xml:space="preserve"> CITATION Cis251 \l 1031 </w:instrText>
          </w:r>
          <w:r w:rsidR="003054EE">
            <w:rPr>
              <w:color w:val="005096" w:themeColor="accent2"/>
              <w:lang w:val="en-US"/>
            </w:rPr>
            <w:fldChar w:fldCharType="separate"/>
          </w:r>
          <w:r w:rsidR="00EA2444" w:rsidRPr="00EA2444">
            <w:rPr>
              <w:noProof/>
              <w:color w:val="005096" w:themeColor="accent2"/>
              <w:lang w:val="en-GB"/>
            </w:rPr>
            <w:t>[11]</w:t>
          </w:r>
          <w:r w:rsidR="003054EE">
            <w:rPr>
              <w:color w:val="005096" w:themeColor="accent2"/>
              <w:lang w:val="en-US"/>
            </w:rPr>
            <w:fldChar w:fldCharType="end"/>
          </w:r>
        </w:sdtContent>
      </w:sdt>
    </w:p>
    <w:p w14:paraId="17710315" w14:textId="77777777" w:rsidR="00D05507" w:rsidRPr="00A61B7E" w:rsidRDefault="00D05507" w:rsidP="00E12CAC">
      <w:pPr>
        <w:pStyle w:val="Kapiteltext"/>
        <w:rPr>
          <w:lang w:val="en-US"/>
        </w:rPr>
      </w:pPr>
    </w:p>
    <w:p w14:paraId="388D6F79" w14:textId="77777777" w:rsidR="00477EDD" w:rsidRDefault="00E12CAC" w:rsidP="00477EDD">
      <w:pPr>
        <w:pStyle w:val="Kapiteltext"/>
        <w:numPr>
          <w:ilvl w:val="0"/>
          <w:numId w:val="22"/>
        </w:numPr>
        <w:rPr>
          <w:lang w:val="en-US"/>
        </w:rPr>
      </w:pPr>
      <w:r w:rsidRPr="00A61B7E">
        <w:rPr>
          <w:lang w:val="en-US"/>
        </w:rPr>
        <w:t>Analyze the OSPF topology table and the neighbor table of RHQ0 and REast1. (Hint: you will find the commands for that in the OSPF lecture slides)</w:t>
      </w:r>
      <w:bookmarkEnd w:id="6"/>
    </w:p>
    <w:p w14:paraId="6A56CBF0" w14:textId="321455E2" w:rsidR="00BE0A73" w:rsidRPr="00BE0A73" w:rsidRDefault="00BE0A73" w:rsidP="00BE0A73">
      <w:pPr>
        <w:pStyle w:val="CodeOutput"/>
      </w:pPr>
      <w:r w:rsidRPr="00BE0A73">
        <w:t>RHQ0#sh ip ospf da</w:t>
      </w:r>
    </w:p>
    <w:p w14:paraId="1EDAB86A" w14:textId="77777777" w:rsidR="00BE0A73" w:rsidRPr="00BE0A73" w:rsidRDefault="00BE0A73" w:rsidP="00BE0A73">
      <w:pPr>
        <w:pStyle w:val="CodeOutput"/>
      </w:pPr>
      <w:r w:rsidRPr="00BE0A73">
        <w:t xml:space="preserve">            OSPF Router with ID (1.1.0.0) (Process ID 10)</w:t>
      </w:r>
    </w:p>
    <w:p w14:paraId="47E18882" w14:textId="77777777" w:rsidR="00BE0A73" w:rsidRPr="00BE0A73" w:rsidRDefault="00BE0A73" w:rsidP="00BE0A73">
      <w:pPr>
        <w:pStyle w:val="CodeOutput"/>
      </w:pPr>
    </w:p>
    <w:p w14:paraId="323EC070" w14:textId="77777777" w:rsidR="00BE0A73" w:rsidRPr="00BE0A73" w:rsidRDefault="00BE0A73" w:rsidP="00BE0A73">
      <w:pPr>
        <w:pStyle w:val="CodeOutput"/>
      </w:pPr>
      <w:r w:rsidRPr="00BE0A73">
        <w:t xml:space="preserve">                Router Link States (Area 0)</w:t>
      </w:r>
    </w:p>
    <w:p w14:paraId="2C696108" w14:textId="77777777" w:rsidR="00BE0A73" w:rsidRPr="00BE0A73" w:rsidRDefault="00BE0A73" w:rsidP="00BE0A73">
      <w:pPr>
        <w:pStyle w:val="CodeOutput"/>
      </w:pPr>
    </w:p>
    <w:p w14:paraId="61BC294D" w14:textId="77777777" w:rsidR="00BE0A73" w:rsidRPr="00BE0A73" w:rsidRDefault="00BE0A73" w:rsidP="00BE0A73">
      <w:pPr>
        <w:pStyle w:val="CodeOutput"/>
      </w:pPr>
      <w:r w:rsidRPr="00BE0A73">
        <w:t xml:space="preserve">Link ID         </w:t>
      </w:r>
      <w:r w:rsidRPr="00601913">
        <w:rPr>
          <w:highlight w:val="red"/>
        </w:rPr>
        <w:t>ADV Router</w:t>
      </w:r>
      <w:r w:rsidRPr="00BE0A73">
        <w:t xml:space="preserve">      Age         </w:t>
      </w:r>
      <w:r w:rsidRPr="00601913">
        <w:rPr>
          <w:highlight w:val="magenta"/>
        </w:rPr>
        <w:t>Seq#</w:t>
      </w:r>
      <w:r w:rsidRPr="00BE0A73">
        <w:t xml:space="preserve">       Checksum Link count</w:t>
      </w:r>
    </w:p>
    <w:p w14:paraId="0A894E0F" w14:textId="77777777" w:rsidR="00BE0A73" w:rsidRPr="00BE0A73" w:rsidRDefault="00BE0A73" w:rsidP="00BE0A73">
      <w:pPr>
        <w:pStyle w:val="CodeOutput"/>
      </w:pPr>
      <w:r w:rsidRPr="00BE0A73">
        <w:t xml:space="preserve">1.1.0.0         1.1.0.0         8           0x80000004 0x00F4F1 2         </w:t>
      </w:r>
    </w:p>
    <w:p w14:paraId="50845C2E" w14:textId="77777777" w:rsidR="00BE0A73" w:rsidRPr="00BE0A73" w:rsidRDefault="00BE0A73" w:rsidP="00BE0A73">
      <w:pPr>
        <w:pStyle w:val="CodeOutput"/>
      </w:pPr>
      <w:r w:rsidRPr="00BE0A73">
        <w:t xml:space="preserve">1.1.1.1         1.1.1.1         18          0x8000000D 0x00AAD3 1         </w:t>
      </w:r>
    </w:p>
    <w:p w14:paraId="00D13C89" w14:textId="77777777" w:rsidR="00BE0A73" w:rsidRPr="00BE0A73" w:rsidRDefault="00BE0A73" w:rsidP="00BE0A73">
      <w:pPr>
        <w:pStyle w:val="CodeOutput"/>
      </w:pPr>
      <w:r w:rsidRPr="00BE0A73">
        <w:t xml:space="preserve">1.1.2.1         1.1.2.1         18          0x8000000A 0x003851 1         </w:t>
      </w:r>
    </w:p>
    <w:p w14:paraId="760C15DA" w14:textId="77777777" w:rsidR="00BE0A73" w:rsidRPr="00BE0A73" w:rsidRDefault="00BE0A73" w:rsidP="00BE0A73">
      <w:pPr>
        <w:pStyle w:val="CodeOutput"/>
      </w:pPr>
    </w:p>
    <w:p w14:paraId="48AF5457" w14:textId="77777777" w:rsidR="00BE0A73" w:rsidRPr="00BE0A73" w:rsidRDefault="00BE0A73" w:rsidP="00BE0A73">
      <w:pPr>
        <w:pStyle w:val="CodeOutput"/>
      </w:pPr>
      <w:r w:rsidRPr="00BE0A73">
        <w:t xml:space="preserve">                Net Link States (Area 0)</w:t>
      </w:r>
    </w:p>
    <w:p w14:paraId="094374A3" w14:textId="77777777" w:rsidR="00BE0A73" w:rsidRPr="00BE0A73" w:rsidRDefault="00BE0A73" w:rsidP="00BE0A73">
      <w:pPr>
        <w:pStyle w:val="CodeOutput"/>
      </w:pPr>
    </w:p>
    <w:p w14:paraId="7BDE3B52" w14:textId="77777777" w:rsidR="00BE0A73" w:rsidRPr="00BE0A73" w:rsidRDefault="00BE0A73" w:rsidP="00BE0A73">
      <w:pPr>
        <w:pStyle w:val="CodeOutput"/>
      </w:pPr>
      <w:r w:rsidRPr="00BE0A73">
        <w:t xml:space="preserve">Link ID         </w:t>
      </w:r>
      <w:r w:rsidRPr="00601913">
        <w:rPr>
          <w:highlight w:val="red"/>
        </w:rPr>
        <w:t>ADV Router</w:t>
      </w:r>
      <w:r w:rsidRPr="00BE0A73">
        <w:t xml:space="preserve">      Age         </w:t>
      </w:r>
      <w:r w:rsidRPr="00601913">
        <w:rPr>
          <w:highlight w:val="magenta"/>
        </w:rPr>
        <w:t>Seq#</w:t>
      </w:r>
      <w:r w:rsidRPr="00BE0A73">
        <w:t xml:space="preserve">       Checksum</w:t>
      </w:r>
    </w:p>
    <w:p w14:paraId="1796BC24" w14:textId="77777777" w:rsidR="00BE0A73" w:rsidRPr="00BE0A73" w:rsidRDefault="00BE0A73" w:rsidP="00BE0A73">
      <w:pPr>
        <w:pStyle w:val="CodeOutput"/>
      </w:pPr>
      <w:r w:rsidRPr="00BE0A73">
        <w:t>172.31.255.250  1.1.2.1         17          0x80000005 0x009ACB</w:t>
      </w:r>
    </w:p>
    <w:p w14:paraId="0CBC7498" w14:textId="77777777" w:rsidR="00BE0A73" w:rsidRPr="00BE0A73" w:rsidRDefault="00BE0A73" w:rsidP="00BE0A73">
      <w:pPr>
        <w:pStyle w:val="CodeOutput"/>
      </w:pPr>
      <w:r w:rsidRPr="00BE0A73">
        <w:t>172.31.255.254  1.1.1.1         17          0x80000005 0x0070F3</w:t>
      </w:r>
    </w:p>
    <w:p w14:paraId="34D19195" w14:textId="77777777" w:rsidR="00BE0A73" w:rsidRPr="00BE0A73" w:rsidRDefault="00BE0A73" w:rsidP="00BE0A73">
      <w:pPr>
        <w:pStyle w:val="CodeOutput"/>
      </w:pPr>
    </w:p>
    <w:p w14:paraId="66CADAF7" w14:textId="77777777" w:rsidR="00BE0A73" w:rsidRPr="00BE0A73" w:rsidRDefault="00BE0A73" w:rsidP="00BE0A73">
      <w:pPr>
        <w:pStyle w:val="CodeOutput"/>
      </w:pPr>
      <w:r w:rsidRPr="00BE0A73">
        <w:t xml:space="preserve">                Type-5 AS External Link States</w:t>
      </w:r>
    </w:p>
    <w:p w14:paraId="0F3F2DC5" w14:textId="77777777" w:rsidR="00BE0A73" w:rsidRPr="00BE0A73" w:rsidRDefault="00BE0A73" w:rsidP="00BE0A73">
      <w:pPr>
        <w:pStyle w:val="CodeOutput"/>
      </w:pPr>
    </w:p>
    <w:p w14:paraId="05CB9199" w14:textId="77777777" w:rsidR="00BE0A73" w:rsidRPr="00BE0A73" w:rsidRDefault="00BE0A73" w:rsidP="00BE0A73">
      <w:pPr>
        <w:pStyle w:val="CodeOutput"/>
      </w:pPr>
      <w:r w:rsidRPr="00BE0A73">
        <w:t xml:space="preserve">Link ID         </w:t>
      </w:r>
      <w:r w:rsidRPr="00601913">
        <w:rPr>
          <w:highlight w:val="red"/>
        </w:rPr>
        <w:t>ADV Router</w:t>
      </w:r>
      <w:r w:rsidRPr="00BE0A73">
        <w:t xml:space="preserve">      Age         </w:t>
      </w:r>
      <w:r w:rsidRPr="00601913">
        <w:rPr>
          <w:highlight w:val="magenta"/>
        </w:rPr>
        <w:t>Seq#</w:t>
      </w:r>
      <w:r w:rsidRPr="00BE0A73">
        <w:t xml:space="preserve">       Checksum Tag</w:t>
      </w:r>
    </w:p>
    <w:p w14:paraId="6D9D4271" w14:textId="77777777" w:rsidR="00BE0A73" w:rsidRPr="00BE0A73" w:rsidRDefault="00BE0A73" w:rsidP="00BE0A73">
      <w:pPr>
        <w:pStyle w:val="CodeOutput"/>
        <w:rPr>
          <w:lang w:val="de-AT"/>
        </w:rPr>
      </w:pPr>
      <w:r w:rsidRPr="00BE0A73">
        <w:rPr>
          <w:lang w:val="de-AT"/>
        </w:rPr>
        <w:t xml:space="preserve">0.0.0.0         1.1.0.0         16          0x80000001 0x00CCDA 10        </w:t>
      </w:r>
    </w:p>
    <w:p w14:paraId="450ADB2B" w14:textId="77777777" w:rsidR="00BE0A73" w:rsidRPr="00BE0A73" w:rsidRDefault="00BE0A73" w:rsidP="00BE0A73">
      <w:pPr>
        <w:pStyle w:val="CodeOutput"/>
        <w:rPr>
          <w:lang w:val="de-AT"/>
        </w:rPr>
      </w:pPr>
      <w:r w:rsidRPr="00BE0A73">
        <w:rPr>
          <w:lang w:val="de-AT"/>
        </w:rPr>
        <w:t xml:space="preserve">172.31.255.240  1.1.1.1         925         0x80000002 0x0012CF 0         </w:t>
      </w:r>
    </w:p>
    <w:p w14:paraId="4C86CCAC" w14:textId="77777777" w:rsidR="00BE0A73" w:rsidRPr="00BE0A73" w:rsidRDefault="00BE0A73" w:rsidP="00BE0A73">
      <w:pPr>
        <w:pStyle w:val="CodeOutput"/>
        <w:rPr>
          <w:lang w:val="de-AT"/>
        </w:rPr>
      </w:pPr>
      <w:r w:rsidRPr="00BE0A73">
        <w:rPr>
          <w:lang w:val="de-AT"/>
        </w:rPr>
        <w:t xml:space="preserve">172.31.255.244  1.1.1.1         925         0x80000002 0x00E9F3 0         </w:t>
      </w:r>
    </w:p>
    <w:p w14:paraId="047E2069" w14:textId="77777777" w:rsidR="00BE0A73" w:rsidRPr="006178CF" w:rsidRDefault="00BE0A73" w:rsidP="00BE0A73">
      <w:pPr>
        <w:pStyle w:val="CodeOutput"/>
        <w:rPr>
          <w:lang w:val="de-AT"/>
        </w:rPr>
      </w:pPr>
    </w:p>
    <w:p w14:paraId="6A66CA55" w14:textId="41480F42" w:rsidR="00BE0A73" w:rsidRPr="00BE0A73" w:rsidRDefault="00BE0A73" w:rsidP="00BE0A73">
      <w:pPr>
        <w:pStyle w:val="CodeOutput"/>
      </w:pPr>
      <w:r w:rsidRPr="00BE0A73">
        <w:t>RHQ0#sho ip ospf nei</w:t>
      </w:r>
    </w:p>
    <w:p w14:paraId="67E40A98" w14:textId="77777777" w:rsidR="00BE0A73" w:rsidRPr="00BE0A73" w:rsidRDefault="00BE0A73" w:rsidP="00BE0A73">
      <w:pPr>
        <w:pStyle w:val="CodeOutput"/>
      </w:pPr>
      <w:r w:rsidRPr="00BE0A73">
        <w:t xml:space="preserve">Neighbor ID     </w:t>
      </w:r>
      <w:r w:rsidRPr="00FB0EA4">
        <w:rPr>
          <w:highlight w:val="yellow"/>
        </w:rPr>
        <w:t>Pri</w:t>
      </w:r>
      <w:r w:rsidRPr="00FB0EA4">
        <w:t xml:space="preserve">   </w:t>
      </w:r>
      <w:r w:rsidRPr="00BE0A73">
        <w:t>State           Dead Time   Address         Interface</w:t>
      </w:r>
    </w:p>
    <w:p w14:paraId="32775724" w14:textId="77777777" w:rsidR="00BE0A73" w:rsidRPr="00BE0A73" w:rsidRDefault="00BE0A73" w:rsidP="00BE0A73">
      <w:pPr>
        <w:pStyle w:val="CodeOutput"/>
      </w:pPr>
      <w:r w:rsidRPr="00BE0A73">
        <w:t>1.1.1.1           1   FULL/</w:t>
      </w:r>
      <w:r w:rsidRPr="00FB0EA4">
        <w:rPr>
          <w:highlight w:val="green"/>
        </w:rPr>
        <w:t>DR</w:t>
      </w:r>
      <w:r w:rsidRPr="00BE0A73">
        <w:t xml:space="preserve">         00:00:37    172.31.255.254  Ethernet0/1</w:t>
      </w:r>
    </w:p>
    <w:p w14:paraId="0DAB423A" w14:textId="2756C577" w:rsidR="00EE6E40" w:rsidRPr="00BE0A73" w:rsidRDefault="00BE0A73" w:rsidP="00BE0A73">
      <w:pPr>
        <w:pStyle w:val="CodeOutput"/>
      </w:pPr>
      <w:r w:rsidRPr="00BE0A73">
        <w:t>1.1.2.1           1   FULL/</w:t>
      </w:r>
      <w:r w:rsidRPr="00FB0EA4">
        <w:rPr>
          <w:highlight w:val="green"/>
        </w:rPr>
        <w:t>DR</w:t>
      </w:r>
      <w:r w:rsidRPr="00BE0A73">
        <w:t xml:space="preserve">         00:00:33    172.31.255.250  Ethernet0/2</w:t>
      </w:r>
    </w:p>
    <w:p w14:paraId="15714FE0" w14:textId="77777777" w:rsidR="002B041F" w:rsidRDefault="002B041F">
      <w:pPr>
        <w:spacing w:line="240" w:lineRule="auto"/>
        <w:rPr>
          <w:rFonts w:ascii="Consolas" w:hAnsi="Consolas" w:cs="Courier New"/>
          <w:noProof/>
          <w:sz w:val="18"/>
          <w:szCs w:val="20"/>
          <w:lang w:val="en-US"/>
        </w:rPr>
      </w:pPr>
      <w:r>
        <w:br w:type="page"/>
      </w:r>
    </w:p>
    <w:p w14:paraId="4463D1A2" w14:textId="130DDA03" w:rsidR="006935CA" w:rsidRDefault="006935CA" w:rsidP="006935CA">
      <w:pPr>
        <w:pStyle w:val="CodeOutput"/>
      </w:pPr>
      <w:r>
        <w:lastRenderedPageBreak/>
        <w:t>REast1#sho ip osp da</w:t>
      </w:r>
    </w:p>
    <w:p w14:paraId="4F8E3443" w14:textId="77777777" w:rsidR="006935CA" w:rsidRDefault="006935CA" w:rsidP="006935CA">
      <w:pPr>
        <w:pStyle w:val="CodeOutput"/>
      </w:pPr>
      <w:r>
        <w:t xml:space="preserve">            OSPF Router with ID (1.1.1.1) (Process ID 10)</w:t>
      </w:r>
    </w:p>
    <w:p w14:paraId="1D77CD93" w14:textId="77777777" w:rsidR="006935CA" w:rsidRDefault="006935CA" w:rsidP="006935CA">
      <w:pPr>
        <w:pStyle w:val="CodeOutput"/>
      </w:pPr>
    </w:p>
    <w:p w14:paraId="18165513" w14:textId="77777777" w:rsidR="006935CA" w:rsidRDefault="006935CA" w:rsidP="006935CA">
      <w:pPr>
        <w:pStyle w:val="CodeOutput"/>
      </w:pPr>
      <w:r>
        <w:t xml:space="preserve">                Router Link States (Area 0)</w:t>
      </w:r>
    </w:p>
    <w:p w14:paraId="2BCA771F" w14:textId="77777777" w:rsidR="006935CA" w:rsidRDefault="006935CA" w:rsidP="006935CA">
      <w:pPr>
        <w:pStyle w:val="CodeOutput"/>
      </w:pPr>
    </w:p>
    <w:p w14:paraId="1148A31A" w14:textId="77777777" w:rsidR="006935CA" w:rsidRDefault="006935CA" w:rsidP="006935CA">
      <w:pPr>
        <w:pStyle w:val="CodeOutput"/>
      </w:pPr>
      <w:r>
        <w:t xml:space="preserve">Link ID         </w:t>
      </w:r>
      <w:r w:rsidRPr="00601913">
        <w:rPr>
          <w:highlight w:val="red"/>
        </w:rPr>
        <w:t>ADV Router</w:t>
      </w:r>
      <w:r>
        <w:t xml:space="preserve">      Age         </w:t>
      </w:r>
      <w:r w:rsidRPr="00601913">
        <w:rPr>
          <w:highlight w:val="magenta"/>
        </w:rPr>
        <w:t>Seq#</w:t>
      </w:r>
      <w:r>
        <w:t xml:space="preserve">       Checksum </w:t>
      </w:r>
      <w:r w:rsidRPr="00CD256C">
        <w:rPr>
          <w:highlight w:val="cyan"/>
        </w:rPr>
        <w:t>Link count</w:t>
      </w:r>
    </w:p>
    <w:p w14:paraId="2AA5D0D2" w14:textId="77777777" w:rsidR="006935CA" w:rsidRDefault="006935CA" w:rsidP="006935CA">
      <w:pPr>
        <w:pStyle w:val="CodeOutput"/>
      </w:pPr>
      <w:r>
        <w:t xml:space="preserve">1.1.0.0         1.1.0.0         74          0x80000004 0x00F4F1 2         </w:t>
      </w:r>
    </w:p>
    <w:p w14:paraId="3648E0DB" w14:textId="77777777" w:rsidR="006935CA" w:rsidRDefault="006935CA" w:rsidP="006935CA">
      <w:pPr>
        <w:pStyle w:val="CodeOutput"/>
      </w:pPr>
      <w:r>
        <w:t xml:space="preserve">1.1.1.1         1.1.1.1         82          0x8000000D 0x00AAD3 1         </w:t>
      </w:r>
    </w:p>
    <w:p w14:paraId="24E6FFDC" w14:textId="77777777" w:rsidR="006935CA" w:rsidRDefault="006935CA" w:rsidP="006935CA">
      <w:pPr>
        <w:pStyle w:val="CodeOutput"/>
      </w:pPr>
      <w:r>
        <w:t xml:space="preserve">1.1.2.1         1.1.2.1         83          0x8000000A 0x003851 1         </w:t>
      </w:r>
    </w:p>
    <w:p w14:paraId="4CF26DA4" w14:textId="77777777" w:rsidR="006935CA" w:rsidRDefault="006935CA" w:rsidP="006935CA">
      <w:pPr>
        <w:pStyle w:val="CodeOutput"/>
      </w:pPr>
    </w:p>
    <w:p w14:paraId="0B651ACD" w14:textId="77777777" w:rsidR="006935CA" w:rsidRDefault="006935CA" w:rsidP="006935CA">
      <w:pPr>
        <w:pStyle w:val="CodeOutput"/>
      </w:pPr>
      <w:r>
        <w:t xml:space="preserve">                Net Link States (Area 0)</w:t>
      </w:r>
    </w:p>
    <w:p w14:paraId="40C1E55E" w14:textId="77777777" w:rsidR="006935CA" w:rsidRDefault="006935CA" w:rsidP="006935CA">
      <w:pPr>
        <w:pStyle w:val="CodeOutput"/>
      </w:pPr>
    </w:p>
    <w:p w14:paraId="69891825" w14:textId="77777777" w:rsidR="006935CA" w:rsidRDefault="006935CA" w:rsidP="006935CA">
      <w:pPr>
        <w:pStyle w:val="CodeOutput"/>
      </w:pPr>
      <w:r>
        <w:t xml:space="preserve">Link ID         </w:t>
      </w:r>
      <w:r w:rsidRPr="00601913">
        <w:rPr>
          <w:highlight w:val="red"/>
        </w:rPr>
        <w:t>ADV Router</w:t>
      </w:r>
      <w:r>
        <w:t xml:space="preserve">      Age         </w:t>
      </w:r>
      <w:r w:rsidRPr="00601913">
        <w:rPr>
          <w:highlight w:val="magenta"/>
        </w:rPr>
        <w:t>Seq#</w:t>
      </w:r>
      <w:r>
        <w:t xml:space="preserve">       Checksum</w:t>
      </w:r>
    </w:p>
    <w:p w14:paraId="4B702AD8" w14:textId="77777777" w:rsidR="006935CA" w:rsidRDefault="006935CA" w:rsidP="006935CA">
      <w:pPr>
        <w:pStyle w:val="CodeOutput"/>
      </w:pPr>
      <w:r>
        <w:t>172.31.255.250  1.1.2.1         83          0x80000005 0x009ACB</w:t>
      </w:r>
    </w:p>
    <w:p w14:paraId="29286D6C" w14:textId="77777777" w:rsidR="006935CA" w:rsidRDefault="006935CA" w:rsidP="006935CA">
      <w:pPr>
        <w:pStyle w:val="CodeOutput"/>
      </w:pPr>
      <w:r>
        <w:t>172.31.255.254  1.1.1.1         82          0x80000005 0x0070F3</w:t>
      </w:r>
    </w:p>
    <w:p w14:paraId="0EFA909E" w14:textId="77777777" w:rsidR="006935CA" w:rsidRDefault="006935CA" w:rsidP="006935CA">
      <w:pPr>
        <w:pStyle w:val="CodeOutput"/>
      </w:pPr>
    </w:p>
    <w:p w14:paraId="3D8AC2B5" w14:textId="77777777" w:rsidR="006935CA" w:rsidRDefault="006935CA" w:rsidP="006935CA">
      <w:pPr>
        <w:pStyle w:val="CodeOutput"/>
      </w:pPr>
      <w:r>
        <w:t xml:space="preserve">                Type-5 AS External Link States</w:t>
      </w:r>
    </w:p>
    <w:p w14:paraId="0F5C7445" w14:textId="77777777" w:rsidR="006935CA" w:rsidRDefault="006935CA" w:rsidP="006935CA">
      <w:pPr>
        <w:pStyle w:val="CodeOutput"/>
      </w:pPr>
    </w:p>
    <w:p w14:paraId="68E53EB9" w14:textId="77777777" w:rsidR="006935CA" w:rsidRDefault="006935CA" w:rsidP="006935CA">
      <w:pPr>
        <w:pStyle w:val="CodeOutput"/>
      </w:pPr>
      <w:r>
        <w:t xml:space="preserve">Link ID         </w:t>
      </w:r>
      <w:r w:rsidRPr="00601913">
        <w:rPr>
          <w:highlight w:val="red"/>
        </w:rPr>
        <w:t>ADV Router</w:t>
      </w:r>
      <w:r>
        <w:t xml:space="preserve">      Age         </w:t>
      </w:r>
      <w:r w:rsidRPr="00601913">
        <w:rPr>
          <w:highlight w:val="magenta"/>
        </w:rPr>
        <w:t>Seq#</w:t>
      </w:r>
      <w:r>
        <w:t xml:space="preserve">       Checksum Tag</w:t>
      </w:r>
    </w:p>
    <w:p w14:paraId="3DA4403C" w14:textId="77777777" w:rsidR="006935CA" w:rsidRPr="006935CA" w:rsidRDefault="006935CA" w:rsidP="006935CA">
      <w:pPr>
        <w:pStyle w:val="CodeOutput"/>
        <w:rPr>
          <w:lang w:val="de-AT"/>
        </w:rPr>
      </w:pPr>
      <w:r w:rsidRPr="006935CA">
        <w:rPr>
          <w:lang w:val="de-AT"/>
        </w:rPr>
        <w:t xml:space="preserve">0.0.0.0         1.1.0.0         82          0x80000001 0x00CCDA 10        </w:t>
      </w:r>
    </w:p>
    <w:p w14:paraId="61410F64" w14:textId="77777777" w:rsidR="006935CA" w:rsidRPr="006935CA" w:rsidRDefault="006935CA" w:rsidP="006935CA">
      <w:pPr>
        <w:pStyle w:val="CodeOutput"/>
        <w:rPr>
          <w:lang w:val="de-AT"/>
        </w:rPr>
      </w:pPr>
      <w:r w:rsidRPr="006935CA">
        <w:rPr>
          <w:lang w:val="de-AT"/>
        </w:rPr>
        <w:t xml:space="preserve">172.31.255.240  1.1.1.1         988         0x80000002 0x0012CF 0         </w:t>
      </w:r>
    </w:p>
    <w:p w14:paraId="17F8681E" w14:textId="77777777" w:rsidR="006935CA" w:rsidRPr="006935CA" w:rsidRDefault="006935CA" w:rsidP="006935CA">
      <w:pPr>
        <w:pStyle w:val="CodeOutput"/>
        <w:rPr>
          <w:lang w:val="de-AT"/>
        </w:rPr>
      </w:pPr>
      <w:r w:rsidRPr="006935CA">
        <w:rPr>
          <w:lang w:val="de-AT"/>
        </w:rPr>
        <w:t xml:space="preserve">172.31.255.244  1.1.1.1         988         0x80000002 0x00E9F3 0         </w:t>
      </w:r>
    </w:p>
    <w:p w14:paraId="2F80CCE9" w14:textId="77777777" w:rsidR="006935CA" w:rsidRPr="006178CF" w:rsidRDefault="006935CA" w:rsidP="006935CA">
      <w:pPr>
        <w:pStyle w:val="CodeOutput"/>
        <w:rPr>
          <w:lang w:val="de-AT"/>
        </w:rPr>
      </w:pPr>
    </w:p>
    <w:p w14:paraId="4B78937B" w14:textId="23452A9F" w:rsidR="006935CA" w:rsidRDefault="006935CA" w:rsidP="006935CA">
      <w:pPr>
        <w:pStyle w:val="CodeOutput"/>
      </w:pPr>
      <w:r>
        <w:t>REast1#sho ip os nei</w:t>
      </w:r>
    </w:p>
    <w:p w14:paraId="6BBEA52E" w14:textId="77777777" w:rsidR="006935CA" w:rsidRDefault="006935CA" w:rsidP="006935CA">
      <w:pPr>
        <w:pStyle w:val="CodeOutput"/>
      </w:pPr>
      <w:r>
        <w:t xml:space="preserve">Neighbor ID     </w:t>
      </w:r>
      <w:r w:rsidRPr="00FB0EA4">
        <w:rPr>
          <w:highlight w:val="yellow"/>
        </w:rPr>
        <w:t>Pri</w:t>
      </w:r>
      <w:r w:rsidRPr="00FB0EA4">
        <w:t xml:space="preserve">   </w:t>
      </w:r>
      <w:r>
        <w:t>State           Dead Time   Address         Interface</w:t>
      </w:r>
    </w:p>
    <w:p w14:paraId="61B37BC4" w14:textId="0BD3CB34" w:rsidR="00BE0A73" w:rsidRPr="00A61B7E" w:rsidRDefault="006935CA" w:rsidP="006935CA">
      <w:pPr>
        <w:pStyle w:val="CodeOutput"/>
      </w:pPr>
      <w:r>
        <w:t>1.1.0.0           1   FULL/</w:t>
      </w:r>
      <w:r w:rsidRPr="00601913">
        <w:rPr>
          <w:highlight w:val="green"/>
        </w:rPr>
        <w:t>BDR</w:t>
      </w:r>
      <w:r>
        <w:t xml:space="preserve">        00:00:34    172.31.255.253  Ethernet0/0</w:t>
      </w:r>
    </w:p>
    <w:p w14:paraId="324DAC09" w14:textId="3FBC6C7C" w:rsidR="00BB6623" w:rsidRPr="0013538D" w:rsidRDefault="00057042" w:rsidP="00477EDD">
      <w:pPr>
        <w:pStyle w:val="Kapiteltext"/>
        <w:rPr>
          <w:color w:val="005096" w:themeColor="accent2"/>
          <w:lang w:val="en-US"/>
        </w:rPr>
      </w:pPr>
      <w:r w:rsidRPr="0013538D">
        <w:rPr>
          <w:color w:val="005096" w:themeColor="accent2"/>
          <w:lang w:val="en-US"/>
        </w:rPr>
        <w:sym w:font="Wingdings" w:char="F0E0"/>
      </w:r>
      <w:r w:rsidRPr="0013538D">
        <w:rPr>
          <w:color w:val="005096" w:themeColor="accent2"/>
          <w:lang w:val="en-US"/>
        </w:rPr>
        <w:t xml:space="preserve"> </w:t>
      </w:r>
      <w:r w:rsidR="00B70163" w:rsidRPr="0013538D">
        <w:rPr>
          <w:color w:val="005096" w:themeColor="accent2"/>
          <w:lang w:val="en-US"/>
        </w:rPr>
        <w:t>Both routers have the same Router Link States(Router IDs: 1.1.0.0 for RHQ0, 1.1.1.1 for REast1 and 1.1.2.1 for RWest1)</w:t>
      </w:r>
      <w:r w:rsidR="007A5F39" w:rsidRPr="0013538D">
        <w:rPr>
          <w:color w:val="005096" w:themeColor="accent2"/>
          <w:lang w:val="en-US"/>
        </w:rPr>
        <w:t xml:space="preserve">. </w:t>
      </w:r>
      <w:r w:rsidR="00BB6623" w:rsidRPr="0013538D">
        <w:rPr>
          <w:color w:val="005096" w:themeColor="accent2"/>
          <w:highlight w:val="red"/>
          <w:lang w:val="en-US"/>
        </w:rPr>
        <w:t>ADV Router</w:t>
      </w:r>
      <w:r w:rsidR="00BB6623" w:rsidRPr="0013538D">
        <w:rPr>
          <w:color w:val="005096" w:themeColor="accent2"/>
          <w:lang w:val="en-US"/>
        </w:rPr>
        <w:t xml:space="preserve"> stands for advertising router (the one, </w:t>
      </w:r>
      <w:r w:rsidR="00A57A15" w:rsidRPr="0013538D">
        <w:rPr>
          <w:color w:val="005096" w:themeColor="accent2"/>
          <w:lang w:val="en-US"/>
        </w:rPr>
        <w:t xml:space="preserve">that originated the LSA), </w:t>
      </w:r>
      <w:r w:rsidR="00A57A15" w:rsidRPr="0013538D">
        <w:rPr>
          <w:color w:val="005096" w:themeColor="accent2"/>
          <w:highlight w:val="magenta"/>
          <w:lang w:val="en-US"/>
        </w:rPr>
        <w:t>Seq#</w:t>
      </w:r>
      <w:r w:rsidR="00A57A15" w:rsidRPr="0013538D">
        <w:rPr>
          <w:color w:val="005096" w:themeColor="accent2"/>
          <w:lang w:val="en-US"/>
        </w:rPr>
        <w:t xml:space="preserve"> indicates the most recent </w:t>
      </w:r>
      <w:r w:rsidR="00601913" w:rsidRPr="0013538D">
        <w:rPr>
          <w:color w:val="005096" w:themeColor="accent2"/>
          <w:lang w:val="en-US"/>
        </w:rPr>
        <w:t>version of the LSA.</w:t>
      </w:r>
    </w:p>
    <w:p w14:paraId="53E59209" w14:textId="0A42734B" w:rsidR="00477EDD" w:rsidRPr="0013538D" w:rsidRDefault="007A5F39" w:rsidP="00477EDD">
      <w:pPr>
        <w:pStyle w:val="Kapiteltext"/>
        <w:rPr>
          <w:color w:val="005096" w:themeColor="accent2"/>
          <w:lang w:val="en-US"/>
        </w:rPr>
      </w:pPr>
      <w:r w:rsidRPr="0013538D">
        <w:rPr>
          <w:color w:val="005096" w:themeColor="accent2"/>
          <w:lang w:val="en-US"/>
        </w:rPr>
        <w:t>RHQ0 has 2 links</w:t>
      </w:r>
      <w:r w:rsidR="00CD256C" w:rsidRPr="0013538D">
        <w:rPr>
          <w:color w:val="005096" w:themeColor="accent2"/>
          <w:lang w:val="en-US"/>
        </w:rPr>
        <w:t xml:space="preserve"> (</w:t>
      </w:r>
      <w:r w:rsidR="00CD256C" w:rsidRPr="0013538D">
        <w:rPr>
          <w:color w:val="005096" w:themeColor="accent2"/>
          <w:highlight w:val="cyan"/>
          <w:lang w:val="en-US"/>
        </w:rPr>
        <w:t>Link count</w:t>
      </w:r>
      <w:r w:rsidR="00CD256C" w:rsidRPr="0013538D">
        <w:rPr>
          <w:color w:val="005096" w:themeColor="accent2"/>
          <w:lang w:val="en-US"/>
        </w:rPr>
        <w:t>)</w:t>
      </w:r>
      <w:r w:rsidRPr="0013538D">
        <w:rPr>
          <w:color w:val="005096" w:themeColor="accent2"/>
          <w:lang w:val="en-US"/>
        </w:rPr>
        <w:t xml:space="preserve"> and REast1/RWest1 both have 1, which indicates, that they are connected to RHQ0.</w:t>
      </w:r>
      <w:r w:rsidR="00177B9C" w:rsidRPr="0013538D">
        <w:rPr>
          <w:color w:val="005096" w:themeColor="accent2"/>
          <w:lang w:val="en-US"/>
        </w:rPr>
        <w:t xml:space="preserve"> This is also confirmed with the show neighbor commands.</w:t>
      </w:r>
    </w:p>
    <w:p w14:paraId="5D727EC6" w14:textId="44B04513" w:rsidR="00F47647" w:rsidRPr="0013538D" w:rsidRDefault="00F47647" w:rsidP="00477EDD">
      <w:pPr>
        <w:pStyle w:val="Kapiteltext"/>
        <w:rPr>
          <w:color w:val="005096" w:themeColor="accent2"/>
          <w:lang w:val="en-US"/>
        </w:rPr>
      </w:pPr>
      <w:r w:rsidRPr="0013538D">
        <w:rPr>
          <w:color w:val="005096" w:themeColor="accent2"/>
          <w:lang w:val="en-US"/>
        </w:rPr>
        <w:t xml:space="preserve">In the neighbor table of RHQ0, you can see </w:t>
      </w:r>
      <w:r w:rsidR="001A20C5" w:rsidRPr="0013538D">
        <w:rPr>
          <w:color w:val="005096" w:themeColor="accent2"/>
          <w:lang w:val="en-US"/>
        </w:rPr>
        <w:t xml:space="preserve">that both branch routers were elected </w:t>
      </w:r>
      <w:r w:rsidR="001A20C5" w:rsidRPr="0013538D">
        <w:rPr>
          <w:color w:val="005096" w:themeColor="accent2"/>
          <w:highlight w:val="green"/>
          <w:lang w:val="en-US"/>
        </w:rPr>
        <w:t>D</w:t>
      </w:r>
      <w:r w:rsidR="001A20C5" w:rsidRPr="0013538D">
        <w:rPr>
          <w:color w:val="005096" w:themeColor="accent2"/>
          <w:lang w:val="en-US"/>
        </w:rPr>
        <w:t xml:space="preserve">esignated </w:t>
      </w:r>
      <w:r w:rsidR="001A20C5" w:rsidRPr="0013538D">
        <w:rPr>
          <w:color w:val="005096" w:themeColor="accent2"/>
          <w:highlight w:val="green"/>
          <w:lang w:val="en-US"/>
        </w:rPr>
        <w:t>R</w:t>
      </w:r>
      <w:r w:rsidR="001A20C5" w:rsidRPr="0013538D">
        <w:rPr>
          <w:color w:val="005096" w:themeColor="accent2"/>
          <w:lang w:val="en-US"/>
        </w:rPr>
        <w:t>outers</w:t>
      </w:r>
      <w:r w:rsidR="00601913" w:rsidRPr="0013538D">
        <w:rPr>
          <w:color w:val="005096" w:themeColor="accent2"/>
          <w:lang w:val="en-US"/>
        </w:rPr>
        <w:t xml:space="preserve"> (and RHQ0 </w:t>
      </w:r>
      <w:r w:rsidR="00601913" w:rsidRPr="0013538D">
        <w:rPr>
          <w:color w:val="005096" w:themeColor="accent2"/>
          <w:highlight w:val="green"/>
          <w:lang w:val="en-US"/>
        </w:rPr>
        <w:t>B</w:t>
      </w:r>
      <w:r w:rsidR="00601913" w:rsidRPr="0013538D">
        <w:rPr>
          <w:color w:val="005096" w:themeColor="accent2"/>
          <w:lang w:val="en-US"/>
        </w:rPr>
        <w:t xml:space="preserve">ackup </w:t>
      </w:r>
      <w:r w:rsidR="00601913" w:rsidRPr="0013538D">
        <w:rPr>
          <w:color w:val="005096" w:themeColor="accent2"/>
          <w:highlight w:val="green"/>
          <w:lang w:val="en-US"/>
        </w:rPr>
        <w:t>DR</w:t>
      </w:r>
      <w:r w:rsidR="00601913" w:rsidRPr="0013538D">
        <w:rPr>
          <w:color w:val="005096" w:themeColor="accent2"/>
          <w:lang w:val="en-US"/>
        </w:rPr>
        <w:t>)</w:t>
      </w:r>
      <w:r w:rsidR="001A20C5" w:rsidRPr="0013538D">
        <w:rPr>
          <w:color w:val="005096" w:themeColor="accent2"/>
          <w:lang w:val="en-US"/>
        </w:rPr>
        <w:t xml:space="preserve">, this is because of the higher </w:t>
      </w:r>
      <w:r w:rsidR="00086957" w:rsidRPr="0013538D">
        <w:rPr>
          <w:color w:val="005096" w:themeColor="accent2"/>
          <w:lang w:val="en-US"/>
        </w:rPr>
        <w:t xml:space="preserve">router ID; priority </w:t>
      </w:r>
      <w:r w:rsidR="00FB0EA4" w:rsidRPr="0013538D">
        <w:rPr>
          <w:color w:val="005096" w:themeColor="accent2"/>
          <w:lang w:val="en-US"/>
        </w:rPr>
        <w:t>(</w:t>
      </w:r>
      <w:r w:rsidR="00FB0EA4" w:rsidRPr="0013538D">
        <w:rPr>
          <w:color w:val="005096" w:themeColor="accent2"/>
          <w:highlight w:val="yellow"/>
          <w:lang w:val="en-US"/>
        </w:rPr>
        <w:t>Pri</w:t>
      </w:r>
      <w:r w:rsidR="00FB0EA4" w:rsidRPr="0013538D">
        <w:rPr>
          <w:color w:val="005096" w:themeColor="accent2"/>
          <w:lang w:val="en-US"/>
        </w:rPr>
        <w:t xml:space="preserve">) </w:t>
      </w:r>
      <w:r w:rsidR="00086957" w:rsidRPr="0013538D">
        <w:rPr>
          <w:color w:val="005096" w:themeColor="accent2"/>
          <w:lang w:val="en-US"/>
        </w:rPr>
        <w:t xml:space="preserve">is </w:t>
      </w:r>
      <w:r w:rsidR="00FB0EA4" w:rsidRPr="0013538D">
        <w:rPr>
          <w:color w:val="005096" w:themeColor="accent2"/>
          <w:lang w:val="en-US"/>
        </w:rPr>
        <w:t>1 (default) on all routers</w:t>
      </w:r>
      <w:r w:rsidR="008471AF" w:rsidRPr="0013538D">
        <w:rPr>
          <w:color w:val="005096" w:themeColor="accent2"/>
          <w:lang w:val="en-US"/>
        </w:rPr>
        <w:t xml:space="preserve">, so the router ID is, what counts in the election process </w:t>
      </w:r>
      <w:r w:rsidR="0088425E" w:rsidRPr="0013538D">
        <w:rPr>
          <w:color w:val="005096" w:themeColor="accent2"/>
          <w:lang w:val="en-US"/>
        </w:rPr>
        <w:t xml:space="preserve">(Page 17 </w:t>
      </w:r>
      <w:sdt>
        <w:sdtPr>
          <w:rPr>
            <w:color w:val="005096" w:themeColor="accent2"/>
            <w:lang w:val="en-US"/>
          </w:rPr>
          <w:id w:val="251944136"/>
          <w:citation/>
        </w:sdtPr>
        <w:sdtContent>
          <w:r w:rsidR="0088425E" w:rsidRPr="0013538D">
            <w:rPr>
              <w:color w:val="005096" w:themeColor="accent2"/>
              <w:lang w:val="en-US"/>
            </w:rPr>
            <w:fldChar w:fldCharType="begin"/>
          </w:r>
          <w:r w:rsidR="0088425E" w:rsidRPr="0013538D">
            <w:rPr>
              <w:color w:val="005096" w:themeColor="accent2"/>
              <w:lang w:val="en-GB"/>
            </w:rPr>
            <w:instrText xml:space="preserve"> CITATION Cis25 \l 1031 </w:instrText>
          </w:r>
          <w:r w:rsidR="0088425E" w:rsidRPr="0013538D">
            <w:rPr>
              <w:color w:val="005096" w:themeColor="accent2"/>
              <w:lang w:val="en-US"/>
            </w:rPr>
            <w:fldChar w:fldCharType="separate"/>
          </w:r>
          <w:r w:rsidR="00EA2444" w:rsidRPr="00EA2444">
            <w:rPr>
              <w:noProof/>
              <w:color w:val="005096" w:themeColor="accent2"/>
              <w:lang w:val="en-GB"/>
            </w:rPr>
            <w:t>[12]</w:t>
          </w:r>
          <w:r w:rsidR="0088425E" w:rsidRPr="0013538D">
            <w:rPr>
              <w:color w:val="005096" w:themeColor="accent2"/>
              <w:lang w:val="en-US"/>
            </w:rPr>
            <w:fldChar w:fldCharType="end"/>
          </w:r>
        </w:sdtContent>
      </w:sdt>
      <w:r w:rsidR="0088425E" w:rsidRPr="0013538D">
        <w:rPr>
          <w:color w:val="005096" w:themeColor="accent2"/>
          <w:lang w:val="en-US"/>
        </w:rPr>
        <w:t>)</w:t>
      </w:r>
      <w:r w:rsidR="00FB0EA4" w:rsidRPr="0013538D">
        <w:rPr>
          <w:color w:val="005096" w:themeColor="accent2"/>
          <w:lang w:val="en-US"/>
        </w:rPr>
        <w:t>.</w:t>
      </w:r>
    </w:p>
    <w:p w14:paraId="5E949C8E" w14:textId="77777777" w:rsidR="00963A1E" w:rsidRPr="00D752E6" w:rsidRDefault="00963A1E">
      <w:pPr>
        <w:spacing w:line="240" w:lineRule="auto"/>
        <w:rPr>
          <w:b/>
          <w:bCs/>
          <w:kern w:val="32"/>
          <w:sz w:val="32"/>
          <w:szCs w:val="32"/>
          <w:lang w:val="en-GB"/>
        </w:rPr>
      </w:pPr>
      <w:bookmarkStart w:id="7" w:name="_Toc199630072"/>
      <w:r w:rsidRPr="00D752E6">
        <w:rPr>
          <w:lang w:val="en-GB"/>
        </w:rPr>
        <w:br w:type="page"/>
      </w:r>
    </w:p>
    <w:p w14:paraId="46D14DA1" w14:textId="525D4107" w:rsidR="00477EDD" w:rsidRDefault="00A32084" w:rsidP="004E57E5">
      <w:pPr>
        <w:pStyle w:val="berschrift1"/>
      </w:pPr>
      <w:r w:rsidRPr="00A32084">
        <w:lastRenderedPageBreak/>
        <w:t>UE1.</w:t>
      </w:r>
      <w:r w:rsidR="00477EDD">
        <w:t xml:space="preserve">10) </w:t>
      </w:r>
      <w:r w:rsidR="00477EDD" w:rsidRPr="00477EDD">
        <w:t>Analysis OSPFv3</w:t>
      </w:r>
      <w:bookmarkEnd w:id="7"/>
    </w:p>
    <w:p w14:paraId="0B6DFD14" w14:textId="2B626910" w:rsidR="00D17A14" w:rsidRDefault="00D17A14" w:rsidP="00D17A14">
      <w:pPr>
        <w:pStyle w:val="Kapiteltext"/>
        <w:rPr>
          <w:lang w:val="en-GB"/>
        </w:rPr>
      </w:pPr>
      <w:r w:rsidRPr="00D17A14">
        <w:rPr>
          <w:lang w:val="en-GB"/>
        </w:rPr>
        <w:t xml:space="preserve">a) </w:t>
      </w:r>
      <w:proofErr w:type="spellStart"/>
      <w:r w:rsidRPr="00D17A14">
        <w:rPr>
          <w:lang w:val="en-GB"/>
        </w:rPr>
        <w:t>Analyze</w:t>
      </w:r>
      <w:proofErr w:type="spellEnd"/>
      <w:r w:rsidRPr="00D17A14">
        <w:rPr>
          <w:lang w:val="en-GB"/>
        </w:rPr>
        <w:t xml:space="preserve"> the routing table of the routers RHQ0 and REast1. Which protocol is used to populate the entries in the routing table now?</w:t>
      </w:r>
    </w:p>
    <w:p w14:paraId="09049B09" w14:textId="19BA4ECC" w:rsidR="005F71F0" w:rsidRPr="0013538D" w:rsidRDefault="005F71F0" w:rsidP="00D17A14">
      <w:pPr>
        <w:pStyle w:val="Kapiteltext"/>
        <w:rPr>
          <w:i/>
          <w:iCs/>
          <w:lang w:val="en-GB"/>
        </w:rPr>
      </w:pPr>
      <w:r w:rsidRPr="0013538D">
        <w:rPr>
          <w:i/>
          <w:iCs/>
          <w:color w:val="005096" w:themeColor="accent2"/>
          <w:lang w:val="en-GB"/>
        </w:rPr>
        <w:t xml:space="preserve">(Note: added </w:t>
      </w:r>
      <w:r w:rsidRPr="0013538D">
        <w:rPr>
          <w:i/>
          <w:iCs/>
          <w:color w:val="BFBFBF" w:themeColor="background1" w:themeShade="BF"/>
          <w:lang w:val="en-GB"/>
        </w:rPr>
        <w:t xml:space="preserve">IPv4 routing table </w:t>
      </w:r>
      <w:r w:rsidRPr="0013538D">
        <w:rPr>
          <w:i/>
          <w:iCs/>
          <w:color w:val="005096" w:themeColor="accent2"/>
          <w:lang w:val="en-GB"/>
        </w:rPr>
        <w:t>for completeness)</w:t>
      </w:r>
    </w:p>
    <w:p w14:paraId="48D22BBE" w14:textId="321EC82B"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RHQ0#sh ip rou</w:t>
      </w:r>
    </w:p>
    <w:p w14:paraId="5E0CDADC" w14:textId="3E9DDA72"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red"/>
        </w:rPr>
        <w:t>S</w:t>
      </w:r>
      <w:r w:rsidRPr="00F2191E">
        <w:rPr>
          <w:color w:val="BFBFBF" w:themeColor="background1" w:themeShade="BF"/>
          <w:sz w:val="14"/>
          <w:szCs w:val="16"/>
        </w:rPr>
        <w:t>*    0.0.0.0/0 [1/0] via 199.1.1.65</w:t>
      </w:r>
    </w:p>
    <w:p w14:paraId="2E350B2E"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172.16.0.0/16 [120/2] via 172.31.255.254, 00:00:11, Ethernet0/1</w:t>
      </w:r>
    </w:p>
    <w:p w14:paraId="43FAB4B5"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172.17.0.0/16 [120/2] via 172.31.255.254, 00:00:11, Ethernet0/1</w:t>
      </w:r>
    </w:p>
    <w:p w14:paraId="03F36B29"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172.18.0.0/16 [120/2] via 172.31.255.250, 00:00:11, Ethernet0/2</w:t>
      </w:r>
    </w:p>
    <w:p w14:paraId="2C62AA7C"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172.19.0.0/16 [120/2] via 172.31.255.250, 00:00:11, Ethernet0/2</w:t>
      </w:r>
    </w:p>
    <w:p w14:paraId="60331F6D"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 xml:space="preserve">      172.30.0.0/16 is variably subnetted, 2 subnets, 2 masks</w:t>
      </w:r>
    </w:p>
    <w:p w14:paraId="24498446"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172.30.0.0/16 is directly connected, Ethernet0/0</w:t>
      </w:r>
    </w:p>
    <w:p w14:paraId="33642595"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172.30.255.254/32 is directly connected, Ethernet0/0</w:t>
      </w:r>
    </w:p>
    <w:p w14:paraId="240288CB"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 xml:space="preserve">      172.31.0.0/16 is variably subnetted, 9 subnets, 2 masks</w:t>
      </w:r>
    </w:p>
    <w:p w14:paraId="1046880D"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172.31.255.228/30 [120/2] via 172.31.255.254, 00:00:11, Ethernet0/1</w:t>
      </w:r>
    </w:p>
    <w:p w14:paraId="7CDE05F4"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172.31.255.232/30 [120/1] via 172.31.255.250, 00:00:11, Ethernet0/2</w:t>
      </w:r>
    </w:p>
    <w:p w14:paraId="6C975A6C"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172.31.255.236/30 [120/1] via 172.31.255.250, 00:00:11, Ethernet0/2</w:t>
      </w:r>
    </w:p>
    <w:p w14:paraId="0574D9F3"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172.31.255.240/30 [120/1] via 172.31.255.254, 00:00:11, Ethernet0/1</w:t>
      </w:r>
    </w:p>
    <w:p w14:paraId="6ED9E45D"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172.31.255.244/30 [120/1] via 172.31.255.254, 00:00:11, Ethernet0/1</w:t>
      </w:r>
    </w:p>
    <w:p w14:paraId="381AC09E"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172.31.255.248/30 is directly connected, Ethernet0/2</w:t>
      </w:r>
    </w:p>
    <w:p w14:paraId="755C388C"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172.31.255.249/32 is directly connected, Ethernet0/2</w:t>
      </w:r>
    </w:p>
    <w:p w14:paraId="6DF25A2D"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172.31.255.252/30 is directly connected, Ethernet0/1</w:t>
      </w:r>
    </w:p>
    <w:p w14:paraId="057A725A"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172.31.255.253/32 is directly connected, Ethernet0/1</w:t>
      </w:r>
    </w:p>
    <w:p w14:paraId="45819FDE"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 xml:space="preserve">      199.1.1.0/24 is variably subnetted, 2 subnets, 2 masks</w:t>
      </w:r>
    </w:p>
    <w:p w14:paraId="18DED1D5" w14:textId="77777777"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199.1.1.64/30 is directly connected, Ethernet1/0</w:t>
      </w:r>
    </w:p>
    <w:p w14:paraId="20FC2A5D" w14:textId="3724851D" w:rsidR="00A61B7E" w:rsidRPr="00F2191E" w:rsidRDefault="00A61B7E"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199.1.1.66/32 is directly connected, Ethernet1/0</w:t>
      </w:r>
    </w:p>
    <w:p w14:paraId="7894FC7B" w14:textId="77777777" w:rsidR="00A61B7E" w:rsidRDefault="00A61B7E" w:rsidP="00A61B7E">
      <w:pPr>
        <w:pStyle w:val="CodeOutput"/>
      </w:pPr>
    </w:p>
    <w:p w14:paraId="4F2485F0" w14:textId="31EB7CC8" w:rsidR="00A61B7E" w:rsidRDefault="00A61B7E" w:rsidP="00A61B7E">
      <w:pPr>
        <w:pStyle w:val="CodeOutput"/>
      </w:pPr>
      <w:r>
        <w:t>RHQ0</w:t>
      </w:r>
      <w:r w:rsidR="007A7DF3">
        <w:t>#sh ipv rou</w:t>
      </w:r>
    </w:p>
    <w:p w14:paraId="733D4D80" w14:textId="77777777" w:rsidR="00D40A65" w:rsidRDefault="00D40A65" w:rsidP="00D40A65">
      <w:pPr>
        <w:pStyle w:val="CodeOutput"/>
      </w:pPr>
      <w:r w:rsidRPr="00C7673E">
        <w:rPr>
          <w:highlight w:val="red"/>
        </w:rPr>
        <w:t>S</w:t>
      </w:r>
      <w:r>
        <w:t xml:space="preserve">   ::/0 [1/0]</w:t>
      </w:r>
    </w:p>
    <w:p w14:paraId="11D325D5" w14:textId="77777777" w:rsidR="00D40A65" w:rsidRDefault="00D40A65" w:rsidP="00D40A65">
      <w:pPr>
        <w:pStyle w:val="CodeOutput"/>
      </w:pPr>
      <w:r>
        <w:t xml:space="preserve">     via 2001:DB8:ACAD:1::1</w:t>
      </w:r>
    </w:p>
    <w:p w14:paraId="6C5F1971" w14:textId="77777777" w:rsidR="00D40A65" w:rsidRDefault="00D40A65" w:rsidP="00D40A65">
      <w:pPr>
        <w:pStyle w:val="CodeOutput"/>
      </w:pPr>
      <w:r w:rsidRPr="00F442DB">
        <w:rPr>
          <w:highlight w:val="cyan"/>
        </w:rPr>
        <w:t>C</w:t>
      </w:r>
      <w:r>
        <w:t xml:space="preserve">   2001:DB8:ACAD:1::/127 [0/0]</w:t>
      </w:r>
    </w:p>
    <w:p w14:paraId="176005AE" w14:textId="77777777" w:rsidR="00D40A65" w:rsidRDefault="00D40A65" w:rsidP="00D40A65">
      <w:pPr>
        <w:pStyle w:val="CodeOutput"/>
      </w:pPr>
      <w:r>
        <w:t xml:space="preserve">     via Ethernet1/0, directly connected</w:t>
      </w:r>
    </w:p>
    <w:p w14:paraId="59C6A0FA" w14:textId="77777777" w:rsidR="00D40A65" w:rsidRDefault="00D40A65" w:rsidP="00D40A65">
      <w:pPr>
        <w:pStyle w:val="CodeOutput"/>
      </w:pPr>
      <w:r w:rsidRPr="0068676D">
        <w:rPr>
          <w:highlight w:val="magenta"/>
        </w:rPr>
        <w:t>L</w:t>
      </w:r>
      <w:r>
        <w:t xml:space="preserve">   2001:DB8:ACAD:1::/128 [0/0]</w:t>
      </w:r>
    </w:p>
    <w:p w14:paraId="341A7C93" w14:textId="77777777" w:rsidR="00D40A65" w:rsidRDefault="00D40A65" w:rsidP="00D40A65">
      <w:pPr>
        <w:pStyle w:val="CodeOutput"/>
      </w:pPr>
      <w:r>
        <w:t xml:space="preserve">     via Ethernet1/0, receive</w:t>
      </w:r>
    </w:p>
    <w:p w14:paraId="7729E080" w14:textId="77777777" w:rsidR="00D40A65" w:rsidRDefault="00D40A65" w:rsidP="00D40A65">
      <w:pPr>
        <w:pStyle w:val="CodeOutput"/>
      </w:pPr>
      <w:r w:rsidRPr="00F442DB">
        <w:rPr>
          <w:highlight w:val="yellow"/>
        </w:rPr>
        <w:t>R</w:t>
      </w:r>
      <w:r>
        <w:t xml:space="preserve">   2001:DB8:ACAD:AC16::/64 [120/3]</w:t>
      </w:r>
    </w:p>
    <w:p w14:paraId="1C968B2F" w14:textId="77777777" w:rsidR="00D40A65" w:rsidRDefault="00D40A65" w:rsidP="00D40A65">
      <w:pPr>
        <w:pStyle w:val="CodeOutput"/>
      </w:pPr>
      <w:r>
        <w:t xml:space="preserve">     via FE80::1, Ethernet0/1</w:t>
      </w:r>
    </w:p>
    <w:p w14:paraId="56664724" w14:textId="77777777" w:rsidR="00D40A65" w:rsidRDefault="00D40A65" w:rsidP="00D40A65">
      <w:pPr>
        <w:pStyle w:val="CodeOutput"/>
      </w:pPr>
      <w:r w:rsidRPr="00F442DB">
        <w:rPr>
          <w:highlight w:val="yellow"/>
        </w:rPr>
        <w:t>R</w:t>
      </w:r>
      <w:r>
        <w:t xml:space="preserve">   2001:DB8:ACAD:AC17::/64 [120/3]</w:t>
      </w:r>
    </w:p>
    <w:p w14:paraId="2CC40B58" w14:textId="77777777" w:rsidR="00D40A65" w:rsidRDefault="00D40A65" w:rsidP="00D40A65">
      <w:pPr>
        <w:pStyle w:val="CodeOutput"/>
      </w:pPr>
      <w:r>
        <w:t xml:space="preserve">     via FE80::1, Ethernet0/1</w:t>
      </w:r>
    </w:p>
    <w:p w14:paraId="77F3EB95" w14:textId="77777777" w:rsidR="00D40A65" w:rsidRDefault="00D40A65" w:rsidP="00D40A65">
      <w:pPr>
        <w:pStyle w:val="CodeOutput"/>
      </w:pPr>
      <w:r w:rsidRPr="00F442DB">
        <w:rPr>
          <w:highlight w:val="yellow"/>
        </w:rPr>
        <w:t>R</w:t>
      </w:r>
      <w:r>
        <w:t xml:space="preserve">   2001:DB8:ACAD:AC18::/64 [120/3]</w:t>
      </w:r>
    </w:p>
    <w:p w14:paraId="63A1B14E" w14:textId="77777777" w:rsidR="00D40A65" w:rsidRDefault="00D40A65" w:rsidP="00D40A65">
      <w:pPr>
        <w:pStyle w:val="CodeOutput"/>
      </w:pPr>
      <w:r>
        <w:t xml:space="preserve">     via FE80::1, Ethernet0/2</w:t>
      </w:r>
    </w:p>
    <w:p w14:paraId="4D1BF90B" w14:textId="77777777" w:rsidR="00D40A65" w:rsidRDefault="00D40A65" w:rsidP="00D40A65">
      <w:pPr>
        <w:pStyle w:val="CodeOutput"/>
      </w:pPr>
      <w:r w:rsidRPr="00F442DB">
        <w:rPr>
          <w:highlight w:val="yellow"/>
        </w:rPr>
        <w:t>R</w:t>
      </w:r>
      <w:r>
        <w:t xml:space="preserve">   2001:DB8:ACAD:AC19::/64 [120/3]</w:t>
      </w:r>
    </w:p>
    <w:p w14:paraId="452DF090" w14:textId="77777777" w:rsidR="00D40A65" w:rsidRDefault="00D40A65" w:rsidP="00D40A65">
      <w:pPr>
        <w:pStyle w:val="CodeOutput"/>
      </w:pPr>
      <w:r>
        <w:t xml:space="preserve">     via FE80::1, Ethernet0/2</w:t>
      </w:r>
    </w:p>
    <w:p w14:paraId="0E72AECA" w14:textId="77777777" w:rsidR="00D40A65" w:rsidRDefault="00D40A65" w:rsidP="00D40A65">
      <w:pPr>
        <w:pStyle w:val="CodeOutput"/>
      </w:pPr>
      <w:r w:rsidRPr="00F442DB">
        <w:rPr>
          <w:highlight w:val="cyan"/>
        </w:rPr>
        <w:t>C</w:t>
      </w:r>
      <w:r>
        <w:t xml:space="preserve">   2001:DB8:ACAD:AC1E::/64 [0/0]</w:t>
      </w:r>
    </w:p>
    <w:p w14:paraId="60A83321" w14:textId="77777777" w:rsidR="00D40A65" w:rsidRDefault="00D40A65" w:rsidP="00D40A65">
      <w:pPr>
        <w:pStyle w:val="CodeOutput"/>
      </w:pPr>
      <w:r>
        <w:t xml:space="preserve">     via Ethernet0/0, directly connected</w:t>
      </w:r>
    </w:p>
    <w:p w14:paraId="2FBE5839" w14:textId="77777777" w:rsidR="00D40A65" w:rsidRDefault="00D40A65" w:rsidP="00D40A65">
      <w:pPr>
        <w:pStyle w:val="CodeOutput"/>
      </w:pPr>
      <w:r w:rsidRPr="0068676D">
        <w:rPr>
          <w:highlight w:val="magenta"/>
        </w:rPr>
        <w:t>L</w:t>
      </w:r>
      <w:r>
        <w:t xml:space="preserve">   2001:DB8:ACAD:AC1E::254/128 [0/0]</w:t>
      </w:r>
    </w:p>
    <w:p w14:paraId="344B5761" w14:textId="77777777" w:rsidR="00D40A65" w:rsidRDefault="00D40A65" w:rsidP="00D40A65">
      <w:pPr>
        <w:pStyle w:val="CodeOutput"/>
      </w:pPr>
      <w:r>
        <w:t xml:space="preserve">     via Ethernet0/0, receive</w:t>
      </w:r>
    </w:p>
    <w:p w14:paraId="4963E174" w14:textId="77777777" w:rsidR="00D40A65" w:rsidRDefault="00D40A65" w:rsidP="00D40A65">
      <w:pPr>
        <w:pStyle w:val="CodeOutput"/>
      </w:pPr>
      <w:r w:rsidRPr="0068676D">
        <w:rPr>
          <w:highlight w:val="magenta"/>
        </w:rPr>
        <w:t>L</w:t>
      </w:r>
      <w:r>
        <w:t xml:space="preserve">   FF00::/8 [0/0]</w:t>
      </w:r>
    </w:p>
    <w:p w14:paraId="455C9DAF" w14:textId="17CD0858" w:rsidR="007A7DF3" w:rsidRDefault="00D40A65" w:rsidP="00D40A65">
      <w:pPr>
        <w:pStyle w:val="CodeOutput"/>
      </w:pPr>
      <w:r>
        <w:t xml:space="preserve">     via Null0, receive</w:t>
      </w:r>
    </w:p>
    <w:p w14:paraId="18CAABB1" w14:textId="77777777" w:rsidR="00963A1E" w:rsidRDefault="00963A1E">
      <w:pPr>
        <w:spacing w:line="240" w:lineRule="auto"/>
        <w:rPr>
          <w:rFonts w:ascii="Consolas" w:hAnsi="Consolas" w:cs="Courier New"/>
          <w:noProof/>
          <w:color w:val="BFBFBF" w:themeColor="background1" w:themeShade="BF"/>
          <w:sz w:val="14"/>
          <w:szCs w:val="16"/>
          <w:lang w:val="en-US"/>
        </w:rPr>
      </w:pPr>
      <w:r>
        <w:rPr>
          <w:color w:val="BFBFBF" w:themeColor="background1" w:themeShade="BF"/>
          <w:sz w:val="14"/>
          <w:szCs w:val="16"/>
        </w:rPr>
        <w:br w:type="page"/>
      </w:r>
    </w:p>
    <w:p w14:paraId="5170F998" w14:textId="6BA7A0A4" w:rsidR="00D40A65" w:rsidRPr="00F2191E" w:rsidRDefault="00D40A65"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lastRenderedPageBreak/>
        <w:t>REast1</w:t>
      </w:r>
      <w:r w:rsidR="002E1D41" w:rsidRPr="00F2191E">
        <w:rPr>
          <w:color w:val="BFBFBF" w:themeColor="background1" w:themeShade="BF"/>
          <w:sz w:val="14"/>
          <w:szCs w:val="16"/>
        </w:rPr>
        <w:t>#sh ip rou</w:t>
      </w:r>
    </w:p>
    <w:p w14:paraId="3C0D4620"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green"/>
        </w:rPr>
        <w:t>O*E2</w:t>
      </w:r>
      <w:r w:rsidRPr="00F2191E">
        <w:rPr>
          <w:color w:val="BFBFBF" w:themeColor="background1" w:themeShade="BF"/>
          <w:sz w:val="14"/>
          <w:szCs w:val="16"/>
        </w:rPr>
        <w:t xml:space="preserve">  0.0.0.0/0 [110/1] via 172.31.255.253, 00:00:11, Ethernet0/0</w:t>
      </w:r>
    </w:p>
    <w:p w14:paraId="644810EA"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172.16.0.0/16 [120/1] via 172.31.255.246, 00:00:20, Ethernet0/1</w:t>
      </w:r>
    </w:p>
    <w:p w14:paraId="3BBDD24D"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172.17.0.0/16 [120/1] via 172.31.255.242, 00:00:15, Ethernet0/2</w:t>
      </w:r>
    </w:p>
    <w:p w14:paraId="7C39A006"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172.18.0.0/16 [120/3] via 172.31.255.253, 00:00:17, Ethernet0/0</w:t>
      </w:r>
    </w:p>
    <w:p w14:paraId="49BCEE08"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172.19.0.0/16 [120/3] via 172.31.255.253, 00:00:17, Ethernet0/0</w:t>
      </w:r>
    </w:p>
    <w:p w14:paraId="70047974"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172.30.0.0/16 [120/1] via 172.31.255.253, 00:00:17, Ethernet0/0</w:t>
      </w:r>
    </w:p>
    <w:p w14:paraId="76B43B18"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 xml:space="preserve">      172.31.0.0/16 is variably subnetted, 10 subnets, 2 masks</w:t>
      </w:r>
    </w:p>
    <w:p w14:paraId="7B4BED8B"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172.31.255.228/30 [120/1] via 172.31.255.246, 00:00:20, Ethernet0/1</w:t>
      </w:r>
    </w:p>
    <w:p w14:paraId="2AE4E801"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 xml:space="preserve">                           [120/1] via 172.31.255.242, 00:00:15, Ethernet0/2</w:t>
      </w:r>
    </w:p>
    <w:p w14:paraId="2AA5479B"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172.31.255.232/30 [120/2] via 172.31.255.253, 00:00:17, Ethernet0/0</w:t>
      </w:r>
    </w:p>
    <w:p w14:paraId="21B8C599"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yellow"/>
        </w:rPr>
        <w:t>R</w:t>
      </w:r>
      <w:r w:rsidRPr="00F2191E">
        <w:rPr>
          <w:color w:val="BFBFBF" w:themeColor="background1" w:themeShade="BF"/>
          <w:sz w:val="14"/>
          <w:szCs w:val="16"/>
        </w:rPr>
        <w:t xml:space="preserve">        172.31.255.236/30 [120/2] via 172.31.255.253, 00:00:17, Ethernet0/0</w:t>
      </w:r>
    </w:p>
    <w:p w14:paraId="48815294"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172.31.255.240/30 is directly connected, Ethernet0/2</w:t>
      </w:r>
    </w:p>
    <w:p w14:paraId="2449C2FF"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172.31.255.241/32 is directly connected, Ethernet0/2</w:t>
      </w:r>
    </w:p>
    <w:p w14:paraId="3CCA7233"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172.31.255.244/30 is directly connected, Ethernet0/1</w:t>
      </w:r>
    </w:p>
    <w:p w14:paraId="3D8BE5E5"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172.31.255.245/32 is directly connected, Ethernet0/1</w:t>
      </w:r>
    </w:p>
    <w:p w14:paraId="3AFF5417"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rPr>
        <w:t>O        172.31.255.248/30 [110/20] via 172.31.255.253, 00:00:11, Ethernet0/0</w:t>
      </w:r>
    </w:p>
    <w:p w14:paraId="7049BE49" w14:textId="77777777" w:rsidR="00241755"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cyan"/>
        </w:rPr>
        <w:t>C</w:t>
      </w:r>
      <w:r w:rsidRPr="00F2191E">
        <w:rPr>
          <w:color w:val="BFBFBF" w:themeColor="background1" w:themeShade="BF"/>
          <w:sz w:val="14"/>
          <w:szCs w:val="16"/>
        </w:rPr>
        <w:t xml:space="preserve">        172.31.255.252/30 is directly connected, Ethernet0/0</w:t>
      </w:r>
    </w:p>
    <w:p w14:paraId="4FD7FC45" w14:textId="5815DEBE" w:rsidR="002E1D41" w:rsidRPr="00F2191E" w:rsidRDefault="00241755" w:rsidP="00F2191E">
      <w:pPr>
        <w:pStyle w:val="CodeOutput"/>
        <w:spacing w:line="240" w:lineRule="auto"/>
        <w:rPr>
          <w:color w:val="BFBFBF" w:themeColor="background1" w:themeShade="BF"/>
          <w:sz w:val="14"/>
          <w:szCs w:val="16"/>
        </w:rPr>
      </w:pPr>
      <w:r w:rsidRPr="00F2191E">
        <w:rPr>
          <w:color w:val="BFBFBF" w:themeColor="background1" w:themeShade="BF"/>
          <w:sz w:val="14"/>
          <w:szCs w:val="16"/>
          <w:highlight w:val="magenta"/>
        </w:rPr>
        <w:t>L</w:t>
      </w:r>
      <w:r w:rsidRPr="00F2191E">
        <w:rPr>
          <w:color w:val="BFBFBF" w:themeColor="background1" w:themeShade="BF"/>
          <w:sz w:val="14"/>
          <w:szCs w:val="16"/>
        </w:rPr>
        <w:t xml:space="preserve">        172.31.255.254/32 is directly connected, Ethernet0/0</w:t>
      </w:r>
    </w:p>
    <w:p w14:paraId="1743B034" w14:textId="77777777" w:rsidR="00241755" w:rsidRDefault="00241755" w:rsidP="00241755">
      <w:pPr>
        <w:pStyle w:val="CodeOutput"/>
      </w:pPr>
    </w:p>
    <w:p w14:paraId="08532977" w14:textId="02B147B7" w:rsidR="00241755" w:rsidRDefault="005856D6" w:rsidP="00241755">
      <w:pPr>
        <w:pStyle w:val="CodeOutput"/>
      </w:pPr>
      <w:r>
        <w:t>REast1# sho ipv rou</w:t>
      </w:r>
    </w:p>
    <w:p w14:paraId="524CC430" w14:textId="77777777" w:rsidR="005856D6" w:rsidRPr="006178CF" w:rsidRDefault="005856D6" w:rsidP="005856D6">
      <w:pPr>
        <w:pStyle w:val="CodeOutput"/>
        <w:rPr>
          <w:lang w:val="en-GB"/>
        </w:rPr>
      </w:pPr>
      <w:r w:rsidRPr="00250F22">
        <w:rPr>
          <w:highlight w:val="green"/>
          <w:lang w:val="en-GB"/>
        </w:rPr>
        <w:t>OE2</w:t>
      </w:r>
      <w:r w:rsidRPr="006178CF">
        <w:rPr>
          <w:lang w:val="en-GB"/>
        </w:rPr>
        <w:t xml:space="preserve"> ::/0 [110/1], tag 10</w:t>
      </w:r>
    </w:p>
    <w:p w14:paraId="660F4605" w14:textId="77777777" w:rsidR="005856D6" w:rsidRPr="006178CF" w:rsidRDefault="005856D6" w:rsidP="005856D6">
      <w:pPr>
        <w:pStyle w:val="CodeOutput"/>
        <w:rPr>
          <w:lang w:val="en-GB"/>
        </w:rPr>
      </w:pPr>
      <w:r w:rsidRPr="006178CF">
        <w:rPr>
          <w:lang w:val="en-GB"/>
        </w:rPr>
        <w:t xml:space="preserve">     via FE80::, Ethernet0/0</w:t>
      </w:r>
    </w:p>
    <w:p w14:paraId="72FE0CD3" w14:textId="77777777" w:rsidR="005856D6" w:rsidRDefault="005856D6" w:rsidP="005856D6">
      <w:pPr>
        <w:pStyle w:val="CodeOutput"/>
      </w:pPr>
      <w:r w:rsidRPr="00F442DB">
        <w:rPr>
          <w:highlight w:val="yellow"/>
        </w:rPr>
        <w:t>R</w:t>
      </w:r>
      <w:r>
        <w:t xml:space="preserve">   2001:DB8:ACAD:AC16::/64 [120/2]</w:t>
      </w:r>
    </w:p>
    <w:p w14:paraId="173EE0C8" w14:textId="77777777" w:rsidR="005856D6" w:rsidRDefault="005856D6" w:rsidP="005856D6">
      <w:pPr>
        <w:pStyle w:val="CodeOutput"/>
      </w:pPr>
      <w:r>
        <w:t xml:space="preserve">     via FE80::1:2, Ethernet0/1</w:t>
      </w:r>
    </w:p>
    <w:p w14:paraId="6242224F" w14:textId="77777777" w:rsidR="005856D6" w:rsidRDefault="005856D6" w:rsidP="005856D6">
      <w:pPr>
        <w:pStyle w:val="CodeOutput"/>
      </w:pPr>
      <w:r w:rsidRPr="00F442DB">
        <w:rPr>
          <w:highlight w:val="yellow"/>
        </w:rPr>
        <w:t>R</w:t>
      </w:r>
      <w:r>
        <w:t xml:space="preserve">   2001:DB8:ACAD:AC17::/64 [120/2]</w:t>
      </w:r>
    </w:p>
    <w:p w14:paraId="1E2B1FBF" w14:textId="77777777" w:rsidR="005856D6" w:rsidRDefault="005856D6" w:rsidP="005856D6">
      <w:pPr>
        <w:pStyle w:val="CodeOutput"/>
      </w:pPr>
      <w:r>
        <w:t xml:space="preserve">     via FE80::1:3, Ethernet0/2</w:t>
      </w:r>
    </w:p>
    <w:p w14:paraId="776D9D34" w14:textId="77777777" w:rsidR="005856D6" w:rsidRDefault="005856D6" w:rsidP="005856D6">
      <w:pPr>
        <w:pStyle w:val="CodeOutput"/>
      </w:pPr>
      <w:r w:rsidRPr="00F442DB">
        <w:rPr>
          <w:highlight w:val="yellow"/>
        </w:rPr>
        <w:t>R</w:t>
      </w:r>
      <w:r>
        <w:t xml:space="preserve">   2001:DB8:ACAD:AC18::/64 [120/4]</w:t>
      </w:r>
    </w:p>
    <w:p w14:paraId="4334C448" w14:textId="77777777" w:rsidR="005856D6" w:rsidRDefault="005856D6" w:rsidP="005856D6">
      <w:pPr>
        <w:pStyle w:val="CodeOutput"/>
      </w:pPr>
      <w:r>
        <w:t xml:space="preserve">     via FE80::, Ethernet0/0</w:t>
      </w:r>
    </w:p>
    <w:p w14:paraId="5A5AE9AD" w14:textId="77777777" w:rsidR="005856D6" w:rsidRDefault="005856D6" w:rsidP="005856D6">
      <w:pPr>
        <w:pStyle w:val="CodeOutput"/>
      </w:pPr>
      <w:r w:rsidRPr="00F442DB">
        <w:rPr>
          <w:highlight w:val="yellow"/>
        </w:rPr>
        <w:t>R</w:t>
      </w:r>
      <w:r>
        <w:t xml:space="preserve">   2001:DB8:ACAD:AC19::/64 [120/4]</w:t>
      </w:r>
    </w:p>
    <w:p w14:paraId="6CC384C9" w14:textId="77777777" w:rsidR="005856D6" w:rsidRDefault="005856D6" w:rsidP="005856D6">
      <w:pPr>
        <w:pStyle w:val="CodeOutput"/>
      </w:pPr>
      <w:r>
        <w:t xml:space="preserve">     via FE80::, Ethernet0/0</w:t>
      </w:r>
    </w:p>
    <w:p w14:paraId="23CA054A" w14:textId="77777777" w:rsidR="005856D6" w:rsidRDefault="005856D6" w:rsidP="005856D6">
      <w:pPr>
        <w:pStyle w:val="CodeOutput"/>
      </w:pPr>
      <w:r w:rsidRPr="00F442DB">
        <w:rPr>
          <w:highlight w:val="yellow"/>
        </w:rPr>
        <w:t>R</w:t>
      </w:r>
      <w:r>
        <w:t xml:space="preserve">   2001:DB8:ACAD:AC1E::/64 [120/2]</w:t>
      </w:r>
    </w:p>
    <w:p w14:paraId="18399B83" w14:textId="77777777" w:rsidR="005856D6" w:rsidRDefault="005856D6" w:rsidP="005856D6">
      <w:pPr>
        <w:pStyle w:val="CodeOutput"/>
      </w:pPr>
      <w:r>
        <w:t xml:space="preserve">     via FE80::, Ethernet0/0</w:t>
      </w:r>
    </w:p>
    <w:p w14:paraId="750FA9D5" w14:textId="77777777" w:rsidR="005856D6" w:rsidRDefault="005856D6" w:rsidP="005856D6">
      <w:pPr>
        <w:pStyle w:val="CodeOutput"/>
      </w:pPr>
      <w:r w:rsidRPr="0068676D">
        <w:rPr>
          <w:highlight w:val="magenta"/>
        </w:rPr>
        <w:t>L</w:t>
      </w:r>
      <w:r>
        <w:t xml:space="preserve">   FF00::/8 [0/0]</w:t>
      </w:r>
    </w:p>
    <w:p w14:paraId="6309410D" w14:textId="74F347E3" w:rsidR="005856D6" w:rsidRDefault="005856D6" w:rsidP="005856D6">
      <w:pPr>
        <w:pStyle w:val="CodeOutput"/>
      </w:pPr>
      <w:r>
        <w:t xml:space="preserve">     via Null0, receive</w:t>
      </w:r>
    </w:p>
    <w:p w14:paraId="36CE4034" w14:textId="2FF0BAC7" w:rsidR="007616D0" w:rsidRPr="00D81D6E" w:rsidRDefault="003609FE" w:rsidP="007616D0">
      <w:pPr>
        <w:pStyle w:val="Kapiteltext"/>
        <w:rPr>
          <w:color w:val="005096" w:themeColor="accent2"/>
          <w:lang w:val="en-GB"/>
        </w:rPr>
      </w:pPr>
      <w:r w:rsidRPr="00D81D6E">
        <w:rPr>
          <w:color w:val="005096" w:themeColor="accent2"/>
        </w:rPr>
        <w:sym w:font="Wingdings" w:char="F0E0"/>
      </w:r>
      <w:r w:rsidRPr="00D81D6E">
        <w:rPr>
          <w:color w:val="005096" w:themeColor="accent2"/>
          <w:lang w:val="en-GB"/>
        </w:rPr>
        <w:t xml:space="preserve"> On RHQ0, </w:t>
      </w:r>
      <w:r w:rsidR="00307486" w:rsidRPr="00D81D6E">
        <w:rPr>
          <w:color w:val="005096" w:themeColor="accent2"/>
          <w:lang w:val="en-GB"/>
        </w:rPr>
        <w:t>there is no difference</w:t>
      </w:r>
      <w:r w:rsidR="00EF58D5" w:rsidRPr="00D81D6E">
        <w:rPr>
          <w:color w:val="005096" w:themeColor="accent2"/>
          <w:lang w:val="en-GB"/>
        </w:rPr>
        <w:t xml:space="preserve"> (see</w:t>
      </w:r>
      <w:r w:rsidR="00E27B52" w:rsidRPr="00D81D6E">
        <w:rPr>
          <w:color w:val="005096" w:themeColor="accent2"/>
          <w:lang w:val="en-GB"/>
        </w:rPr>
        <w:t xml:space="preserve"> above:</w:t>
      </w:r>
      <w:r w:rsidR="00EF58D5" w:rsidRPr="00D81D6E">
        <w:rPr>
          <w:color w:val="005096" w:themeColor="accent2"/>
          <w:lang w:val="en-GB"/>
        </w:rPr>
        <w:t xml:space="preserve"> </w:t>
      </w:r>
      <w:r w:rsidR="00E27B52" w:rsidRPr="00D81D6E">
        <w:rPr>
          <w:i/>
          <w:iCs/>
          <w:color w:val="005096" w:themeColor="accent2"/>
          <w:lang w:val="en-GB"/>
        </w:rPr>
        <w:t>2 - UE1.6) Analysis of RIP – RHQ0 IPv6 routing table</w:t>
      </w:r>
      <w:r w:rsidR="00E27B52" w:rsidRPr="00D81D6E">
        <w:rPr>
          <w:color w:val="005096" w:themeColor="accent2"/>
          <w:lang w:val="en-GB"/>
        </w:rPr>
        <w:t>)</w:t>
      </w:r>
      <w:r w:rsidR="00133184" w:rsidRPr="00D81D6E">
        <w:rPr>
          <w:color w:val="005096" w:themeColor="accent2"/>
          <w:lang w:val="en-GB"/>
        </w:rPr>
        <w:t>, because both branch routers do not redistribute routes yet. On REast1, the default route is now learned via OSPF</w:t>
      </w:r>
      <w:r w:rsidR="00D81D6E" w:rsidRPr="00D81D6E">
        <w:rPr>
          <w:color w:val="005096" w:themeColor="accent2"/>
          <w:lang w:val="en-GB"/>
        </w:rPr>
        <w:t xml:space="preserve">, for additional routing table codes see </w:t>
      </w:r>
      <w:sdt>
        <w:sdtPr>
          <w:rPr>
            <w:color w:val="005096" w:themeColor="accent2"/>
            <w:lang w:val="en-GB"/>
          </w:rPr>
          <w:id w:val="740144437"/>
          <w:citation/>
        </w:sdtPr>
        <w:sdtContent>
          <w:r w:rsidR="00D81D6E" w:rsidRPr="00D81D6E">
            <w:rPr>
              <w:color w:val="005096" w:themeColor="accent2"/>
              <w:lang w:val="en-GB"/>
            </w:rPr>
            <w:fldChar w:fldCharType="begin"/>
          </w:r>
          <w:r w:rsidR="00D81D6E" w:rsidRPr="00D81D6E">
            <w:rPr>
              <w:color w:val="005096" w:themeColor="accent2"/>
              <w:lang w:val="en-GB"/>
            </w:rPr>
            <w:instrText xml:space="preserve"> CITATION Cis251 \l 1031 </w:instrText>
          </w:r>
          <w:r w:rsidR="00D81D6E" w:rsidRPr="00D81D6E">
            <w:rPr>
              <w:color w:val="005096" w:themeColor="accent2"/>
              <w:lang w:val="en-GB"/>
            </w:rPr>
            <w:fldChar w:fldCharType="separate"/>
          </w:r>
          <w:r w:rsidR="00EA2444" w:rsidRPr="00EA2444">
            <w:rPr>
              <w:noProof/>
              <w:color w:val="005096" w:themeColor="accent2"/>
              <w:lang w:val="en-GB"/>
            </w:rPr>
            <w:t>[11]</w:t>
          </w:r>
          <w:r w:rsidR="00D81D6E" w:rsidRPr="00D81D6E">
            <w:rPr>
              <w:color w:val="005096" w:themeColor="accent2"/>
              <w:lang w:val="en-GB"/>
            </w:rPr>
            <w:fldChar w:fldCharType="end"/>
          </w:r>
        </w:sdtContent>
      </w:sdt>
      <w:r w:rsidR="00D81D6E" w:rsidRPr="00D81D6E">
        <w:rPr>
          <w:color w:val="005096" w:themeColor="accent2"/>
          <w:lang w:val="en-GB"/>
        </w:rPr>
        <w:t>.</w:t>
      </w:r>
    </w:p>
    <w:p w14:paraId="783C9095" w14:textId="77777777" w:rsidR="00963A1E" w:rsidRDefault="00963A1E">
      <w:pPr>
        <w:spacing w:line="240" w:lineRule="auto"/>
        <w:rPr>
          <w:b/>
          <w:bCs/>
          <w:kern w:val="32"/>
          <w:sz w:val="32"/>
          <w:szCs w:val="32"/>
          <w:lang w:val="en-US"/>
        </w:rPr>
      </w:pPr>
      <w:bookmarkStart w:id="8" w:name="_Toc199630073"/>
      <w:r>
        <w:rPr>
          <w:lang w:val="en-US"/>
        </w:rPr>
        <w:br w:type="page"/>
      </w:r>
    </w:p>
    <w:p w14:paraId="66AD6385" w14:textId="32295F5F" w:rsidR="00A472F5" w:rsidRDefault="00A32084" w:rsidP="004E57E5">
      <w:pPr>
        <w:pStyle w:val="berschrift1"/>
        <w:rPr>
          <w:lang w:val="en-US"/>
        </w:rPr>
      </w:pPr>
      <w:r w:rsidRPr="00A32084">
        <w:rPr>
          <w:lang w:val="en-US"/>
        </w:rPr>
        <w:lastRenderedPageBreak/>
        <w:t>UE1.</w:t>
      </w:r>
      <w:r w:rsidR="00A472F5" w:rsidRPr="00A61B7E">
        <w:rPr>
          <w:lang w:val="en-US"/>
        </w:rPr>
        <w:t>12) Analysis Multiarea OSPF Dual Stack and Route Redistribution</w:t>
      </w:r>
      <w:bookmarkEnd w:id="8"/>
    </w:p>
    <w:p w14:paraId="4CD83D1C" w14:textId="614F1482" w:rsidR="00D17A14" w:rsidRPr="000F56BD" w:rsidRDefault="000F56BD" w:rsidP="00D17A14">
      <w:pPr>
        <w:pStyle w:val="Kapiteltext"/>
        <w:rPr>
          <w:lang w:val="en-GB"/>
        </w:rPr>
      </w:pPr>
      <w:r w:rsidRPr="000F56BD">
        <w:rPr>
          <w:lang w:val="en-GB"/>
        </w:rPr>
        <w:t xml:space="preserve">a) </w:t>
      </w:r>
      <w:proofErr w:type="spellStart"/>
      <w:r w:rsidRPr="000F56BD">
        <w:rPr>
          <w:lang w:val="en-GB"/>
        </w:rPr>
        <w:t>Analyze</w:t>
      </w:r>
      <w:proofErr w:type="spellEnd"/>
      <w:r w:rsidRPr="000F56BD">
        <w:rPr>
          <w:lang w:val="en-GB"/>
        </w:rPr>
        <w:t xml:space="preserve"> the changes in the routing tables of RHQ0, RWest2 and RWest3.</w:t>
      </w:r>
    </w:p>
    <w:p w14:paraId="7F270AD1" w14:textId="75BA08F5" w:rsidR="005E79E3" w:rsidRDefault="005E79E3" w:rsidP="00963A1E">
      <w:pPr>
        <w:pStyle w:val="CodeOutput"/>
        <w:spacing w:line="280" w:lineRule="atLeast"/>
      </w:pPr>
      <w:r>
        <w:t>RHQ0#sho ip rou</w:t>
      </w:r>
    </w:p>
    <w:p w14:paraId="737BBE21" w14:textId="097C431B" w:rsidR="005E79E3" w:rsidRPr="005E79E3" w:rsidRDefault="005E79E3" w:rsidP="00963A1E">
      <w:pPr>
        <w:pStyle w:val="CodeOutput"/>
        <w:spacing w:line="280" w:lineRule="atLeast"/>
      </w:pPr>
      <w:r w:rsidRPr="00C7673E">
        <w:rPr>
          <w:highlight w:val="red"/>
        </w:rPr>
        <w:t>S</w:t>
      </w:r>
      <w:r w:rsidRPr="005E79E3">
        <w:t>*    0.0.0.0/0 [1/0] via 199.1.1.65</w:t>
      </w:r>
    </w:p>
    <w:p w14:paraId="6D39ED19" w14:textId="77777777" w:rsidR="005E79E3" w:rsidRPr="006178CF" w:rsidRDefault="005E79E3" w:rsidP="00963A1E">
      <w:pPr>
        <w:pStyle w:val="CodeOutput"/>
        <w:spacing w:line="280" w:lineRule="atLeast"/>
        <w:rPr>
          <w:lang w:val="de-AT"/>
        </w:rPr>
      </w:pPr>
      <w:r w:rsidRPr="00250F22">
        <w:rPr>
          <w:highlight w:val="green"/>
          <w:lang w:val="de-AT"/>
        </w:rPr>
        <w:t>O E1</w:t>
      </w:r>
      <w:r w:rsidRPr="00250F22">
        <w:rPr>
          <w:lang w:val="de-AT"/>
        </w:rPr>
        <w:t xml:space="preserve">  </w:t>
      </w:r>
      <w:r w:rsidRPr="006178CF">
        <w:rPr>
          <w:lang w:val="de-AT"/>
        </w:rPr>
        <w:t>172.16.0.0/16 [110/110] via 172.31.255.254, 00:05:08, Ethernet0/1</w:t>
      </w:r>
    </w:p>
    <w:p w14:paraId="6249D4B0" w14:textId="77777777" w:rsidR="005E79E3" w:rsidRPr="005E79E3" w:rsidRDefault="005E79E3" w:rsidP="00963A1E">
      <w:pPr>
        <w:pStyle w:val="CodeOutput"/>
        <w:spacing w:line="280" w:lineRule="atLeast"/>
        <w:rPr>
          <w:lang w:val="de-AT"/>
        </w:rPr>
      </w:pPr>
      <w:r w:rsidRPr="00250F22">
        <w:rPr>
          <w:highlight w:val="green"/>
          <w:lang w:val="de-AT"/>
        </w:rPr>
        <w:t>O E1</w:t>
      </w:r>
      <w:r w:rsidRPr="00250F22">
        <w:rPr>
          <w:lang w:val="de-AT"/>
        </w:rPr>
        <w:t xml:space="preserve">  </w:t>
      </w:r>
      <w:r w:rsidRPr="005E79E3">
        <w:rPr>
          <w:lang w:val="de-AT"/>
        </w:rPr>
        <w:t>172.17.0.0/16 [110/110] via 172.31.255.254, 00:05:08, Ethernet0/1</w:t>
      </w:r>
    </w:p>
    <w:p w14:paraId="45714079" w14:textId="77777777" w:rsidR="005E79E3" w:rsidRPr="005E79E3" w:rsidRDefault="005E79E3" w:rsidP="00963A1E">
      <w:pPr>
        <w:pStyle w:val="CodeOutput"/>
        <w:spacing w:line="280" w:lineRule="atLeast"/>
        <w:rPr>
          <w:lang w:val="de-AT"/>
        </w:rPr>
      </w:pPr>
      <w:r w:rsidRPr="00250F22">
        <w:rPr>
          <w:highlight w:val="green"/>
          <w:lang w:val="de-AT"/>
        </w:rPr>
        <w:t>O E2</w:t>
      </w:r>
      <w:r w:rsidRPr="00250F22">
        <w:rPr>
          <w:lang w:val="de-AT"/>
        </w:rPr>
        <w:t xml:space="preserve">  </w:t>
      </w:r>
      <w:r w:rsidRPr="005E79E3">
        <w:rPr>
          <w:lang w:val="de-AT"/>
        </w:rPr>
        <w:t>172.18.0.0/16 [110/20] via 172.31.255.250, 00:03:38, Ethernet0/2</w:t>
      </w:r>
    </w:p>
    <w:p w14:paraId="24C34850" w14:textId="77777777" w:rsidR="005E79E3" w:rsidRPr="006178CF" w:rsidRDefault="005E79E3" w:rsidP="00963A1E">
      <w:pPr>
        <w:pStyle w:val="CodeOutput"/>
        <w:spacing w:line="280" w:lineRule="atLeast"/>
        <w:rPr>
          <w:lang w:val="de-AT"/>
        </w:rPr>
      </w:pPr>
      <w:r w:rsidRPr="00250F22">
        <w:rPr>
          <w:highlight w:val="green"/>
          <w:lang w:val="de-AT"/>
        </w:rPr>
        <w:t>O E2</w:t>
      </w:r>
      <w:r w:rsidRPr="00250F22">
        <w:rPr>
          <w:lang w:val="de-AT"/>
        </w:rPr>
        <w:t xml:space="preserve">  </w:t>
      </w:r>
      <w:r w:rsidRPr="006178CF">
        <w:rPr>
          <w:lang w:val="de-AT"/>
        </w:rPr>
        <w:t>172.19.0.0/16 [110/20] via 172.31.255.250, 00:03:28, Ethernet0/2</w:t>
      </w:r>
    </w:p>
    <w:p w14:paraId="72B9DD2E" w14:textId="77777777" w:rsidR="005E79E3" w:rsidRPr="005E79E3" w:rsidRDefault="005E79E3" w:rsidP="00963A1E">
      <w:pPr>
        <w:pStyle w:val="CodeOutput"/>
        <w:spacing w:line="280" w:lineRule="atLeast"/>
      </w:pPr>
      <w:r w:rsidRPr="006178CF">
        <w:rPr>
          <w:lang w:val="de-AT"/>
        </w:rPr>
        <w:t xml:space="preserve">      </w:t>
      </w:r>
      <w:r w:rsidRPr="005E79E3">
        <w:t>172.30.0.0/16 is variably subnetted, 2 subnets, 2 masks</w:t>
      </w:r>
    </w:p>
    <w:p w14:paraId="5F672FC9" w14:textId="77777777" w:rsidR="005E79E3" w:rsidRPr="005E79E3" w:rsidRDefault="005E79E3" w:rsidP="00963A1E">
      <w:pPr>
        <w:pStyle w:val="CodeOutput"/>
        <w:spacing w:line="280" w:lineRule="atLeast"/>
      </w:pPr>
      <w:r w:rsidRPr="00F442DB">
        <w:rPr>
          <w:highlight w:val="cyan"/>
        </w:rPr>
        <w:t>C</w:t>
      </w:r>
      <w:r w:rsidRPr="005E79E3">
        <w:t xml:space="preserve">        172.30.0.0/16 is directly connected, Ethernet0/0</w:t>
      </w:r>
    </w:p>
    <w:p w14:paraId="14A11873" w14:textId="77777777" w:rsidR="005E79E3" w:rsidRPr="005E79E3" w:rsidRDefault="005E79E3" w:rsidP="00963A1E">
      <w:pPr>
        <w:pStyle w:val="CodeOutput"/>
        <w:spacing w:line="280" w:lineRule="atLeast"/>
      </w:pPr>
      <w:r w:rsidRPr="0068676D">
        <w:rPr>
          <w:highlight w:val="magenta"/>
        </w:rPr>
        <w:t>L</w:t>
      </w:r>
      <w:r w:rsidRPr="005E79E3">
        <w:t xml:space="preserve">        172.30.255.254/32 is directly connected, Ethernet0/0</w:t>
      </w:r>
    </w:p>
    <w:p w14:paraId="0333B2DF" w14:textId="77777777" w:rsidR="005E79E3" w:rsidRPr="005E79E3" w:rsidRDefault="005E79E3" w:rsidP="00963A1E">
      <w:pPr>
        <w:pStyle w:val="CodeOutput"/>
        <w:spacing w:line="280" w:lineRule="atLeast"/>
      </w:pPr>
      <w:r w:rsidRPr="005E79E3">
        <w:t xml:space="preserve">      172.31.0.0/16 is variably subnetted, 9 subnets, 2 masks</w:t>
      </w:r>
    </w:p>
    <w:p w14:paraId="7161C63D" w14:textId="77777777" w:rsidR="005E79E3" w:rsidRPr="005E79E3" w:rsidRDefault="005E79E3" w:rsidP="00963A1E">
      <w:pPr>
        <w:pStyle w:val="CodeOutput"/>
        <w:spacing w:line="280" w:lineRule="atLeast"/>
      </w:pPr>
      <w:r w:rsidRPr="00250F22">
        <w:rPr>
          <w:highlight w:val="green"/>
        </w:rPr>
        <w:t>O E1</w:t>
      </w:r>
      <w:r w:rsidRPr="00250F22">
        <w:t xml:space="preserve">     </w:t>
      </w:r>
      <w:r w:rsidRPr="005E79E3">
        <w:t>172.31.255.228/30 [110/110] via 172.31.255.254, 00:05:08, Ethernet0/1</w:t>
      </w:r>
    </w:p>
    <w:p w14:paraId="4EFEF8F7" w14:textId="77777777" w:rsidR="005E79E3" w:rsidRPr="005E79E3" w:rsidRDefault="005E79E3" w:rsidP="00963A1E">
      <w:pPr>
        <w:pStyle w:val="CodeOutput"/>
        <w:spacing w:line="280" w:lineRule="atLeast"/>
      </w:pPr>
      <w:r w:rsidRPr="00250F22">
        <w:rPr>
          <w:highlight w:val="green"/>
        </w:rPr>
        <w:t>O IA</w:t>
      </w:r>
      <w:r w:rsidRPr="00250F22">
        <w:t xml:space="preserve">     </w:t>
      </w:r>
      <w:r w:rsidRPr="005E79E3">
        <w:t>172.31.255.232/30 [110/20] via 172.31.255.250, 00:04:30, Ethernet0/2</w:t>
      </w:r>
    </w:p>
    <w:p w14:paraId="26A1EE61" w14:textId="77777777" w:rsidR="005E79E3" w:rsidRPr="005E79E3" w:rsidRDefault="005E79E3" w:rsidP="00963A1E">
      <w:pPr>
        <w:pStyle w:val="CodeOutput"/>
        <w:spacing w:line="280" w:lineRule="atLeast"/>
      </w:pPr>
      <w:r w:rsidRPr="00250F22">
        <w:rPr>
          <w:highlight w:val="green"/>
        </w:rPr>
        <w:t>O IA</w:t>
      </w:r>
      <w:r w:rsidRPr="00250F22">
        <w:t xml:space="preserve">     </w:t>
      </w:r>
      <w:r w:rsidRPr="005E79E3">
        <w:t>172.31.255.236/30 [110/20] via 172.31.255.250, 00:04:30, Ethernet0/2</w:t>
      </w:r>
    </w:p>
    <w:p w14:paraId="2D42C021" w14:textId="77777777" w:rsidR="005E79E3" w:rsidRPr="005E79E3" w:rsidRDefault="005E79E3" w:rsidP="00963A1E">
      <w:pPr>
        <w:pStyle w:val="CodeOutput"/>
        <w:spacing w:line="280" w:lineRule="atLeast"/>
        <w:rPr>
          <w:lang w:val="de-AT"/>
        </w:rPr>
      </w:pPr>
      <w:r w:rsidRPr="00250F22">
        <w:rPr>
          <w:highlight w:val="green"/>
          <w:lang w:val="de-AT"/>
        </w:rPr>
        <w:t>O E2</w:t>
      </w:r>
      <w:r w:rsidRPr="00250F22">
        <w:rPr>
          <w:lang w:val="de-AT"/>
        </w:rPr>
        <w:t xml:space="preserve">     </w:t>
      </w:r>
      <w:r w:rsidRPr="005E79E3">
        <w:rPr>
          <w:lang w:val="de-AT"/>
        </w:rPr>
        <w:t>172.31.255.240/30 [110/20] via 172.31.255.254, 00:05:22, Ethernet0/1</w:t>
      </w:r>
    </w:p>
    <w:p w14:paraId="74D17100" w14:textId="77777777" w:rsidR="005E79E3" w:rsidRPr="005E79E3" w:rsidRDefault="005E79E3" w:rsidP="00963A1E">
      <w:pPr>
        <w:pStyle w:val="CodeOutput"/>
        <w:spacing w:line="280" w:lineRule="atLeast"/>
        <w:rPr>
          <w:lang w:val="de-AT"/>
        </w:rPr>
      </w:pPr>
      <w:r w:rsidRPr="00250F22">
        <w:rPr>
          <w:highlight w:val="green"/>
          <w:lang w:val="de-AT"/>
        </w:rPr>
        <w:t>O E2</w:t>
      </w:r>
      <w:r w:rsidRPr="00250F22">
        <w:rPr>
          <w:lang w:val="de-AT"/>
        </w:rPr>
        <w:t xml:space="preserve">     </w:t>
      </w:r>
      <w:r w:rsidRPr="005E79E3">
        <w:rPr>
          <w:lang w:val="de-AT"/>
        </w:rPr>
        <w:t>172.31.255.244/30 [110/20] via 172.31.255.254, 00:05:22, Ethernet0/1</w:t>
      </w:r>
    </w:p>
    <w:p w14:paraId="21E903FD" w14:textId="77777777" w:rsidR="005E79E3" w:rsidRPr="005E79E3" w:rsidRDefault="005E79E3" w:rsidP="00963A1E">
      <w:pPr>
        <w:pStyle w:val="CodeOutput"/>
        <w:spacing w:line="280" w:lineRule="atLeast"/>
      </w:pPr>
      <w:r w:rsidRPr="00F442DB">
        <w:rPr>
          <w:highlight w:val="cyan"/>
        </w:rPr>
        <w:t>C</w:t>
      </w:r>
      <w:r w:rsidRPr="005E79E3">
        <w:t xml:space="preserve">        172.31.255.248/30 is directly connected, Ethernet0/2</w:t>
      </w:r>
    </w:p>
    <w:p w14:paraId="034AC579" w14:textId="77777777" w:rsidR="005E79E3" w:rsidRPr="005E79E3" w:rsidRDefault="005E79E3" w:rsidP="00963A1E">
      <w:pPr>
        <w:pStyle w:val="CodeOutput"/>
        <w:spacing w:line="280" w:lineRule="atLeast"/>
      </w:pPr>
      <w:r w:rsidRPr="0068676D">
        <w:rPr>
          <w:highlight w:val="magenta"/>
        </w:rPr>
        <w:t>L</w:t>
      </w:r>
      <w:r w:rsidRPr="005E79E3">
        <w:t xml:space="preserve">        172.31.255.249/32 is directly connected, Ethernet0/2</w:t>
      </w:r>
    </w:p>
    <w:p w14:paraId="66866E26" w14:textId="77777777" w:rsidR="005E79E3" w:rsidRPr="005E79E3" w:rsidRDefault="005E79E3" w:rsidP="00963A1E">
      <w:pPr>
        <w:pStyle w:val="CodeOutput"/>
        <w:spacing w:line="280" w:lineRule="atLeast"/>
      </w:pPr>
      <w:r w:rsidRPr="00F442DB">
        <w:rPr>
          <w:highlight w:val="cyan"/>
        </w:rPr>
        <w:t>C</w:t>
      </w:r>
      <w:r w:rsidRPr="005E79E3">
        <w:t xml:space="preserve">        172.31.255.252/30 is directly connected, Ethernet0/1</w:t>
      </w:r>
    </w:p>
    <w:p w14:paraId="4E3C94AD" w14:textId="77777777" w:rsidR="005E79E3" w:rsidRPr="005E79E3" w:rsidRDefault="005E79E3" w:rsidP="00963A1E">
      <w:pPr>
        <w:pStyle w:val="CodeOutput"/>
        <w:spacing w:line="280" w:lineRule="atLeast"/>
      </w:pPr>
      <w:r w:rsidRPr="0068676D">
        <w:rPr>
          <w:highlight w:val="magenta"/>
        </w:rPr>
        <w:t>L</w:t>
      </w:r>
      <w:r w:rsidRPr="005E79E3">
        <w:t xml:space="preserve">        172.31.255.253/32 is directly connected, Ethernet0/1</w:t>
      </w:r>
    </w:p>
    <w:p w14:paraId="05209EC5" w14:textId="77777777" w:rsidR="005E79E3" w:rsidRPr="005E79E3" w:rsidRDefault="005E79E3" w:rsidP="00963A1E">
      <w:pPr>
        <w:pStyle w:val="CodeOutput"/>
        <w:spacing w:line="280" w:lineRule="atLeast"/>
      </w:pPr>
      <w:r w:rsidRPr="005E79E3">
        <w:t xml:space="preserve">      199.1.1.0/24 is variably subnetted, 2 subnets, 2 masks</w:t>
      </w:r>
    </w:p>
    <w:p w14:paraId="4F77B0F3" w14:textId="77777777" w:rsidR="005E79E3" w:rsidRPr="005E79E3" w:rsidRDefault="005E79E3" w:rsidP="00963A1E">
      <w:pPr>
        <w:pStyle w:val="CodeOutput"/>
        <w:spacing w:line="280" w:lineRule="atLeast"/>
      </w:pPr>
      <w:r w:rsidRPr="00F442DB">
        <w:rPr>
          <w:highlight w:val="cyan"/>
        </w:rPr>
        <w:t>C</w:t>
      </w:r>
      <w:r w:rsidRPr="005E79E3">
        <w:t xml:space="preserve">        199.1.1.64/30 is directly connected, Ethernet1/0</w:t>
      </w:r>
    </w:p>
    <w:p w14:paraId="4C46F686" w14:textId="3DCC3BC2" w:rsidR="005E79E3" w:rsidRDefault="005E79E3" w:rsidP="00963A1E">
      <w:pPr>
        <w:pStyle w:val="CodeOutput"/>
        <w:spacing w:line="280" w:lineRule="atLeast"/>
      </w:pPr>
      <w:r w:rsidRPr="0068676D">
        <w:rPr>
          <w:highlight w:val="magenta"/>
        </w:rPr>
        <w:t>L</w:t>
      </w:r>
      <w:r w:rsidRPr="005E79E3">
        <w:t xml:space="preserve">        199.1.1.66/32 is directly connected, Ethernet1/0</w:t>
      </w:r>
    </w:p>
    <w:p w14:paraId="3732596C" w14:textId="77777777" w:rsidR="000B0292" w:rsidRDefault="000B0292" w:rsidP="00963A1E">
      <w:pPr>
        <w:pStyle w:val="CodeOutput"/>
        <w:spacing w:line="280" w:lineRule="atLeast"/>
      </w:pPr>
    </w:p>
    <w:p w14:paraId="2B74247E" w14:textId="2151A0C7" w:rsidR="000B0292" w:rsidRDefault="00FC77F4" w:rsidP="00963A1E">
      <w:pPr>
        <w:pStyle w:val="CodeOutput"/>
        <w:spacing w:line="280" w:lineRule="atLeast"/>
      </w:pPr>
      <w:r w:rsidRPr="00FC77F4">
        <w:t>RHQ0#sho ipv rou</w:t>
      </w:r>
    </w:p>
    <w:p w14:paraId="7FE5D998" w14:textId="77777777" w:rsidR="00D56F89" w:rsidRDefault="00D56F89" w:rsidP="00963A1E">
      <w:pPr>
        <w:pStyle w:val="CodeOutput"/>
        <w:spacing w:line="280" w:lineRule="atLeast"/>
      </w:pPr>
      <w:r w:rsidRPr="00C42CCA">
        <w:rPr>
          <w:highlight w:val="red"/>
        </w:rPr>
        <w:t>S</w:t>
      </w:r>
      <w:r>
        <w:t xml:space="preserve">   ::/0 [1/0]</w:t>
      </w:r>
    </w:p>
    <w:p w14:paraId="2FD99800" w14:textId="77777777" w:rsidR="00D56F89" w:rsidRDefault="00D56F89" w:rsidP="00963A1E">
      <w:pPr>
        <w:pStyle w:val="CodeOutput"/>
        <w:spacing w:line="280" w:lineRule="atLeast"/>
      </w:pPr>
      <w:r>
        <w:t xml:space="preserve">     via 2001:DB8:ACAD:1::1</w:t>
      </w:r>
    </w:p>
    <w:p w14:paraId="49A91489" w14:textId="77777777" w:rsidR="00D56F89" w:rsidRDefault="00D56F89" w:rsidP="00963A1E">
      <w:pPr>
        <w:pStyle w:val="CodeOutput"/>
        <w:spacing w:line="280" w:lineRule="atLeast"/>
      </w:pPr>
      <w:r w:rsidRPr="00C42CCA">
        <w:rPr>
          <w:highlight w:val="cyan"/>
        </w:rPr>
        <w:t>C</w:t>
      </w:r>
      <w:r>
        <w:t xml:space="preserve">   2001:DB8:ACAD:1::/127 [0/0]</w:t>
      </w:r>
    </w:p>
    <w:p w14:paraId="7685B21E" w14:textId="77777777" w:rsidR="00D56F89" w:rsidRDefault="00D56F89" w:rsidP="00963A1E">
      <w:pPr>
        <w:pStyle w:val="CodeOutput"/>
        <w:spacing w:line="280" w:lineRule="atLeast"/>
      </w:pPr>
      <w:r>
        <w:t xml:space="preserve">     via Ethernet1/0, directly connected</w:t>
      </w:r>
    </w:p>
    <w:p w14:paraId="020F2DC0" w14:textId="77777777" w:rsidR="00D56F89" w:rsidRDefault="00D56F89" w:rsidP="00963A1E">
      <w:pPr>
        <w:pStyle w:val="CodeOutput"/>
        <w:spacing w:line="280" w:lineRule="atLeast"/>
      </w:pPr>
      <w:r w:rsidRPr="00C42CCA">
        <w:rPr>
          <w:highlight w:val="magenta"/>
        </w:rPr>
        <w:t>L</w:t>
      </w:r>
      <w:r>
        <w:t xml:space="preserve">   2001:DB8:ACAD:1::/128 [0/0]</w:t>
      </w:r>
    </w:p>
    <w:p w14:paraId="1B5AD42D" w14:textId="77777777" w:rsidR="00D56F89" w:rsidRDefault="00D56F89" w:rsidP="00963A1E">
      <w:pPr>
        <w:pStyle w:val="CodeOutput"/>
        <w:spacing w:line="280" w:lineRule="atLeast"/>
      </w:pPr>
      <w:r>
        <w:t xml:space="preserve">     via Ethernet1/0, receive</w:t>
      </w:r>
    </w:p>
    <w:p w14:paraId="068A8963" w14:textId="77777777" w:rsidR="00D56F89" w:rsidRDefault="00D56F89" w:rsidP="00963A1E">
      <w:pPr>
        <w:pStyle w:val="CodeOutput"/>
        <w:spacing w:line="280" w:lineRule="atLeast"/>
      </w:pPr>
      <w:r w:rsidRPr="00C42CCA">
        <w:rPr>
          <w:highlight w:val="green"/>
        </w:rPr>
        <w:t>OE1</w:t>
      </w:r>
      <w:r>
        <w:t xml:space="preserve"> 2001:DB8:ACAD:AC16::/64 [110/110]</w:t>
      </w:r>
    </w:p>
    <w:p w14:paraId="0BC54694" w14:textId="77777777" w:rsidR="00D56F89" w:rsidRDefault="00D56F89" w:rsidP="00963A1E">
      <w:pPr>
        <w:pStyle w:val="CodeOutput"/>
        <w:spacing w:line="280" w:lineRule="atLeast"/>
      </w:pPr>
      <w:r>
        <w:t xml:space="preserve">     via FE80::1, Ethernet0/1</w:t>
      </w:r>
    </w:p>
    <w:p w14:paraId="2A31444E" w14:textId="77777777" w:rsidR="00D56F89" w:rsidRDefault="00D56F89" w:rsidP="00963A1E">
      <w:pPr>
        <w:pStyle w:val="CodeOutput"/>
        <w:spacing w:line="280" w:lineRule="atLeast"/>
      </w:pPr>
      <w:r w:rsidRPr="00C42CCA">
        <w:rPr>
          <w:highlight w:val="green"/>
        </w:rPr>
        <w:t>OE1</w:t>
      </w:r>
      <w:r>
        <w:t xml:space="preserve"> 2001:DB8:ACAD:AC17::/64 [110/110]</w:t>
      </w:r>
    </w:p>
    <w:p w14:paraId="3F162214" w14:textId="77777777" w:rsidR="00D56F89" w:rsidRDefault="00D56F89" w:rsidP="00963A1E">
      <w:pPr>
        <w:pStyle w:val="CodeOutput"/>
        <w:spacing w:line="280" w:lineRule="atLeast"/>
      </w:pPr>
      <w:r>
        <w:t xml:space="preserve">     via FE80::1, Ethernet0/1</w:t>
      </w:r>
    </w:p>
    <w:p w14:paraId="4F262684" w14:textId="77777777" w:rsidR="00D56F89" w:rsidRDefault="00D56F89" w:rsidP="00963A1E">
      <w:pPr>
        <w:pStyle w:val="CodeOutput"/>
        <w:spacing w:line="280" w:lineRule="atLeast"/>
      </w:pPr>
      <w:r w:rsidRPr="00C42CCA">
        <w:rPr>
          <w:highlight w:val="green"/>
        </w:rPr>
        <w:t>OE2</w:t>
      </w:r>
      <w:r>
        <w:t xml:space="preserve"> 2001:DB8:ACAD:AC18::/64 [110/20]</w:t>
      </w:r>
    </w:p>
    <w:p w14:paraId="05A07A36" w14:textId="77777777" w:rsidR="00D56F89" w:rsidRDefault="00D56F89" w:rsidP="00963A1E">
      <w:pPr>
        <w:pStyle w:val="CodeOutput"/>
        <w:spacing w:line="280" w:lineRule="atLeast"/>
      </w:pPr>
      <w:r>
        <w:t xml:space="preserve">     via FE80::1, Ethernet0/2</w:t>
      </w:r>
    </w:p>
    <w:p w14:paraId="787D1E70" w14:textId="77777777" w:rsidR="00D56F89" w:rsidRDefault="00D56F89" w:rsidP="00963A1E">
      <w:pPr>
        <w:pStyle w:val="CodeOutput"/>
        <w:spacing w:line="280" w:lineRule="atLeast"/>
      </w:pPr>
      <w:r w:rsidRPr="00C42CCA">
        <w:rPr>
          <w:highlight w:val="green"/>
        </w:rPr>
        <w:t>OE2</w:t>
      </w:r>
      <w:r>
        <w:t xml:space="preserve"> 2001:DB8:ACAD:AC19::/64 [110/20]</w:t>
      </w:r>
    </w:p>
    <w:p w14:paraId="7305B10F" w14:textId="77777777" w:rsidR="00D56F89" w:rsidRDefault="00D56F89" w:rsidP="00963A1E">
      <w:pPr>
        <w:pStyle w:val="CodeOutput"/>
        <w:spacing w:line="280" w:lineRule="atLeast"/>
      </w:pPr>
      <w:r>
        <w:t xml:space="preserve">     via FE80::1, Ethernet0/2</w:t>
      </w:r>
    </w:p>
    <w:p w14:paraId="3C668EC0" w14:textId="77777777" w:rsidR="00D56F89" w:rsidRDefault="00D56F89" w:rsidP="00963A1E">
      <w:pPr>
        <w:pStyle w:val="CodeOutput"/>
        <w:spacing w:line="280" w:lineRule="atLeast"/>
      </w:pPr>
      <w:r w:rsidRPr="00C42CCA">
        <w:rPr>
          <w:highlight w:val="cyan"/>
        </w:rPr>
        <w:t>C</w:t>
      </w:r>
      <w:r>
        <w:t xml:space="preserve">   2001:DB8:ACAD:AC1E::/64 [0/0]</w:t>
      </w:r>
    </w:p>
    <w:p w14:paraId="457F30CB" w14:textId="77777777" w:rsidR="00D56F89" w:rsidRDefault="00D56F89" w:rsidP="00963A1E">
      <w:pPr>
        <w:pStyle w:val="CodeOutput"/>
        <w:spacing w:line="280" w:lineRule="atLeast"/>
      </w:pPr>
      <w:r>
        <w:t xml:space="preserve">     via Ethernet0/0, directly connected</w:t>
      </w:r>
    </w:p>
    <w:p w14:paraId="3B7FBBCE" w14:textId="77777777" w:rsidR="00D56F89" w:rsidRDefault="00D56F89" w:rsidP="00963A1E">
      <w:pPr>
        <w:pStyle w:val="CodeOutput"/>
        <w:spacing w:line="280" w:lineRule="atLeast"/>
      </w:pPr>
      <w:r w:rsidRPr="00C42CCA">
        <w:rPr>
          <w:highlight w:val="magenta"/>
        </w:rPr>
        <w:t>L</w:t>
      </w:r>
      <w:r>
        <w:t xml:space="preserve">   2001:DB8:ACAD:AC1E::254/128 [0/0]</w:t>
      </w:r>
    </w:p>
    <w:p w14:paraId="2E54A26E" w14:textId="77777777" w:rsidR="00D56F89" w:rsidRDefault="00D56F89" w:rsidP="00963A1E">
      <w:pPr>
        <w:pStyle w:val="CodeOutput"/>
        <w:spacing w:line="280" w:lineRule="atLeast"/>
      </w:pPr>
      <w:r>
        <w:t xml:space="preserve">     via Ethernet0/0, receive</w:t>
      </w:r>
    </w:p>
    <w:p w14:paraId="7FE83292" w14:textId="77777777" w:rsidR="00D56F89" w:rsidRDefault="00D56F89" w:rsidP="00963A1E">
      <w:pPr>
        <w:pStyle w:val="CodeOutput"/>
        <w:spacing w:line="280" w:lineRule="atLeast"/>
      </w:pPr>
      <w:r w:rsidRPr="00C42CCA">
        <w:rPr>
          <w:highlight w:val="magenta"/>
        </w:rPr>
        <w:t>L</w:t>
      </w:r>
      <w:r>
        <w:t xml:space="preserve">   FF00::/8 [0/0]</w:t>
      </w:r>
    </w:p>
    <w:p w14:paraId="16493FF7" w14:textId="09E8F85D" w:rsidR="00FC77F4" w:rsidRDefault="00D56F89" w:rsidP="00963A1E">
      <w:pPr>
        <w:pStyle w:val="CodeOutput"/>
        <w:spacing w:line="280" w:lineRule="atLeast"/>
      </w:pPr>
      <w:r>
        <w:t xml:space="preserve">     via Null0, receive</w:t>
      </w:r>
    </w:p>
    <w:p w14:paraId="1151686E" w14:textId="77777777" w:rsidR="00FC77F4" w:rsidRPr="006178CF" w:rsidRDefault="00FC77F4" w:rsidP="000A50E7">
      <w:pPr>
        <w:rPr>
          <w:lang w:val="en-GB"/>
        </w:rPr>
      </w:pPr>
    </w:p>
    <w:p w14:paraId="76BEC4FC" w14:textId="413BD735" w:rsidR="00FC77F4" w:rsidRDefault="0013385D" w:rsidP="00EA2444">
      <w:pPr>
        <w:pStyle w:val="CodeOutput"/>
        <w:spacing w:line="280" w:lineRule="atLeast"/>
      </w:pPr>
      <w:r w:rsidRPr="0013385D">
        <w:lastRenderedPageBreak/>
        <w:t>RWest2#sho ip rou</w:t>
      </w:r>
    </w:p>
    <w:p w14:paraId="232F83A4" w14:textId="77777777" w:rsidR="00F107C4" w:rsidRPr="00F107C4" w:rsidRDefault="00F107C4" w:rsidP="00EA2444">
      <w:pPr>
        <w:pStyle w:val="CodeOutput"/>
        <w:spacing w:line="280" w:lineRule="atLeast"/>
        <w:rPr>
          <w:lang w:val="de-AT"/>
        </w:rPr>
      </w:pPr>
      <w:r w:rsidRPr="00250F22">
        <w:rPr>
          <w:highlight w:val="green"/>
          <w:lang w:val="de-AT"/>
        </w:rPr>
        <w:t>O*E2</w:t>
      </w:r>
      <w:r w:rsidRPr="00250F22">
        <w:rPr>
          <w:lang w:val="de-AT"/>
        </w:rPr>
        <w:t xml:space="preserve">  </w:t>
      </w:r>
      <w:r w:rsidRPr="00F107C4">
        <w:rPr>
          <w:lang w:val="de-AT"/>
        </w:rPr>
        <w:t>0.0.0.0/0 [110/1] via 172.31.255.237, 00:05:17, Ethernet0/1</w:t>
      </w:r>
    </w:p>
    <w:p w14:paraId="70D9E638" w14:textId="77777777" w:rsidR="00F107C4" w:rsidRPr="00F107C4" w:rsidRDefault="00F107C4" w:rsidP="00EA2444">
      <w:pPr>
        <w:pStyle w:val="CodeOutput"/>
        <w:spacing w:line="280" w:lineRule="atLeast"/>
        <w:rPr>
          <w:lang w:val="de-AT"/>
        </w:rPr>
      </w:pPr>
      <w:r w:rsidRPr="00250F22">
        <w:rPr>
          <w:highlight w:val="green"/>
          <w:lang w:val="de-AT"/>
        </w:rPr>
        <w:t>O E1</w:t>
      </w:r>
      <w:r w:rsidRPr="00250F22">
        <w:rPr>
          <w:lang w:val="de-AT"/>
        </w:rPr>
        <w:t xml:space="preserve">  </w:t>
      </w:r>
      <w:r w:rsidRPr="00F107C4">
        <w:rPr>
          <w:lang w:val="de-AT"/>
        </w:rPr>
        <w:t>172.16.0.0/16 [110/130] via 172.31.255.237, 00:05:17, Ethernet0/1</w:t>
      </w:r>
    </w:p>
    <w:p w14:paraId="7261E2A9" w14:textId="77777777" w:rsidR="00F107C4" w:rsidRDefault="00F107C4" w:rsidP="00EA2444">
      <w:pPr>
        <w:pStyle w:val="CodeOutput"/>
        <w:spacing w:line="280" w:lineRule="atLeast"/>
      </w:pPr>
      <w:r w:rsidRPr="00250F22">
        <w:rPr>
          <w:highlight w:val="green"/>
        </w:rPr>
        <w:t>O E1</w:t>
      </w:r>
      <w:r w:rsidRPr="00250F22">
        <w:t xml:space="preserve">  </w:t>
      </w:r>
      <w:r>
        <w:t>172.17.0.0/16 [110/130] via 172.31.255.237, 00:05:17, Ethernet0/1</w:t>
      </w:r>
    </w:p>
    <w:p w14:paraId="30415206" w14:textId="77777777" w:rsidR="00F107C4" w:rsidRDefault="00F107C4" w:rsidP="00EA2444">
      <w:pPr>
        <w:pStyle w:val="CodeOutput"/>
        <w:spacing w:line="280" w:lineRule="atLeast"/>
      </w:pPr>
      <w:r>
        <w:t xml:space="preserve">      172.18.0.0/16 is variably subnetted, 2 subnets, 2 masks</w:t>
      </w:r>
    </w:p>
    <w:p w14:paraId="54F487EB" w14:textId="77777777" w:rsidR="00F107C4" w:rsidRDefault="00F107C4" w:rsidP="00EA2444">
      <w:pPr>
        <w:pStyle w:val="CodeOutput"/>
        <w:spacing w:line="280" w:lineRule="atLeast"/>
      </w:pPr>
      <w:r w:rsidRPr="00F442DB">
        <w:rPr>
          <w:highlight w:val="cyan"/>
        </w:rPr>
        <w:t>C</w:t>
      </w:r>
      <w:r>
        <w:t xml:space="preserve">        172.18.0.0/16 is directly connected, Ethernet0/0</w:t>
      </w:r>
    </w:p>
    <w:p w14:paraId="440F371C" w14:textId="77777777" w:rsidR="00F107C4" w:rsidRDefault="00F107C4" w:rsidP="00EA2444">
      <w:pPr>
        <w:pStyle w:val="CodeOutput"/>
        <w:spacing w:line="280" w:lineRule="atLeast"/>
      </w:pPr>
      <w:r w:rsidRPr="0068676D">
        <w:rPr>
          <w:highlight w:val="magenta"/>
        </w:rPr>
        <w:t>L</w:t>
      </w:r>
      <w:r>
        <w:t xml:space="preserve">        172.18.255.254/32 is directly connected, Ethernet0/0</w:t>
      </w:r>
    </w:p>
    <w:p w14:paraId="16C206DD" w14:textId="77777777" w:rsidR="00F107C4" w:rsidRDefault="00F107C4" w:rsidP="00EA2444">
      <w:pPr>
        <w:pStyle w:val="CodeOutput"/>
        <w:spacing w:line="280" w:lineRule="atLeast"/>
      </w:pPr>
      <w:r w:rsidRPr="00250F22">
        <w:rPr>
          <w:highlight w:val="green"/>
        </w:rPr>
        <w:t>O E2</w:t>
      </w:r>
      <w:r w:rsidRPr="00250F22">
        <w:t xml:space="preserve">  </w:t>
      </w:r>
      <w:r>
        <w:t>172.19.0.0/16 [110/20] via 172.31.255.237, 00:05:07, Ethernet0/1</w:t>
      </w:r>
    </w:p>
    <w:p w14:paraId="2C8E1006" w14:textId="77777777" w:rsidR="00F107C4" w:rsidRDefault="00F107C4" w:rsidP="00EA2444">
      <w:pPr>
        <w:pStyle w:val="CodeOutput"/>
        <w:spacing w:line="280" w:lineRule="atLeast"/>
      </w:pPr>
      <w:r>
        <w:t xml:space="preserve">      172.31.0.0/16 is variably subnetted, 8 subnets, 2 masks</w:t>
      </w:r>
    </w:p>
    <w:p w14:paraId="61097172" w14:textId="77777777" w:rsidR="00F107C4" w:rsidRDefault="00F107C4" w:rsidP="00EA2444">
      <w:pPr>
        <w:pStyle w:val="CodeOutput"/>
        <w:spacing w:line="280" w:lineRule="atLeast"/>
      </w:pPr>
      <w:r w:rsidRPr="00250F22">
        <w:rPr>
          <w:highlight w:val="green"/>
        </w:rPr>
        <w:t>O E1</w:t>
      </w:r>
      <w:r w:rsidRPr="00250F22">
        <w:t xml:space="preserve">     </w:t>
      </w:r>
      <w:r>
        <w:t>172.31.255.228/30 [110/130] via 172.31.255.237, 00:05:17, Ethernet0/1</w:t>
      </w:r>
    </w:p>
    <w:p w14:paraId="42521641" w14:textId="77777777" w:rsidR="00F107C4" w:rsidRDefault="00F107C4" w:rsidP="00EA2444">
      <w:pPr>
        <w:pStyle w:val="CodeOutput"/>
        <w:spacing w:line="280" w:lineRule="atLeast"/>
      </w:pPr>
      <w:r w:rsidRPr="00250F22">
        <w:rPr>
          <w:highlight w:val="green"/>
        </w:rPr>
        <w:t>O IA</w:t>
      </w:r>
      <w:r w:rsidRPr="00250F22">
        <w:t xml:space="preserve">     </w:t>
      </w:r>
      <w:r>
        <w:t>172.31.255.232/30 [110/20] via 172.31.255.237, 00:05:17, Ethernet0/1</w:t>
      </w:r>
    </w:p>
    <w:p w14:paraId="622C8E68" w14:textId="77777777" w:rsidR="00F107C4" w:rsidRDefault="00F107C4" w:rsidP="00EA2444">
      <w:pPr>
        <w:pStyle w:val="CodeOutput"/>
        <w:spacing w:line="280" w:lineRule="atLeast"/>
      </w:pPr>
      <w:r w:rsidRPr="00F442DB">
        <w:rPr>
          <w:highlight w:val="cyan"/>
        </w:rPr>
        <w:t>C</w:t>
      </w:r>
      <w:r>
        <w:t xml:space="preserve">        172.31.255.236/30 is directly connected, Ethernet0/1</w:t>
      </w:r>
    </w:p>
    <w:p w14:paraId="626020F8" w14:textId="77777777" w:rsidR="00F107C4" w:rsidRDefault="00F107C4" w:rsidP="00EA2444">
      <w:pPr>
        <w:pStyle w:val="CodeOutput"/>
        <w:spacing w:line="280" w:lineRule="atLeast"/>
      </w:pPr>
      <w:r w:rsidRPr="0068676D">
        <w:rPr>
          <w:highlight w:val="magenta"/>
        </w:rPr>
        <w:t>L</w:t>
      </w:r>
      <w:r>
        <w:t xml:space="preserve">        172.31.255.238/32 is directly connected, Ethernet0/1</w:t>
      </w:r>
    </w:p>
    <w:p w14:paraId="1CDDA73B" w14:textId="77777777" w:rsidR="00F107C4" w:rsidRPr="00F107C4" w:rsidRDefault="00F107C4" w:rsidP="00EA2444">
      <w:pPr>
        <w:pStyle w:val="CodeOutput"/>
        <w:spacing w:line="280" w:lineRule="atLeast"/>
        <w:rPr>
          <w:lang w:val="de-AT"/>
        </w:rPr>
      </w:pPr>
      <w:r w:rsidRPr="00250F22">
        <w:rPr>
          <w:highlight w:val="green"/>
          <w:lang w:val="de-AT"/>
        </w:rPr>
        <w:t>O E2</w:t>
      </w:r>
      <w:r w:rsidRPr="00250F22">
        <w:rPr>
          <w:lang w:val="de-AT"/>
        </w:rPr>
        <w:t xml:space="preserve">     </w:t>
      </w:r>
      <w:r w:rsidRPr="00F107C4">
        <w:rPr>
          <w:lang w:val="de-AT"/>
        </w:rPr>
        <w:t>172.31.255.240/30 [110/20] via 172.31.255.237, 00:05:17, Ethernet0/1</w:t>
      </w:r>
    </w:p>
    <w:p w14:paraId="7E6553CD" w14:textId="77777777" w:rsidR="00F107C4" w:rsidRPr="00F107C4" w:rsidRDefault="00F107C4" w:rsidP="00EA2444">
      <w:pPr>
        <w:pStyle w:val="CodeOutput"/>
        <w:spacing w:line="280" w:lineRule="atLeast"/>
        <w:rPr>
          <w:lang w:val="de-AT"/>
        </w:rPr>
      </w:pPr>
      <w:r w:rsidRPr="00250F22">
        <w:rPr>
          <w:highlight w:val="green"/>
          <w:lang w:val="de-AT"/>
        </w:rPr>
        <w:t>O E2</w:t>
      </w:r>
      <w:r w:rsidRPr="00250F22">
        <w:rPr>
          <w:lang w:val="de-AT"/>
        </w:rPr>
        <w:t xml:space="preserve">     </w:t>
      </w:r>
      <w:r w:rsidRPr="00F107C4">
        <w:rPr>
          <w:lang w:val="de-AT"/>
        </w:rPr>
        <w:t>172.31.255.244/30 [110/20] via 172.31.255.237, 00:05:17, Ethernet0/1</w:t>
      </w:r>
    </w:p>
    <w:p w14:paraId="104CE9B8" w14:textId="77777777" w:rsidR="00F107C4" w:rsidRDefault="00F107C4" w:rsidP="00EA2444">
      <w:pPr>
        <w:pStyle w:val="CodeOutput"/>
        <w:spacing w:line="280" w:lineRule="atLeast"/>
      </w:pPr>
      <w:r w:rsidRPr="00250F22">
        <w:rPr>
          <w:highlight w:val="green"/>
        </w:rPr>
        <w:t>O IA</w:t>
      </w:r>
      <w:r w:rsidRPr="00250F22">
        <w:t xml:space="preserve">     </w:t>
      </w:r>
      <w:r>
        <w:t>172.31.255.248/30 [110/20] via 172.31.255.237, 00:05:17, Ethernet0/1</w:t>
      </w:r>
    </w:p>
    <w:p w14:paraId="50D8FA76" w14:textId="71AEF043" w:rsidR="0013385D" w:rsidRDefault="00F107C4" w:rsidP="00EA2444">
      <w:pPr>
        <w:pStyle w:val="CodeOutput"/>
        <w:spacing w:line="280" w:lineRule="atLeast"/>
      </w:pPr>
      <w:r w:rsidRPr="00250F22">
        <w:rPr>
          <w:highlight w:val="green"/>
        </w:rPr>
        <w:t>O IA</w:t>
      </w:r>
      <w:r w:rsidRPr="00250F22">
        <w:t xml:space="preserve">     </w:t>
      </w:r>
      <w:r>
        <w:t>172.31.255.252/30 [110/30] via 172.31.255.237, 00:05:17, Ethernet0/1</w:t>
      </w:r>
    </w:p>
    <w:p w14:paraId="760FFC86" w14:textId="77777777" w:rsidR="00F107C4" w:rsidRDefault="00F107C4" w:rsidP="00EA2444">
      <w:pPr>
        <w:pStyle w:val="CodeOutput"/>
        <w:spacing w:line="280" w:lineRule="atLeast"/>
      </w:pPr>
    </w:p>
    <w:p w14:paraId="5282D8B6" w14:textId="069D694E" w:rsidR="00F107C4" w:rsidRDefault="00F107C4" w:rsidP="00EA2444">
      <w:pPr>
        <w:pStyle w:val="CodeOutput"/>
        <w:spacing w:line="280" w:lineRule="atLeast"/>
      </w:pPr>
      <w:r w:rsidRPr="00F107C4">
        <w:t>RWest2#sho ipv rou</w:t>
      </w:r>
    </w:p>
    <w:p w14:paraId="205A02B5" w14:textId="77777777" w:rsidR="00F107C4" w:rsidRPr="006178CF" w:rsidRDefault="00F107C4" w:rsidP="00EA2444">
      <w:pPr>
        <w:pStyle w:val="CodeOutput"/>
        <w:spacing w:line="280" w:lineRule="atLeast"/>
        <w:rPr>
          <w:lang w:val="en-GB"/>
        </w:rPr>
      </w:pPr>
      <w:r w:rsidRPr="00250F22">
        <w:rPr>
          <w:highlight w:val="green"/>
          <w:lang w:val="en-GB"/>
        </w:rPr>
        <w:t>OE2</w:t>
      </w:r>
      <w:r w:rsidRPr="00250F22">
        <w:rPr>
          <w:lang w:val="en-GB"/>
        </w:rPr>
        <w:t xml:space="preserve"> </w:t>
      </w:r>
      <w:r w:rsidRPr="006178CF">
        <w:rPr>
          <w:lang w:val="en-GB"/>
        </w:rPr>
        <w:t>::/0 [110/1], tag 10</w:t>
      </w:r>
    </w:p>
    <w:p w14:paraId="3826AA61" w14:textId="77777777" w:rsidR="00F107C4" w:rsidRPr="006178CF" w:rsidRDefault="00F107C4" w:rsidP="00EA2444">
      <w:pPr>
        <w:pStyle w:val="CodeOutput"/>
        <w:spacing w:line="280" w:lineRule="atLeast"/>
        <w:rPr>
          <w:lang w:val="en-GB"/>
        </w:rPr>
      </w:pPr>
      <w:r w:rsidRPr="006178CF">
        <w:rPr>
          <w:lang w:val="en-GB"/>
        </w:rPr>
        <w:t xml:space="preserve">     via FE80::2:1, Ethernet0/1</w:t>
      </w:r>
    </w:p>
    <w:p w14:paraId="3E630FCC" w14:textId="77777777" w:rsidR="00F107C4" w:rsidRDefault="00F107C4" w:rsidP="00EA2444">
      <w:pPr>
        <w:pStyle w:val="CodeOutput"/>
        <w:spacing w:line="280" w:lineRule="atLeast"/>
      </w:pPr>
      <w:r w:rsidRPr="00250F22">
        <w:rPr>
          <w:highlight w:val="green"/>
        </w:rPr>
        <w:t>OE1</w:t>
      </w:r>
      <w:r w:rsidRPr="00250F22">
        <w:t xml:space="preserve"> </w:t>
      </w:r>
      <w:r>
        <w:t>2001:DB8:ACAD:AC16::/64 [110/130]</w:t>
      </w:r>
    </w:p>
    <w:p w14:paraId="7961E6AA" w14:textId="77777777" w:rsidR="00F107C4" w:rsidRDefault="00F107C4" w:rsidP="00EA2444">
      <w:pPr>
        <w:pStyle w:val="CodeOutput"/>
        <w:spacing w:line="280" w:lineRule="atLeast"/>
      </w:pPr>
      <w:r>
        <w:t xml:space="preserve">     via FE80::2:1, Ethernet0/1</w:t>
      </w:r>
    </w:p>
    <w:p w14:paraId="3BDAF4A1" w14:textId="77777777" w:rsidR="00F107C4" w:rsidRDefault="00F107C4" w:rsidP="00EA2444">
      <w:pPr>
        <w:pStyle w:val="CodeOutput"/>
        <w:spacing w:line="280" w:lineRule="atLeast"/>
      </w:pPr>
      <w:r w:rsidRPr="00250F22">
        <w:rPr>
          <w:highlight w:val="green"/>
        </w:rPr>
        <w:t>OE1</w:t>
      </w:r>
      <w:r w:rsidRPr="00250F22">
        <w:t xml:space="preserve"> </w:t>
      </w:r>
      <w:r>
        <w:t>2001:DB8:ACAD:AC17::/64 [110/130]</w:t>
      </w:r>
    </w:p>
    <w:p w14:paraId="59E79B7B" w14:textId="77777777" w:rsidR="00F107C4" w:rsidRDefault="00F107C4" w:rsidP="00EA2444">
      <w:pPr>
        <w:pStyle w:val="CodeOutput"/>
        <w:spacing w:line="280" w:lineRule="atLeast"/>
      </w:pPr>
      <w:r>
        <w:t xml:space="preserve">     via FE80::2:1, Ethernet0/1</w:t>
      </w:r>
    </w:p>
    <w:p w14:paraId="2544931B" w14:textId="77777777" w:rsidR="00F107C4" w:rsidRDefault="00F107C4" w:rsidP="00EA2444">
      <w:pPr>
        <w:pStyle w:val="CodeOutput"/>
        <w:spacing w:line="280" w:lineRule="atLeast"/>
      </w:pPr>
      <w:r w:rsidRPr="00F442DB">
        <w:rPr>
          <w:highlight w:val="cyan"/>
        </w:rPr>
        <w:t>C</w:t>
      </w:r>
      <w:r>
        <w:t xml:space="preserve">   2001:DB8:ACAD:AC18::/64 [0/0]</w:t>
      </w:r>
    </w:p>
    <w:p w14:paraId="52CC28FB" w14:textId="77777777" w:rsidR="00F107C4" w:rsidRDefault="00F107C4" w:rsidP="00EA2444">
      <w:pPr>
        <w:pStyle w:val="CodeOutput"/>
        <w:spacing w:line="280" w:lineRule="atLeast"/>
      </w:pPr>
      <w:r>
        <w:t xml:space="preserve">     via Ethernet0/0, directly connected</w:t>
      </w:r>
    </w:p>
    <w:p w14:paraId="0CEE78F4" w14:textId="77777777" w:rsidR="005A54B6" w:rsidRDefault="005A54B6" w:rsidP="00EA2444">
      <w:pPr>
        <w:pStyle w:val="CodeOutput"/>
        <w:spacing w:line="280" w:lineRule="atLeast"/>
      </w:pPr>
      <w:r w:rsidRPr="005A54B6">
        <w:rPr>
          <w:highlight w:val="green"/>
        </w:rPr>
        <w:t>OE2</w:t>
      </w:r>
      <w:r>
        <w:t xml:space="preserve"> 2001:DB8:ACAD:AC19::/64 [110/20]</w:t>
      </w:r>
    </w:p>
    <w:p w14:paraId="39F82C58" w14:textId="33A2D42D" w:rsidR="005A54B6" w:rsidRDefault="005A54B6" w:rsidP="00EA2444">
      <w:pPr>
        <w:pStyle w:val="CodeOutput"/>
        <w:spacing w:line="280" w:lineRule="atLeast"/>
      </w:pPr>
      <w:r>
        <w:t xml:space="preserve">     via FE80::2:1, Ethernet0/1</w:t>
      </w:r>
    </w:p>
    <w:p w14:paraId="7D4D0B88" w14:textId="77777777" w:rsidR="00F107C4" w:rsidRDefault="00F107C4" w:rsidP="00EA2444">
      <w:pPr>
        <w:pStyle w:val="CodeOutput"/>
        <w:spacing w:line="280" w:lineRule="atLeast"/>
      </w:pPr>
      <w:r w:rsidRPr="0068676D">
        <w:rPr>
          <w:highlight w:val="magenta"/>
        </w:rPr>
        <w:t>L</w:t>
      </w:r>
      <w:r>
        <w:t xml:space="preserve">   2001:DB8:ACAD:AC18::254/128 [0/0]</w:t>
      </w:r>
    </w:p>
    <w:p w14:paraId="0FC06542" w14:textId="77777777" w:rsidR="00F107C4" w:rsidRDefault="00F107C4" w:rsidP="00EA2444">
      <w:pPr>
        <w:pStyle w:val="CodeOutput"/>
        <w:spacing w:line="280" w:lineRule="atLeast"/>
      </w:pPr>
      <w:r>
        <w:t xml:space="preserve">     via Ethernet0/0, receive</w:t>
      </w:r>
    </w:p>
    <w:p w14:paraId="62F94A66" w14:textId="77777777" w:rsidR="00F107C4" w:rsidRDefault="00F107C4" w:rsidP="00EA2444">
      <w:pPr>
        <w:pStyle w:val="CodeOutput"/>
        <w:spacing w:line="280" w:lineRule="atLeast"/>
      </w:pPr>
      <w:r w:rsidRPr="0068676D">
        <w:rPr>
          <w:highlight w:val="magenta"/>
        </w:rPr>
        <w:t>L</w:t>
      </w:r>
      <w:r>
        <w:t xml:space="preserve">   FF00::/8 [0/0]</w:t>
      </w:r>
    </w:p>
    <w:p w14:paraId="501E6D83" w14:textId="10A81874" w:rsidR="00F107C4" w:rsidRDefault="00F107C4" w:rsidP="00EA2444">
      <w:pPr>
        <w:pStyle w:val="CodeOutput"/>
        <w:spacing w:line="280" w:lineRule="atLeast"/>
      </w:pPr>
      <w:r>
        <w:t xml:space="preserve">     via Null0, receive</w:t>
      </w:r>
    </w:p>
    <w:p w14:paraId="1A19098D" w14:textId="77777777" w:rsidR="00EA2444" w:rsidRDefault="00EA2444">
      <w:pPr>
        <w:spacing w:line="240" w:lineRule="auto"/>
        <w:rPr>
          <w:rFonts w:ascii="Consolas" w:hAnsi="Consolas" w:cs="Courier New"/>
          <w:noProof/>
          <w:sz w:val="18"/>
          <w:szCs w:val="20"/>
          <w:lang w:val="en-US"/>
        </w:rPr>
      </w:pPr>
      <w:r>
        <w:br w:type="page"/>
      </w:r>
    </w:p>
    <w:p w14:paraId="5783EAAD" w14:textId="14519DA2" w:rsidR="00F107C4" w:rsidRDefault="00F84B70" w:rsidP="00EA2444">
      <w:pPr>
        <w:pStyle w:val="CodeOutput"/>
        <w:spacing w:line="280" w:lineRule="atLeast"/>
      </w:pPr>
      <w:r w:rsidRPr="00F84B70">
        <w:lastRenderedPageBreak/>
        <w:t>RWest3#sho ip rou</w:t>
      </w:r>
    </w:p>
    <w:p w14:paraId="2E66309F" w14:textId="77777777" w:rsidR="00F84B70" w:rsidRPr="00F84B70" w:rsidRDefault="00F84B70" w:rsidP="00EA2444">
      <w:pPr>
        <w:pStyle w:val="CodeOutput"/>
        <w:spacing w:line="280" w:lineRule="atLeast"/>
        <w:rPr>
          <w:lang w:val="de-AT"/>
        </w:rPr>
      </w:pPr>
      <w:r w:rsidRPr="00250F22">
        <w:rPr>
          <w:highlight w:val="green"/>
          <w:lang w:val="de-AT"/>
        </w:rPr>
        <w:t>O*E2</w:t>
      </w:r>
      <w:r w:rsidRPr="00250F22">
        <w:rPr>
          <w:lang w:val="de-AT"/>
        </w:rPr>
        <w:t xml:space="preserve">  </w:t>
      </w:r>
      <w:r w:rsidRPr="00F84B70">
        <w:rPr>
          <w:lang w:val="de-AT"/>
        </w:rPr>
        <w:t>0.0.0.0/0 [110/1] via 172.31.255.233, 00:06:32, Ethernet0/1</w:t>
      </w:r>
    </w:p>
    <w:p w14:paraId="21642159" w14:textId="77777777" w:rsidR="00F84B70" w:rsidRPr="00F84B70" w:rsidRDefault="00F84B70" w:rsidP="00EA2444">
      <w:pPr>
        <w:pStyle w:val="CodeOutput"/>
        <w:spacing w:line="280" w:lineRule="atLeast"/>
        <w:rPr>
          <w:lang w:val="de-AT"/>
        </w:rPr>
      </w:pPr>
      <w:r w:rsidRPr="00250F22">
        <w:rPr>
          <w:highlight w:val="green"/>
          <w:lang w:val="de-AT"/>
        </w:rPr>
        <w:t>O E1</w:t>
      </w:r>
      <w:r w:rsidRPr="00250F22">
        <w:rPr>
          <w:lang w:val="de-AT"/>
        </w:rPr>
        <w:t xml:space="preserve">  </w:t>
      </w:r>
      <w:r w:rsidRPr="00F84B70">
        <w:rPr>
          <w:lang w:val="de-AT"/>
        </w:rPr>
        <w:t>172.16.0.0/16 [110/130] via 172.31.255.233, 00:06:32, Ethernet0/1</w:t>
      </w:r>
    </w:p>
    <w:p w14:paraId="19602827" w14:textId="77777777" w:rsidR="00F84B70" w:rsidRPr="00F84B70" w:rsidRDefault="00F84B70" w:rsidP="00EA2444">
      <w:pPr>
        <w:pStyle w:val="CodeOutput"/>
        <w:spacing w:line="280" w:lineRule="atLeast"/>
        <w:rPr>
          <w:lang w:val="de-AT"/>
        </w:rPr>
      </w:pPr>
      <w:r w:rsidRPr="00250F22">
        <w:rPr>
          <w:highlight w:val="green"/>
          <w:lang w:val="de-AT"/>
        </w:rPr>
        <w:t>O E1</w:t>
      </w:r>
      <w:r w:rsidRPr="00250F22">
        <w:rPr>
          <w:lang w:val="de-AT"/>
        </w:rPr>
        <w:t xml:space="preserve">  </w:t>
      </w:r>
      <w:r w:rsidRPr="00F84B70">
        <w:rPr>
          <w:lang w:val="de-AT"/>
        </w:rPr>
        <w:t>172.17.0.0/16 [110/130] via 172.31.255.233, 00:06:32, Ethernet0/1</w:t>
      </w:r>
    </w:p>
    <w:p w14:paraId="18F12B53" w14:textId="77777777" w:rsidR="00F84B70" w:rsidRPr="00F84B70" w:rsidRDefault="00F84B70" w:rsidP="00EA2444">
      <w:pPr>
        <w:pStyle w:val="CodeOutput"/>
        <w:spacing w:line="280" w:lineRule="atLeast"/>
        <w:rPr>
          <w:lang w:val="de-AT"/>
        </w:rPr>
      </w:pPr>
      <w:r w:rsidRPr="00250F22">
        <w:rPr>
          <w:highlight w:val="green"/>
          <w:lang w:val="de-AT"/>
        </w:rPr>
        <w:t>O E2</w:t>
      </w:r>
      <w:r w:rsidRPr="00250F22">
        <w:rPr>
          <w:lang w:val="de-AT"/>
        </w:rPr>
        <w:t xml:space="preserve">  </w:t>
      </w:r>
      <w:r w:rsidRPr="00F84B70">
        <w:rPr>
          <w:lang w:val="de-AT"/>
        </w:rPr>
        <w:t>172.18.0.0/16 [110/20] via 172.31.255.233, 00:06:32, Ethernet0/1</w:t>
      </w:r>
    </w:p>
    <w:p w14:paraId="7717C9BE" w14:textId="77777777" w:rsidR="00F84B70" w:rsidRDefault="00F84B70" w:rsidP="00EA2444">
      <w:pPr>
        <w:pStyle w:val="CodeOutput"/>
        <w:spacing w:line="280" w:lineRule="atLeast"/>
      </w:pPr>
      <w:r w:rsidRPr="00F84B70">
        <w:rPr>
          <w:lang w:val="de-AT"/>
        </w:rPr>
        <w:t xml:space="preserve">      </w:t>
      </w:r>
      <w:r>
        <w:t>172.19.0.0/16 is variably subnetted, 2 subnets, 2 masks</w:t>
      </w:r>
    </w:p>
    <w:p w14:paraId="66A37FDF" w14:textId="77777777" w:rsidR="00F84B70" w:rsidRDefault="00F84B70" w:rsidP="00EA2444">
      <w:pPr>
        <w:pStyle w:val="CodeOutput"/>
        <w:spacing w:line="280" w:lineRule="atLeast"/>
      </w:pPr>
      <w:r w:rsidRPr="00F442DB">
        <w:rPr>
          <w:highlight w:val="cyan"/>
        </w:rPr>
        <w:t>C</w:t>
      </w:r>
      <w:r>
        <w:t xml:space="preserve">        172.19.0.0/16 is directly connected, Ethernet0/0</w:t>
      </w:r>
    </w:p>
    <w:p w14:paraId="296D85F9" w14:textId="77777777" w:rsidR="00F84B70" w:rsidRDefault="00F84B70" w:rsidP="00EA2444">
      <w:pPr>
        <w:pStyle w:val="CodeOutput"/>
        <w:spacing w:line="280" w:lineRule="atLeast"/>
      </w:pPr>
      <w:r w:rsidRPr="0068676D">
        <w:rPr>
          <w:highlight w:val="magenta"/>
        </w:rPr>
        <w:t>L</w:t>
      </w:r>
      <w:r>
        <w:t xml:space="preserve">        172.19.255.254/32 is directly connected, Ethernet0/0</w:t>
      </w:r>
    </w:p>
    <w:p w14:paraId="69B973E0" w14:textId="77777777" w:rsidR="00F84B70" w:rsidRDefault="00F84B70" w:rsidP="00EA2444">
      <w:pPr>
        <w:pStyle w:val="CodeOutput"/>
        <w:spacing w:line="280" w:lineRule="atLeast"/>
      </w:pPr>
      <w:r>
        <w:t xml:space="preserve">      172.31.0.0/16 is variably subnetted, 8 subnets, 2 masks</w:t>
      </w:r>
    </w:p>
    <w:p w14:paraId="0A9F5117" w14:textId="77777777" w:rsidR="00F84B70" w:rsidRDefault="00F84B70" w:rsidP="00EA2444">
      <w:pPr>
        <w:pStyle w:val="CodeOutput"/>
        <w:spacing w:line="280" w:lineRule="atLeast"/>
      </w:pPr>
      <w:r w:rsidRPr="00250F22">
        <w:rPr>
          <w:highlight w:val="green"/>
        </w:rPr>
        <w:t>O E1</w:t>
      </w:r>
      <w:r w:rsidRPr="00250F22">
        <w:t xml:space="preserve">     </w:t>
      </w:r>
      <w:r>
        <w:t>172.31.255.228/30 [110/130] via 172.31.255.233, 00:06:32, Ethernet0/1</w:t>
      </w:r>
    </w:p>
    <w:p w14:paraId="1CF6845F" w14:textId="77777777" w:rsidR="00F84B70" w:rsidRDefault="00F84B70" w:rsidP="00EA2444">
      <w:pPr>
        <w:pStyle w:val="CodeOutput"/>
        <w:spacing w:line="280" w:lineRule="atLeast"/>
      </w:pPr>
      <w:r w:rsidRPr="00F442DB">
        <w:rPr>
          <w:highlight w:val="cyan"/>
        </w:rPr>
        <w:t>C</w:t>
      </w:r>
      <w:r>
        <w:t xml:space="preserve">        172.31.255.232/30 is directly connected, Ethernet0/1</w:t>
      </w:r>
    </w:p>
    <w:p w14:paraId="38410003" w14:textId="77777777" w:rsidR="00F84B70" w:rsidRDefault="00F84B70" w:rsidP="00EA2444">
      <w:pPr>
        <w:pStyle w:val="CodeOutput"/>
        <w:spacing w:line="280" w:lineRule="atLeast"/>
      </w:pPr>
      <w:r w:rsidRPr="0068676D">
        <w:rPr>
          <w:highlight w:val="magenta"/>
        </w:rPr>
        <w:t>L</w:t>
      </w:r>
      <w:r>
        <w:t xml:space="preserve">        172.31.255.234/32 is directly connected, Ethernet0/1</w:t>
      </w:r>
    </w:p>
    <w:p w14:paraId="30AA4237" w14:textId="77777777" w:rsidR="00F84B70" w:rsidRDefault="00F84B70" w:rsidP="00EA2444">
      <w:pPr>
        <w:pStyle w:val="CodeOutput"/>
        <w:spacing w:line="280" w:lineRule="atLeast"/>
      </w:pPr>
      <w:r w:rsidRPr="00250F22">
        <w:rPr>
          <w:highlight w:val="green"/>
        </w:rPr>
        <w:t>O IA</w:t>
      </w:r>
      <w:r w:rsidRPr="00250F22">
        <w:t xml:space="preserve">     </w:t>
      </w:r>
      <w:r>
        <w:t>172.31.255.236/30 [110/20] via 172.31.255.233, 00:06:32, Ethernet0/1</w:t>
      </w:r>
    </w:p>
    <w:p w14:paraId="0EBB0AA1" w14:textId="77777777" w:rsidR="00F84B70" w:rsidRDefault="00F84B70" w:rsidP="00EA2444">
      <w:pPr>
        <w:pStyle w:val="CodeOutput"/>
        <w:spacing w:line="280" w:lineRule="atLeast"/>
      </w:pPr>
      <w:r w:rsidRPr="00250F22">
        <w:rPr>
          <w:highlight w:val="green"/>
        </w:rPr>
        <w:t>O E2</w:t>
      </w:r>
      <w:r w:rsidRPr="00250F22">
        <w:t xml:space="preserve">     </w:t>
      </w:r>
      <w:r>
        <w:t>172.31.255.240/30 [110/20] via 172.31.255.233, 00:06:32, Ethernet0/1</w:t>
      </w:r>
    </w:p>
    <w:p w14:paraId="38938361" w14:textId="77777777" w:rsidR="00F84B70" w:rsidRDefault="00F84B70" w:rsidP="00EA2444">
      <w:pPr>
        <w:pStyle w:val="CodeOutput"/>
        <w:spacing w:line="280" w:lineRule="atLeast"/>
      </w:pPr>
      <w:r w:rsidRPr="00250F22">
        <w:rPr>
          <w:highlight w:val="green"/>
        </w:rPr>
        <w:t>O E2</w:t>
      </w:r>
      <w:r w:rsidRPr="00250F22">
        <w:t xml:space="preserve">     </w:t>
      </w:r>
      <w:r>
        <w:t>172.31.255.244/30 [110/20] via 172.31.255.233, 00:06:32, Ethernet0/1</w:t>
      </w:r>
    </w:p>
    <w:p w14:paraId="0E23DF42" w14:textId="77777777" w:rsidR="00F84B70" w:rsidRDefault="00F84B70" w:rsidP="00EA2444">
      <w:pPr>
        <w:pStyle w:val="CodeOutput"/>
        <w:spacing w:line="280" w:lineRule="atLeast"/>
      </w:pPr>
      <w:r w:rsidRPr="00250F22">
        <w:rPr>
          <w:highlight w:val="green"/>
        </w:rPr>
        <w:t>O IA</w:t>
      </w:r>
      <w:r w:rsidRPr="00250F22">
        <w:t xml:space="preserve">     </w:t>
      </w:r>
      <w:r>
        <w:t>172.31.255.248/30 [110/20] via 172.31.255.233, 00:06:32, Ethernet0/1</w:t>
      </w:r>
    </w:p>
    <w:p w14:paraId="651B5233" w14:textId="1138913D" w:rsidR="00F84B70" w:rsidRDefault="00F84B70" w:rsidP="00EA2444">
      <w:pPr>
        <w:pStyle w:val="CodeOutput"/>
        <w:spacing w:line="280" w:lineRule="atLeast"/>
      </w:pPr>
      <w:r w:rsidRPr="00250F22">
        <w:rPr>
          <w:highlight w:val="green"/>
        </w:rPr>
        <w:t>O IA</w:t>
      </w:r>
      <w:r w:rsidRPr="00250F22">
        <w:t xml:space="preserve">     </w:t>
      </w:r>
      <w:r>
        <w:t>172.31.255.252/30 [110/30] via 172.31.255.233, 00:06:32, Ethernet0/1</w:t>
      </w:r>
    </w:p>
    <w:p w14:paraId="773860A2" w14:textId="77777777" w:rsidR="00F84B70" w:rsidRDefault="00F84B70" w:rsidP="00EA2444">
      <w:pPr>
        <w:pStyle w:val="CodeOutput"/>
        <w:spacing w:line="280" w:lineRule="atLeast"/>
      </w:pPr>
    </w:p>
    <w:p w14:paraId="1BCE4CF2" w14:textId="28D176C4" w:rsidR="00F84B70" w:rsidRDefault="00F84B70" w:rsidP="00EA2444">
      <w:pPr>
        <w:pStyle w:val="CodeOutput"/>
        <w:spacing w:line="280" w:lineRule="atLeast"/>
      </w:pPr>
      <w:r w:rsidRPr="00F84B70">
        <w:t>RWest3#sho ip</w:t>
      </w:r>
      <w:r>
        <w:t>v</w:t>
      </w:r>
      <w:r w:rsidRPr="00F84B70">
        <w:t xml:space="preserve"> rou</w:t>
      </w:r>
    </w:p>
    <w:p w14:paraId="7E03B81B" w14:textId="77777777" w:rsidR="00372411" w:rsidRPr="00372411" w:rsidRDefault="00372411" w:rsidP="00EA2444">
      <w:pPr>
        <w:pStyle w:val="CodeOutput"/>
        <w:spacing w:line="280" w:lineRule="atLeast"/>
        <w:rPr>
          <w:lang w:val="de-AT"/>
        </w:rPr>
      </w:pPr>
      <w:r w:rsidRPr="00372411">
        <w:rPr>
          <w:highlight w:val="green"/>
          <w:lang w:val="de-AT"/>
        </w:rPr>
        <w:t>OE2</w:t>
      </w:r>
      <w:r w:rsidRPr="00372411">
        <w:rPr>
          <w:lang w:val="de-AT"/>
        </w:rPr>
        <w:t xml:space="preserve"> ::/0 [110/1], tag 10</w:t>
      </w:r>
    </w:p>
    <w:p w14:paraId="6FBADD9A" w14:textId="77777777" w:rsidR="00372411" w:rsidRPr="00372411" w:rsidRDefault="00372411" w:rsidP="00EA2444">
      <w:pPr>
        <w:pStyle w:val="CodeOutput"/>
        <w:spacing w:line="280" w:lineRule="atLeast"/>
        <w:rPr>
          <w:lang w:val="de-AT"/>
        </w:rPr>
      </w:pPr>
      <w:r w:rsidRPr="00372411">
        <w:rPr>
          <w:lang w:val="de-AT"/>
        </w:rPr>
        <w:t xml:space="preserve">     via FE80::2:1, Ethernet0/1</w:t>
      </w:r>
    </w:p>
    <w:p w14:paraId="6ED453DB" w14:textId="77777777" w:rsidR="00372411" w:rsidRPr="00372411" w:rsidRDefault="00372411" w:rsidP="00EA2444">
      <w:pPr>
        <w:pStyle w:val="CodeOutput"/>
        <w:spacing w:line="280" w:lineRule="atLeast"/>
        <w:rPr>
          <w:lang w:val="en-GB"/>
        </w:rPr>
      </w:pPr>
      <w:r w:rsidRPr="00372411">
        <w:rPr>
          <w:highlight w:val="green"/>
          <w:lang w:val="en-GB"/>
        </w:rPr>
        <w:t>OE1</w:t>
      </w:r>
      <w:r w:rsidRPr="00372411">
        <w:rPr>
          <w:lang w:val="en-GB"/>
        </w:rPr>
        <w:t xml:space="preserve"> 2001:DB8:ACAD:AC16::/64 [110/130]</w:t>
      </w:r>
    </w:p>
    <w:p w14:paraId="62A1DC96" w14:textId="77777777" w:rsidR="00372411" w:rsidRPr="00372411" w:rsidRDefault="00372411" w:rsidP="00EA2444">
      <w:pPr>
        <w:pStyle w:val="CodeOutput"/>
        <w:spacing w:line="280" w:lineRule="atLeast"/>
        <w:rPr>
          <w:lang w:val="en-GB"/>
        </w:rPr>
      </w:pPr>
      <w:r w:rsidRPr="00372411">
        <w:rPr>
          <w:lang w:val="en-GB"/>
        </w:rPr>
        <w:t xml:space="preserve">     via FE80::2:1, Ethernet0/1</w:t>
      </w:r>
    </w:p>
    <w:p w14:paraId="76985336" w14:textId="77777777" w:rsidR="00372411" w:rsidRPr="00372411" w:rsidRDefault="00372411" w:rsidP="00EA2444">
      <w:pPr>
        <w:pStyle w:val="CodeOutput"/>
        <w:spacing w:line="280" w:lineRule="atLeast"/>
        <w:rPr>
          <w:lang w:val="en-GB"/>
        </w:rPr>
      </w:pPr>
      <w:r w:rsidRPr="00372411">
        <w:rPr>
          <w:highlight w:val="green"/>
          <w:lang w:val="en-GB"/>
        </w:rPr>
        <w:t>OE1</w:t>
      </w:r>
      <w:r w:rsidRPr="00372411">
        <w:rPr>
          <w:lang w:val="en-GB"/>
        </w:rPr>
        <w:t xml:space="preserve"> 2001:DB8:ACAD:AC17::/64 [110/130]</w:t>
      </w:r>
    </w:p>
    <w:p w14:paraId="4CBD2DF6" w14:textId="77777777" w:rsidR="00372411" w:rsidRPr="00372411" w:rsidRDefault="00372411" w:rsidP="00EA2444">
      <w:pPr>
        <w:pStyle w:val="CodeOutput"/>
        <w:spacing w:line="280" w:lineRule="atLeast"/>
        <w:rPr>
          <w:lang w:val="en-GB"/>
        </w:rPr>
      </w:pPr>
      <w:r w:rsidRPr="00372411">
        <w:rPr>
          <w:lang w:val="en-GB"/>
        </w:rPr>
        <w:t xml:space="preserve">     via FE80::2:1, Ethernet0/1</w:t>
      </w:r>
    </w:p>
    <w:p w14:paraId="10990D36" w14:textId="77777777" w:rsidR="00372411" w:rsidRPr="00372411" w:rsidRDefault="00372411" w:rsidP="00EA2444">
      <w:pPr>
        <w:pStyle w:val="CodeOutput"/>
        <w:spacing w:line="280" w:lineRule="atLeast"/>
        <w:rPr>
          <w:lang w:val="en-GB"/>
        </w:rPr>
      </w:pPr>
      <w:r w:rsidRPr="00372411">
        <w:rPr>
          <w:highlight w:val="green"/>
          <w:lang w:val="en-GB"/>
        </w:rPr>
        <w:t>OE2</w:t>
      </w:r>
      <w:r w:rsidRPr="00372411">
        <w:rPr>
          <w:lang w:val="en-GB"/>
        </w:rPr>
        <w:t xml:space="preserve"> 2001:DB8:ACAD:AC18::/64 [110/20]</w:t>
      </w:r>
    </w:p>
    <w:p w14:paraId="5A9C9819" w14:textId="77777777" w:rsidR="00372411" w:rsidRPr="00372411" w:rsidRDefault="00372411" w:rsidP="00EA2444">
      <w:pPr>
        <w:pStyle w:val="CodeOutput"/>
        <w:spacing w:line="280" w:lineRule="atLeast"/>
        <w:rPr>
          <w:lang w:val="en-GB"/>
        </w:rPr>
      </w:pPr>
      <w:r w:rsidRPr="00372411">
        <w:rPr>
          <w:lang w:val="en-GB"/>
        </w:rPr>
        <w:t xml:space="preserve">     via FE80::2:1, Ethernet0/1</w:t>
      </w:r>
    </w:p>
    <w:p w14:paraId="4483DBDC" w14:textId="77777777" w:rsidR="00372411" w:rsidRPr="00372411" w:rsidRDefault="00372411" w:rsidP="00EA2444">
      <w:pPr>
        <w:pStyle w:val="CodeOutput"/>
        <w:spacing w:line="280" w:lineRule="atLeast"/>
        <w:rPr>
          <w:lang w:val="en-GB"/>
        </w:rPr>
      </w:pPr>
      <w:r w:rsidRPr="00372411">
        <w:rPr>
          <w:highlight w:val="cyan"/>
          <w:lang w:val="en-GB"/>
        </w:rPr>
        <w:t>C</w:t>
      </w:r>
      <w:r w:rsidRPr="00372411">
        <w:rPr>
          <w:lang w:val="en-GB"/>
        </w:rPr>
        <w:t xml:space="preserve">   2001:DB8:ACAD:AC19::/64 [0/0]</w:t>
      </w:r>
    </w:p>
    <w:p w14:paraId="11966C87" w14:textId="77777777" w:rsidR="00372411" w:rsidRPr="00372411" w:rsidRDefault="00372411" w:rsidP="00EA2444">
      <w:pPr>
        <w:pStyle w:val="CodeOutput"/>
        <w:spacing w:line="280" w:lineRule="atLeast"/>
        <w:rPr>
          <w:lang w:val="en-GB"/>
        </w:rPr>
      </w:pPr>
      <w:r w:rsidRPr="00372411">
        <w:rPr>
          <w:lang w:val="en-GB"/>
        </w:rPr>
        <w:t xml:space="preserve">     via Ethernet0/0, directly connected</w:t>
      </w:r>
    </w:p>
    <w:p w14:paraId="52CE3635" w14:textId="77777777" w:rsidR="00372411" w:rsidRPr="00372411" w:rsidRDefault="00372411" w:rsidP="00EA2444">
      <w:pPr>
        <w:pStyle w:val="CodeOutput"/>
        <w:spacing w:line="280" w:lineRule="atLeast"/>
        <w:rPr>
          <w:lang w:val="en-GB"/>
        </w:rPr>
      </w:pPr>
      <w:r w:rsidRPr="00372411">
        <w:rPr>
          <w:highlight w:val="magenta"/>
          <w:lang w:val="en-GB"/>
        </w:rPr>
        <w:t>L</w:t>
      </w:r>
      <w:r w:rsidRPr="00372411">
        <w:rPr>
          <w:lang w:val="en-GB"/>
        </w:rPr>
        <w:t xml:space="preserve">   2001:DB8:ACAD:AC19::254/128 [0/0]</w:t>
      </w:r>
    </w:p>
    <w:p w14:paraId="4C026DD0" w14:textId="77777777" w:rsidR="00372411" w:rsidRPr="00372411" w:rsidRDefault="00372411" w:rsidP="00EA2444">
      <w:pPr>
        <w:pStyle w:val="CodeOutput"/>
        <w:spacing w:line="280" w:lineRule="atLeast"/>
        <w:rPr>
          <w:lang w:val="en-GB"/>
        </w:rPr>
      </w:pPr>
      <w:r w:rsidRPr="00372411">
        <w:rPr>
          <w:lang w:val="en-GB"/>
        </w:rPr>
        <w:t xml:space="preserve">     via Ethernet0/0, receive</w:t>
      </w:r>
    </w:p>
    <w:p w14:paraId="143BA73F" w14:textId="77777777" w:rsidR="00372411" w:rsidRPr="00372411" w:rsidRDefault="00372411" w:rsidP="00EA2444">
      <w:pPr>
        <w:pStyle w:val="CodeOutput"/>
        <w:spacing w:line="280" w:lineRule="atLeast"/>
        <w:rPr>
          <w:lang w:val="en-GB"/>
        </w:rPr>
      </w:pPr>
      <w:r w:rsidRPr="00372411">
        <w:rPr>
          <w:highlight w:val="magenta"/>
          <w:lang w:val="en-GB"/>
        </w:rPr>
        <w:t>L</w:t>
      </w:r>
      <w:r w:rsidRPr="00372411">
        <w:rPr>
          <w:lang w:val="en-GB"/>
        </w:rPr>
        <w:t xml:space="preserve">   FF00::/8 [0/0]</w:t>
      </w:r>
    </w:p>
    <w:p w14:paraId="7077528F" w14:textId="4F8BD7D4" w:rsidR="00F84B70" w:rsidRDefault="00372411" w:rsidP="00EA2444">
      <w:pPr>
        <w:pStyle w:val="CodeOutput"/>
        <w:spacing w:line="280" w:lineRule="atLeast"/>
      </w:pPr>
      <w:r w:rsidRPr="00372411">
        <w:rPr>
          <w:lang w:val="en-GB"/>
        </w:rPr>
        <w:t xml:space="preserve">     via Null0, receive</w:t>
      </w:r>
    </w:p>
    <w:p w14:paraId="0522F94F" w14:textId="77777777" w:rsidR="00AB3891" w:rsidRPr="005942F1" w:rsidRDefault="00D92E21" w:rsidP="00D92E21">
      <w:pPr>
        <w:pStyle w:val="Kapiteltext"/>
        <w:rPr>
          <w:color w:val="005096" w:themeColor="accent2"/>
          <w:lang w:val="en-GB"/>
        </w:rPr>
      </w:pPr>
      <w:r w:rsidRPr="005942F1">
        <w:rPr>
          <w:color w:val="005096" w:themeColor="accent2"/>
        </w:rPr>
        <w:sym w:font="Wingdings" w:char="F0E0"/>
      </w:r>
      <w:r w:rsidR="00213897" w:rsidRPr="005942F1">
        <w:rPr>
          <w:color w:val="005096" w:themeColor="accent2"/>
          <w:lang w:val="en-GB"/>
        </w:rPr>
        <w:t xml:space="preserve"> </w:t>
      </w:r>
    </w:p>
    <w:tbl>
      <w:tblPr>
        <w:tblStyle w:val="Tabellenraster"/>
        <w:tblW w:w="0" w:type="auto"/>
        <w:tblLook w:val="04A0" w:firstRow="1" w:lastRow="0" w:firstColumn="1" w:lastColumn="0" w:noHBand="0" w:noVBand="1"/>
      </w:tblPr>
      <w:tblGrid>
        <w:gridCol w:w="1293"/>
        <w:gridCol w:w="1335"/>
        <w:gridCol w:w="1171"/>
        <w:gridCol w:w="1016"/>
        <w:gridCol w:w="992"/>
        <w:gridCol w:w="1276"/>
        <w:gridCol w:w="1276"/>
        <w:gridCol w:w="1377"/>
      </w:tblGrid>
      <w:tr w:rsidR="005942F1" w:rsidRPr="005942F1" w14:paraId="5B68B20D" w14:textId="6DB8308E" w:rsidTr="00FB2611">
        <w:tc>
          <w:tcPr>
            <w:tcW w:w="1293" w:type="dxa"/>
          </w:tcPr>
          <w:p w14:paraId="61F47CB5" w14:textId="5215B24C" w:rsidR="00527E0E" w:rsidRPr="005942F1" w:rsidRDefault="00527E0E" w:rsidP="00D92E21">
            <w:pPr>
              <w:pStyle w:val="Kapiteltext"/>
              <w:rPr>
                <w:color w:val="005096" w:themeColor="accent2"/>
                <w:lang w:val="en-GB"/>
              </w:rPr>
            </w:pPr>
            <w:r w:rsidRPr="005942F1">
              <w:rPr>
                <w:color w:val="005096" w:themeColor="accent2"/>
                <w:lang w:val="en-GB"/>
              </w:rPr>
              <w:t>Router</w:t>
            </w:r>
          </w:p>
        </w:tc>
        <w:tc>
          <w:tcPr>
            <w:tcW w:w="1335" w:type="dxa"/>
          </w:tcPr>
          <w:p w14:paraId="7B6123B6" w14:textId="1CEDBF22" w:rsidR="00527E0E" w:rsidRPr="005942F1" w:rsidRDefault="00527E0E" w:rsidP="00D92E21">
            <w:pPr>
              <w:pStyle w:val="Kapiteltext"/>
              <w:rPr>
                <w:color w:val="005096" w:themeColor="accent2"/>
                <w:lang w:val="en-GB"/>
              </w:rPr>
            </w:pPr>
            <w:r w:rsidRPr="005942F1">
              <w:rPr>
                <w:color w:val="005096" w:themeColor="accent2"/>
                <w:lang w:val="en-GB"/>
              </w:rPr>
              <w:t>Default</w:t>
            </w:r>
            <w:r w:rsidRPr="005942F1">
              <w:rPr>
                <w:color w:val="005096" w:themeColor="accent2"/>
                <w:lang w:val="en-GB"/>
              </w:rPr>
              <w:br/>
              <w:t>Route</w:t>
            </w:r>
            <w:r w:rsidR="00FF2E23" w:rsidRPr="005942F1">
              <w:rPr>
                <w:color w:val="005096" w:themeColor="accent2"/>
                <w:lang w:val="en-GB"/>
              </w:rPr>
              <w:t xml:space="preserve"> code</w:t>
            </w:r>
          </w:p>
        </w:tc>
        <w:tc>
          <w:tcPr>
            <w:tcW w:w="1171" w:type="dxa"/>
          </w:tcPr>
          <w:p w14:paraId="58A3F5E7" w14:textId="5963C9D4" w:rsidR="00527E0E" w:rsidRPr="005942F1" w:rsidRDefault="00527E0E" w:rsidP="00D92E21">
            <w:pPr>
              <w:pStyle w:val="Kapiteltext"/>
              <w:rPr>
                <w:color w:val="005096" w:themeColor="accent2"/>
                <w:lang w:val="en-GB"/>
              </w:rPr>
            </w:pPr>
            <w:r w:rsidRPr="005942F1">
              <w:rPr>
                <w:color w:val="005096" w:themeColor="accent2"/>
                <w:highlight w:val="red"/>
                <w:lang w:val="en-GB"/>
              </w:rPr>
              <w:t>S</w:t>
            </w:r>
            <w:r w:rsidR="00FB2611" w:rsidRPr="005942F1">
              <w:rPr>
                <w:color w:val="005096" w:themeColor="accent2"/>
                <w:lang w:val="en-GB"/>
              </w:rPr>
              <w:t xml:space="preserve"> IPv4/6</w:t>
            </w:r>
          </w:p>
        </w:tc>
        <w:tc>
          <w:tcPr>
            <w:tcW w:w="1016" w:type="dxa"/>
          </w:tcPr>
          <w:p w14:paraId="251D7144" w14:textId="4B3D0580" w:rsidR="00527E0E" w:rsidRPr="005942F1" w:rsidRDefault="00527E0E" w:rsidP="00D92E21">
            <w:pPr>
              <w:pStyle w:val="Kapiteltext"/>
              <w:rPr>
                <w:color w:val="005096" w:themeColor="accent2"/>
                <w:lang w:val="en-GB"/>
              </w:rPr>
            </w:pPr>
            <w:r w:rsidRPr="005942F1">
              <w:rPr>
                <w:color w:val="005096" w:themeColor="accent2"/>
                <w:highlight w:val="magenta"/>
                <w:lang w:val="en-GB"/>
              </w:rPr>
              <w:t>L</w:t>
            </w:r>
            <w:r w:rsidR="00FB2611" w:rsidRPr="005942F1">
              <w:rPr>
                <w:color w:val="005096" w:themeColor="accent2"/>
                <w:lang w:val="en-GB"/>
              </w:rPr>
              <w:t xml:space="preserve"> IPv4/6</w:t>
            </w:r>
          </w:p>
        </w:tc>
        <w:tc>
          <w:tcPr>
            <w:tcW w:w="992" w:type="dxa"/>
          </w:tcPr>
          <w:p w14:paraId="758F0914" w14:textId="7E431D25" w:rsidR="00527E0E" w:rsidRPr="005942F1" w:rsidRDefault="00527E0E" w:rsidP="00D92E21">
            <w:pPr>
              <w:pStyle w:val="Kapiteltext"/>
              <w:rPr>
                <w:color w:val="005096" w:themeColor="accent2"/>
                <w:lang w:val="en-GB"/>
              </w:rPr>
            </w:pPr>
            <w:r w:rsidRPr="005942F1">
              <w:rPr>
                <w:color w:val="005096" w:themeColor="accent2"/>
                <w:highlight w:val="cyan"/>
                <w:lang w:val="en-GB"/>
              </w:rPr>
              <w:t>C</w:t>
            </w:r>
            <w:r w:rsidR="00FB2611" w:rsidRPr="005942F1">
              <w:rPr>
                <w:color w:val="005096" w:themeColor="accent2"/>
                <w:lang w:val="en-GB"/>
              </w:rPr>
              <w:t xml:space="preserve"> IPv4/6</w:t>
            </w:r>
          </w:p>
        </w:tc>
        <w:tc>
          <w:tcPr>
            <w:tcW w:w="1276" w:type="dxa"/>
          </w:tcPr>
          <w:p w14:paraId="0B5C3A22" w14:textId="1FB538A2" w:rsidR="00527E0E" w:rsidRPr="005942F1" w:rsidRDefault="00527E0E" w:rsidP="00D92E21">
            <w:pPr>
              <w:pStyle w:val="Kapiteltext"/>
              <w:rPr>
                <w:color w:val="005096" w:themeColor="accent2"/>
                <w:lang w:val="en-GB"/>
              </w:rPr>
            </w:pPr>
            <w:r w:rsidRPr="005942F1">
              <w:rPr>
                <w:color w:val="005096" w:themeColor="accent2"/>
                <w:highlight w:val="green"/>
                <w:lang w:val="en-GB"/>
              </w:rPr>
              <w:t>OE1</w:t>
            </w:r>
            <w:r w:rsidR="00FB2611" w:rsidRPr="005942F1">
              <w:rPr>
                <w:color w:val="005096" w:themeColor="accent2"/>
                <w:lang w:val="en-GB"/>
              </w:rPr>
              <w:t xml:space="preserve"> IPv4/6</w:t>
            </w:r>
          </w:p>
        </w:tc>
        <w:tc>
          <w:tcPr>
            <w:tcW w:w="1276" w:type="dxa"/>
          </w:tcPr>
          <w:p w14:paraId="6C2ED32F" w14:textId="49334559" w:rsidR="00527E0E" w:rsidRPr="005942F1" w:rsidRDefault="00527E0E" w:rsidP="00D92E21">
            <w:pPr>
              <w:pStyle w:val="Kapiteltext"/>
              <w:rPr>
                <w:color w:val="005096" w:themeColor="accent2"/>
                <w:lang w:val="en-GB"/>
              </w:rPr>
            </w:pPr>
            <w:r w:rsidRPr="005942F1">
              <w:rPr>
                <w:color w:val="005096" w:themeColor="accent2"/>
                <w:highlight w:val="green"/>
                <w:lang w:val="en-GB"/>
              </w:rPr>
              <w:t>OE2</w:t>
            </w:r>
            <w:r w:rsidR="00FB2611" w:rsidRPr="005942F1">
              <w:rPr>
                <w:color w:val="005096" w:themeColor="accent2"/>
                <w:lang w:val="en-GB"/>
              </w:rPr>
              <w:t xml:space="preserve"> IPv4/6</w:t>
            </w:r>
          </w:p>
        </w:tc>
        <w:tc>
          <w:tcPr>
            <w:tcW w:w="1377" w:type="dxa"/>
          </w:tcPr>
          <w:p w14:paraId="4E2B9D0A" w14:textId="2349CCB0" w:rsidR="00527E0E" w:rsidRPr="005942F1" w:rsidRDefault="00527E0E" w:rsidP="00D92E21">
            <w:pPr>
              <w:pStyle w:val="Kapiteltext"/>
              <w:rPr>
                <w:color w:val="005096" w:themeColor="accent2"/>
                <w:lang w:val="en-GB"/>
              </w:rPr>
            </w:pPr>
            <w:r w:rsidRPr="005942F1">
              <w:rPr>
                <w:color w:val="005096" w:themeColor="accent2"/>
                <w:highlight w:val="green"/>
                <w:lang w:val="en-GB"/>
              </w:rPr>
              <w:t>OI(A)</w:t>
            </w:r>
            <w:r w:rsidR="00FB2611" w:rsidRPr="005942F1">
              <w:rPr>
                <w:color w:val="005096" w:themeColor="accent2"/>
                <w:highlight w:val="green"/>
                <w:lang w:val="en-GB"/>
              </w:rPr>
              <w:t xml:space="preserve"> </w:t>
            </w:r>
            <w:r w:rsidR="00FB2611" w:rsidRPr="005942F1">
              <w:rPr>
                <w:color w:val="005096" w:themeColor="accent2"/>
                <w:lang w:val="en-GB"/>
              </w:rPr>
              <w:t>IPv4/6</w:t>
            </w:r>
          </w:p>
        </w:tc>
      </w:tr>
      <w:tr w:rsidR="005942F1" w:rsidRPr="005942F1" w14:paraId="006B47F0" w14:textId="3B3C9E17" w:rsidTr="00FB2611">
        <w:tc>
          <w:tcPr>
            <w:tcW w:w="1293" w:type="dxa"/>
          </w:tcPr>
          <w:p w14:paraId="5A837FDA" w14:textId="153AFD46" w:rsidR="004A3E3D" w:rsidRPr="005942F1" w:rsidRDefault="004A3E3D" w:rsidP="004A3E3D">
            <w:pPr>
              <w:pStyle w:val="Kapiteltext"/>
              <w:rPr>
                <w:color w:val="005096" w:themeColor="accent2"/>
                <w:lang w:val="en-GB"/>
              </w:rPr>
            </w:pPr>
            <w:r w:rsidRPr="005942F1">
              <w:rPr>
                <w:color w:val="005096" w:themeColor="accent2"/>
                <w:lang w:val="en-GB"/>
              </w:rPr>
              <w:t>RHQ0</w:t>
            </w:r>
          </w:p>
        </w:tc>
        <w:tc>
          <w:tcPr>
            <w:tcW w:w="1335" w:type="dxa"/>
          </w:tcPr>
          <w:p w14:paraId="01CCB3F4" w14:textId="67CA49A6" w:rsidR="004A3E3D" w:rsidRPr="005942F1" w:rsidRDefault="004A3E3D" w:rsidP="004A3E3D">
            <w:pPr>
              <w:pStyle w:val="Kapiteltext"/>
              <w:rPr>
                <w:color w:val="005096" w:themeColor="accent2"/>
                <w:lang w:val="en-GB"/>
              </w:rPr>
            </w:pPr>
            <w:r w:rsidRPr="005942F1">
              <w:rPr>
                <w:color w:val="005096" w:themeColor="accent2"/>
                <w:lang w:val="en-GB"/>
              </w:rPr>
              <w:t>S</w:t>
            </w:r>
          </w:p>
        </w:tc>
        <w:tc>
          <w:tcPr>
            <w:tcW w:w="1171" w:type="dxa"/>
          </w:tcPr>
          <w:p w14:paraId="25203E61" w14:textId="4737A36D" w:rsidR="004A3E3D" w:rsidRPr="005942F1" w:rsidRDefault="004A3E3D" w:rsidP="004A3E3D">
            <w:pPr>
              <w:pStyle w:val="Kapiteltext"/>
              <w:rPr>
                <w:color w:val="005096" w:themeColor="accent2"/>
                <w:lang w:val="en-GB"/>
              </w:rPr>
            </w:pPr>
            <w:r w:rsidRPr="005942F1">
              <w:rPr>
                <w:color w:val="005096" w:themeColor="accent2"/>
                <w:lang w:val="en-GB"/>
              </w:rPr>
              <w:t>1/1</w:t>
            </w:r>
          </w:p>
        </w:tc>
        <w:tc>
          <w:tcPr>
            <w:tcW w:w="1016" w:type="dxa"/>
          </w:tcPr>
          <w:p w14:paraId="6105E58E" w14:textId="0B86521D" w:rsidR="004A3E3D" w:rsidRPr="005942F1" w:rsidRDefault="004A3E3D" w:rsidP="004A3E3D">
            <w:pPr>
              <w:pStyle w:val="Kapiteltext"/>
              <w:rPr>
                <w:color w:val="005096" w:themeColor="accent2"/>
                <w:lang w:val="en-GB"/>
              </w:rPr>
            </w:pPr>
            <w:r w:rsidRPr="005942F1">
              <w:rPr>
                <w:color w:val="005096" w:themeColor="accent2"/>
                <w:lang w:val="en-GB"/>
              </w:rPr>
              <w:t>4/3</w:t>
            </w:r>
          </w:p>
        </w:tc>
        <w:tc>
          <w:tcPr>
            <w:tcW w:w="992" w:type="dxa"/>
          </w:tcPr>
          <w:p w14:paraId="3A447305" w14:textId="3A1CF0BD" w:rsidR="004A3E3D" w:rsidRPr="005942F1" w:rsidRDefault="004A3E3D" w:rsidP="004A3E3D">
            <w:pPr>
              <w:pStyle w:val="Kapiteltext"/>
              <w:rPr>
                <w:color w:val="005096" w:themeColor="accent2"/>
                <w:lang w:val="en-GB"/>
              </w:rPr>
            </w:pPr>
            <w:r w:rsidRPr="005942F1">
              <w:rPr>
                <w:color w:val="005096" w:themeColor="accent2"/>
                <w:lang w:val="en-GB"/>
              </w:rPr>
              <w:t>4/2</w:t>
            </w:r>
          </w:p>
        </w:tc>
        <w:tc>
          <w:tcPr>
            <w:tcW w:w="1276" w:type="dxa"/>
          </w:tcPr>
          <w:p w14:paraId="6EFD5903" w14:textId="49B62BFA" w:rsidR="004A3E3D" w:rsidRPr="005942F1" w:rsidRDefault="004A3E3D" w:rsidP="004A3E3D">
            <w:pPr>
              <w:pStyle w:val="Kapiteltext"/>
              <w:rPr>
                <w:color w:val="005096" w:themeColor="accent2"/>
                <w:lang w:val="en-GB"/>
              </w:rPr>
            </w:pPr>
            <w:r w:rsidRPr="005942F1">
              <w:rPr>
                <w:color w:val="005096" w:themeColor="accent2"/>
                <w:lang w:val="en-GB"/>
              </w:rPr>
              <w:t>3/2</w:t>
            </w:r>
          </w:p>
        </w:tc>
        <w:tc>
          <w:tcPr>
            <w:tcW w:w="1276" w:type="dxa"/>
          </w:tcPr>
          <w:p w14:paraId="084CABE6" w14:textId="2D683D1F" w:rsidR="004A3E3D" w:rsidRPr="005942F1" w:rsidRDefault="004A3E3D" w:rsidP="004A3E3D">
            <w:pPr>
              <w:pStyle w:val="Kapiteltext"/>
              <w:rPr>
                <w:color w:val="005096" w:themeColor="accent2"/>
                <w:lang w:val="en-GB"/>
              </w:rPr>
            </w:pPr>
            <w:r w:rsidRPr="005942F1">
              <w:rPr>
                <w:color w:val="005096" w:themeColor="accent2"/>
                <w:lang w:val="en-GB"/>
              </w:rPr>
              <w:t>4/2</w:t>
            </w:r>
          </w:p>
        </w:tc>
        <w:tc>
          <w:tcPr>
            <w:tcW w:w="1377" w:type="dxa"/>
          </w:tcPr>
          <w:p w14:paraId="1F89AA08" w14:textId="6BAD131C" w:rsidR="004A3E3D" w:rsidRPr="005942F1" w:rsidRDefault="001414E5" w:rsidP="004A3E3D">
            <w:pPr>
              <w:pStyle w:val="Kapiteltext"/>
              <w:rPr>
                <w:color w:val="005096" w:themeColor="accent2"/>
                <w:lang w:val="en-GB"/>
              </w:rPr>
            </w:pPr>
            <w:r w:rsidRPr="005942F1">
              <w:rPr>
                <w:color w:val="005096" w:themeColor="accent2"/>
                <w:lang w:val="en-GB"/>
              </w:rPr>
              <w:t>2/0</w:t>
            </w:r>
          </w:p>
        </w:tc>
      </w:tr>
      <w:tr w:rsidR="005942F1" w:rsidRPr="005942F1" w14:paraId="630E4433" w14:textId="56CCA079" w:rsidTr="00FB2611">
        <w:tc>
          <w:tcPr>
            <w:tcW w:w="1293" w:type="dxa"/>
          </w:tcPr>
          <w:p w14:paraId="2EB36A33" w14:textId="08B8FF2D" w:rsidR="004A3E3D" w:rsidRPr="005942F1" w:rsidRDefault="004A3E3D" w:rsidP="004A3E3D">
            <w:pPr>
              <w:pStyle w:val="Kapiteltext"/>
              <w:rPr>
                <w:color w:val="005096" w:themeColor="accent2"/>
                <w:lang w:val="en-GB"/>
              </w:rPr>
            </w:pPr>
            <w:r w:rsidRPr="005942F1">
              <w:rPr>
                <w:color w:val="005096" w:themeColor="accent2"/>
                <w:lang w:val="en-GB"/>
              </w:rPr>
              <w:t>RWest2</w:t>
            </w:r>
          </w:p>
        </w:tc>
        <w:tc>
          <w:tcPr>
            <w:tcW w:w="1335" w:type="dxa"/>
          </w:tcPr>
          <w:p w14:paraId="33FE0038" w14:textId="1EA903E1" w:rsidR="004A3E3D" w:rsidRPr="005942F1" w:rsidRDefault="004A3E3D" w:rsidP="004A3E3D">
            <w:pPr>
              <w:pStyle w:val="Kapiteltext"/>
              <w:rPr>
                <w:color w:val="005096" w:themeColor="accent2"/>
                <w:lang w:val="en-GB"/>
              </w:rPr>
            </w:pPr>
            <w:r w:rsidRPr="005942F1">
              <w:rPr>
                <w:color w:val="005096" w:themeColor="accent2"/>
                <w:lang w:val="en-GB"/>
              </w:rPr>
              <w:t>O*E2</w:t>
            </w:r>
          </w:p>
        </w:tc>
        <w:tc>
          <w:tcPr>
            <w:tcW w:w="1171" w:type="dxa"/>
          </w:tcPr>
          <w:p w14:paraId="325B3395" w14:textId="633679B0" w:rsidR="004A3E3D" w:rsidRPr="005942F1" w:rsidRDefault="004A3E3D" w:rsidP="004A3E3D">
            <w:pPr>
              <w:pStyle w:val="Kapiteltext"/>
              <w:rPr>
                <w:color w:val="005096" w:themeColor="accent2"/>
                <w:lang w:val="en-GB"/>
              </w:rPr>
            </w:pPr>
            <w:r w:rsidRPr="005942F1">
              <w:rPr>
                <w:color w:val="005096" w:themeColor="accent2"/>
                <w:lang w:val="en-GB"/>
              </w:rPr>
              <w:t>0/0</w:t>
            </w:r>
          </w:p>
        </w:tc>
        <w:tc>
          <w:tcPr>
            <w:tcW w:w="1016" w:type="dxa"/>
          </w:tcPr>
          <w:p w14:paraId="6FD6A50B" w14:textId="216A2C30" w:rsidR="004A3E3D" w:rsidRPr="005942F1" w:rsidRDefault="004A3E3D" w:rsidP="004A3E3D">
            <w:pPr>
              <w:pStyle w:val="Kapiteltext"/>
              <w:rPr>
                <w:color w:val="005096" w:themeColor="accent2"/>
                <w:lang w:val="en-GB"/>
              </w:rPr>
            </w:pPr>
            <w:r w:rsidRPr="005942F1">
              <w:rPr>
                <w:color w:val="005096" w:themeColor="accent2"/>
                <w:lang w:val="en-GB"/>
              </w:rPr>
              <w:t>2/2</w:t>
            </w:r>
          </w:p>
        </w:tc>
        <w:tc>
          <w:tcPr>
            <w:tcW w:w="992" w:type="dxa"/>
          </w:tcPr>
          <w:p w14:paraId="18868B40" w14:textId="0230E1CB" w:rsidR="004A3E3D" w:rsidRPr="005942F1" w:rsidRDefault="004A3E3D" w:rsidP="004A3E3D">
            <w:pPr>
              <w:pStyle w:val="Kapiteltext"/>
              <w:rPr>
                <w:color w:val="005096" w:themeColor="accent2"/>
                <w:lang w:val="en-GB"/>
              </w:rPr>
            </w:pPr>
            <w:r w:rsidRPr="005942F1">
              <w:rPr>
                <w:color w:val="005096" w:themeColor="accent2"/>
                <w:lang w:val="en-GB"/>
              </w:rPr>
              <w:t>2/1</w:t>
            </w:r>
          </w:p>
        </w:tc>
        <w:tc>
          <w:tcPr>
            <w:tcW w:w="1276" w:type="dxa"/>
          </w:tcPr>
          <w:p w14:paraId="7C98D5DC" w14:textId="33B7B0F6" w:rsidR="004A3E3D" w:rsidRPr="005942F1" w:rsidRDefault="004A3E3D" w:rsidP="004A3E3D">
            <w:pPr>
              <w:pStyle w:val="Kapiteltext"/>
              <w:rPr>
                <w:color w:val="005096" w:themeColor="accent2"/>
                <w:lang w:val="en-GB"/>
              </w:rPr>
            </w:pPr>
            <w:r w:rsidRPr="005942F1">
              <w:rPr>
                <w:color w:val="005096" w:themeColor="accent2"/>
                <w:lang w:val="en-GB"/>
              </w:rPr>
              <w:t>3/2</w:t>
            </w:r>
          </w:p>
        </w:tc>
        <w:tc>
          <w:tcPr>
            <w:tcW w:w="1276" w:type="dxa"/>
          </w:tcPr>
          <w:p w14:paraId="0E51614B" w14:textId="12FD99A5" w:rsidR="004A3E3D" w:rsidRPr="005942F1" w:rsidRDefault="004A3E3D" w:rsidP="004A3E3D">
            <w:pPr>
              <w:pStyle w:val="Kapiteltext"/>
              <w:rPr>
                <w:color w:val="005096" w:themeColor="accent2"/>
                <w:lang w:val="en-GB"/>
              </w:rPr>
            </w:pPr>
            <w:r w:rsidRPr="005942F1">
              <w:rPr>
                <w:color w:val="005096" w:themeColor="accent2"/>
                <w:lang w:val="en-GB"/>
              </w:rPr>
              <w:t>4/2</w:t>
            </w:r>
          </w:p>
        </w:tc>
        <w:tc>
          <w:tcPr>
            <w:tcW w:w="1377" w:type="dxa"/>
          </w:tcPr>
          <w:p w14:paraId="0335344D" w14:textId="588411A3" w:rsidR="004A3E3D" w:rsidRPr="005942F1" w:rsidRDefault="001414E5" w:rsidP="004A3E3D">
            <w:pPr>
              <w:pStyle w:val="Kapiteltext"/>
              <w:rPr>
                <w:color w:val="005096" w:themeColor="accent2"/>
                <w:lang w:val="en-GB"/>
              </w:rPr>
            </w:pPr>
            <w:r w:rsidRPr="005942F1">
              <w:rPr>
                <w:color w:val="005096" w:themeColor="accent2"/>
                <w:lang w:val="en-GB"/>
              </w:rPr>
              <w:t>3/0</w:t>
            </w:r>
          </w:p>
        </w:tc>
      </w:tr>
      <w:tr w:rsidR="005942F1" w:rsidRPr="005942F1" w14:paraId="09B7E920" w14:textId="138CAFE5" w:rsidTr="00FB2611">
        <w:tc>
          <w:tcPr>
            <w:tcW w:w="1293" w:type="dxa"/>
          </w:tcPr>
          <w:p w14:paraId="355B3D15" w14:textId="77BA5B80" w:rsidR="004A3E3D" w:rsidRPr="005942F1" w:rsidRDefault="004A3E3D" w:rsidP="004A3E3D">
            <w:pPr>
              <w:pStyle w:val="Kapiteltext"/>
              <w:rPr>
                <w:color w:val="005096" w:themeColor="accent2"/>
                <w:lang w:val="en-GB"/>
              </w:rPr>
            </w:pPr>
            <w:r w:rsidRPr="005942F1">
              <w:rPr>
                <w:color w:val="005096" w:themeColor="accent2"/>
                <w:lang w:val="en-GB"/>
              </w:rPr>
              <w:t>RWest3</w:t>
            </w:r>
          </w:p>
        </w:tc>
        <w:tc>
          <w:tcPr>
            <w:tcW w:w="1335" w:type="dxa"/>
          </w:tcPr>
          <w:p w14:paraId="08431F55" w14:textId="549EC3A7" w:rsidR="004A3E3D" w:rsidRPr="005942F1" w:rsidRDefault="004A3E3D" w:rsidP="004A3E3D">
            <w:pPr>
              <w:pStyle w:val="Kapiteltext"/>
              <w:rPr>
                <w:color w:val="005096" w:themeColor="accent2"/>
                <w:lang w:val="en-GB"/>
              </w:rPr>
            </w:pPr>
            <w:r w:rsidRPr="005942F1">
              <w:rPr>
                <w:color w:val="005096" w:themeColor="accent2"/>
                <w:lang w:val="en-GB"/>
              </w:rPr>
              <w:t>O*E2</w:t>
            </w:r>
          </w:p>
        </w:tc>
        <w:tc>
          <w:tcPr>
            <w:tcW w:w="1171" w:type="dxa"/>
          </w:tcPr>
          <w:p w14:paraId="1215A50C" w14:textId="312DC09E" w:rsidR="004A3E3D" w:rsidRPr="005942F1" w:rsidRDefault="004A3E3D" w:rsidP="004A3E3D">
            <w:pPr>
              <w:pStyle w:val="Kapiteltext"/>
              <w:rPr>
                <w:color w:val="005096" w:themeColor="accent2"/>
                <w:lang w:val="en-GB"/>
              </w:rPr>
            </w:pPr>
            <w:r w:rsidRPr="005942F1">
              <w:rPr>
                <w:color w:val="005096" w:themeColor="accent2"/>
                <w:lang w:val="en-GB"/>
              </w:rPr>
              <w:t>0/0</w:t>
            </w:r>
          </w:p>
        </w:tc>
        <w:tc>
          <w:tcPr>
            <w:tcW w:w="1016" w:type="dxa"/>
          </w:tcPr>
          <w:p w14:paraId="6369746E" w14:textId="42B5A9FE" w:rsidR="004A3E3D" w:rsidRPr="005942F1" w:rsidRDefault="004A3E3D" w:rsidP="004A3E3D">
            <w:pPr>
              <w:pStyle w:val="Kapiteltext"/>
              <w:rPr>
                <w:color w:val="005096" w:themeColor="accent2"/>
                <w:lang w:val="en-GB"/>
              </w:rPr>
            </w:pPr>
            <w:r w:rsidRPr="005942F1">
              <w:rPr>
                <w:color w:val="005096" w:themeColor="accent2"/>
                <w:lang w:val="en-GB"/>
              </w:rPr>
              <w:t>2/2</w:t>
            </w:r>
          </w:p>
        </w:tc>
        <w:tc>
          <w:tcPr>
            <w:tcW w:w="992" w:type="dxa"/>
          </w:tcPr>
          <w:p w14:paraId="5FA48D34" w14:textId="2289171F" w:rsidR="004A3E3D" w:rsidRPr="005942F1" w:rsidRDefault="004A3E3D" w:rsidP="004A3E3D">
            <w:pPr>
              <w:pStyle w:val="Kapiteltext"/>
              <w:rPr>
                <w:color w:val="005096" w:themeColor="accent2"/>
                <w:lang w:val="en-GB"/>
              </w:rPr>
            </w:pPr>
            <w:r w:rsidRPr="005942F1">
              <w:rPr>
                <w:color w:val="005096" w:themeColor="accent2"/>
                <w:lang w:val="en-GB"/>
              </w:rPr>
              <w:t>2/1</w:t>
            </w:r>
          </w:p>
        </w:tc>
        <w:tc>
          <w:tcPr>
            <w:tcW w:w="1276" w:type="dxa"/>
          </w:tcPr>
          <w:p w14:paraId="46C9FDA6" w14:textId="070F9156" w:rsidR="004A3E3D" w:rsidRPr="005942F1" w:rsidRDefault="004A3E3D" w:rsidP="004A3E3D">
            <w:pPr>
              <w:pStyle w:val="Kapiteltext"/>
              <w:rPr>
                <w:color w:val="005096" w:themeColor="accent2"/>
                <w:lang w:val="en-GB"/>
              </w:rPr>
            </w:pPr>
            <w:r w:rsidRPr="005942F1">
              <w:rPr>
                <w:color w:val="005096" w:themeColor="accent2"/>
                <w:lang w:val="en-GB"/>
              </w:rPr>
              <w:t>3/2</w:t>
            </w:r>
          </w:p>
        </w:tc>
        <w:tc>
          <w:tcPr>
            <w:tcW w:w="1276" w:type="dxa"/>
          </w:tcPr>
          <w:p w14:paraId="4E14A983" w14:textId="25FBF814" w:rsidR="004A3E3D" w:rsidRPr="005942F1" w:rsidRDefault="004A3E3D" w:rsidP="004A3E3D">
            <w:pPr>
              <w:pStyle w:val="Kapiteltext"/>
              <w:rPr>
                <w:color w:val="005096" w:themeColor="accent2"/>
                <w:lang w:val="en-GB"/>
              </w:rPr>
            </w:pPr>
            <w:r w:rsidRPr="005942F1">
              <w:rPr>
                <w:color w:val="005096" w:themeColor="accent2"/>
                <w:lang w:val="en-GB"/>
              </w:rPr>
              <w:t>4/2</w:t>
            </w:r>
          </w:p>
        </w:tc>
        <w:tc>
          <w:tcPr>
            <w:tcW w:w="1377" w:type="dxa"/>
          </w:tcPr>
          <w:p w14:paraId="1744A635" w14:textId="782AD78F" w:rsidR="004A3E3D" w:rsidRPr="005942F1" w:rsidRDefault="001414E5" w:rsidP="004A3E3D">
            <w:pPr>
              <w:pStyle w:val="Kapiteltext"/>
              <w:rPr>
                <w:color w:val="005096" w:themeColor="accent2"/>
                <w:lang w:val="en-GB"/>
              </w:rPr>
            </w:pPr>
            <w:r w:rsidRPr="005942F1">
              <w:rPr>
                <w:color w:val="005096" w:themeColor="accent2"/>
                <w:lang w:val="en-GB"/>
              </w:rPr>
              <w:t>3/0</w:t>
            </w:r>
          </w:p>
        </w:tc>
      </w:tr>
    </w:tbl>
    <w:p w14:paraId="589FDBAB" w14:textId="7357AA08" w:rsidR="00AB3891" w:rsidRPr="005942F1" w:rsidRDefault="00AB3891" w:rsidP="00D92E21">
      <w:pPr>
        <w:pStyle w:val="Kapiteltext"/>
        <w:rPr>
          <w:color w:val="005096" w:themeColor="accent2"/>
          <w:lang w:val="en-GB"/>
        </w:rPr>
      </w:pPr>
    </w:p>
    <w:p w14:paraId="339BB179" w14:textId="482BEFEB" w:rsidR="00236C6D" w:rsidRPr="005942F1" w:rsidRDefault="00CA7D78" w:rsidP="00D92E21">
      <w:pPr>
        <w:pStyle w:val="Kapiteltext"/>
        <w:rPr>
          <w:color w:val="005096" w:themeColor="accent2"/>
          <w:lang w:val="en-GB"/>
        </w:rPr>
      </w:pPr>
      <w:r w:rsidRPr="005942F1">
        <w:rPr>
          <w:color w:val="005096" w:themeColor="accent2"/>
          <w:lang w:val="en-GB"/>
        </w:rPr>
        <w:t>The OE1 routes</w:t>
      </w:r>
      <w:r w:rsidR="008369F3" w:rsidRPr="005942F1">
        <w:rPr>
          <w:color w:val="005096" w:themeColor="accent2"/>
          <w:lang w:val="en-GB"/>
        </w:rPr>
        <w:t xml:space="preserve"> on all three routers</w:t>
      </w:r>
      <w:r w:rsidRPr="005942F1">
        <w:rPr>
          <w:color w:val="005096" w:themeColor="accent2"/>
          <w:lang w:val="en-GB"/>
        </w:rPr>
        <w:t xml:space="preserve"> are coming from </w:t>
      </w:r>
      <w:r w:rsidR="00213897" w:rsidRPr="005942F1">
        <w:rPr>
          <w:color w:val="005096" w:themeColor="accent2"/>
          <w:lang w:val="en-GB"/>
        </w:rPr>
        <w:t xml:space="preserve">the redistribution from East side with metric 100 and </w:t>
      </w:r>
      <w:r w:rsidRPr="005942F1">
        <w:rPr>
          <w:color w:val="005096" w:themeColor="accent2"/>
          <w:lang w:val="en-GB"/>
        </w:rPr>
        <w:t xml:space="preserve">metric type 1, metric adds up </w:t>
      </w:r>
      <w:r w:rsidR="006541B1" w:rsidRPr="005942F1">
        <w:rPr>
          <w:color w:val="005096" w:themeColor="accent2"/>
          <w:lang w:val="en-GB"/>
        </w:rPr>
        <w:t xml:space="preserve">(also, the internal OSPF </w:t>
      </w:r>
      <w:r w:rsidR="00BD48F6" w:rsidRPr="005942F1">
        <w:rPr>
          <w:color w:val="005096" w:themeColor="accent2"/>
          <w:lang w:val="en-GB"/>
        </w:rPr>
        <w:t xml:space="preserve">cost to ASBR is added with type 1 </w:t>
      </w:r>
      <w:r w:rsidR="002B1CC7" w:rsidRPr="005942F1">
        <w:rPr>
          <w:color w:val="005096" w:themeColor="accent2"/>
          <w:lang w:val="en-GB"/>
        </w:rPr>
        <w:t>–</w:t>
      </w:r>
      <w:r w:rsidR="00BD48F6" w:rsidRPr="005942F1">
        <w:rPr>
          <w:color w:val="005096" w:themeColor="accent2"/>
          <w:lang w:val="en-GB"/>
        </w:rPr>
        <w:t xml:space="preserve"> </w:t>
      </w:r>
      <w:r w:rsidR="002B1CC7" w:rsidRPr="005942F1">
        <w:rPr>
          <w:color w:val="005096" w:themeColor="accent2"/>
          <w:lang w:val="en-GB"/>
        </w:rPr>
        <w:t xml:space="preserve">but not with type 2) </w:t>
      </w:r>
      <w:r w:rsidRPr="005942F1">
        <w:rPr>
          <w:color w:val="005096" w:themeColor="accent2"/>
          <w:lang w:val="en-GB"/>
        </w:rPr>
        <w:t xml:space="preserve">and </w:t>
      </w:r>
      <w:r w:rsidR="00563569" w:rsidRPr="005942F1">
        <w:rPr>
          <w:color w:val="005096" w:themeColor="accent2"/>
          <w:lang w:val="en-GB"/>
        </w:rPr>
        <w:t>therefor West side routers have a metric of 130 to East side networks.</w:t>
      </w:r>
    </w:p>
    <w:p w14:paraId="13D528EE" w14:textId="6BB2560A" w:rsidR="00D92E21" w:rsidRPr="005942F1" w:rsidRDefault="006C39F2" w:rsidP="00D92E21">
      <w:pPr>
        <w:pStyle w:val="Kapiteltext"/>
        <w:rPr>
          <w:color w:val="005096" w:themeColor="accent2"/>
          <w:lang w:val="en-GB"/>
        </w:rPr>
      </w:pPr>
      <w:r w:rsidRPr="005942F1">
        <w:rPr>
          <w:color w:val="005096" w:themeColor="accent2"/>
          <w:lang w:val="en-GB"/>
        </w:rPr>
        <w:t>The interarea routes on RHQ0</w:t>
      </w:r>
      <w:r w:rsidR="00C64A22" w:rsidRPr="005942F1">
        <w:rPr>
          <w:color w:val="005096" w:themeColor="accent2"/>
          <w:lang w:val="en-GB"/>
        </w:rPr>
        <w:t xml:space="preserve"> </w:t>
      </w:r>
      <w:r w:rsidR="00D37DE4" w:rsidRPr="005942F1">
        <w:rPr>
          <w:color w:val="005096" w:themeColor="accent2"/>
          <w:lang w:val="en-GB"/>
        </w:rPr>
        <w:t xml:space="preserve">point </w:t>
      </w:r>
      <w:r w:rsidR="00B628A5" w:rsidRPr="005942F1">
        <w:rPr>
          <w:color w:val="005096" w:themeColor="accent2"/>
          <w:lang w:val="en-GB"/>
        </w:rPr>
        <w:t>in the direction of RWest1, where the OSPF areas 1+2 are configured.</w:t>
      </w:r>
      <w:r w:rsidR="00611E6E" w:rsidRPr="005942F1">
        <w:rPr>
          <w:color w:val="005096" w:themeColor="accent2"/>
          <w:lang w:val="en-GB"/>
        </w:rPr>
        <w:t xml:space="preserve"> For the branch networks behind RWest1+2, there are OE2 routes.</w:t>
      </w:r>
    </w:p>
    <w:p w14:paraId="4F4461CD" w14:textId="77777777" w:rsidR="00921AC7" w:rsidRPr="005942F1" w:rsidRDefault="003A0387" w:rsidP="00D92E21">
      <w:pPr>
        <w:pStyle w:val="Kapiteltext"/>
        <w:rPr>
          <w:color w:val="005096" w:themeColor="accent2"/>
          <w:lang w:val="en-GB"/>
        </w:rPr>
      </w:pPr>
      <w:r w:rsidRPr="005942F1">
        <w:rPr>
          <w:color w:val="005096" w:themeColor="accent2"/>
          <w:lang w:val="en-GB"/>
        </w:rPr>
        <w:t xml:space="preserve">All routes should be able to reach the </w:t>
      </w:r>
      <w:r w:rsidR="000C765A" w:rsidRPr="005942F1">
        <w:rPr>
          <w:color w:val="005096" w:themeColor="accent2"/>
          <w:lang w:val="en-GB"/>
        </w:rPr>
        <w:t>four client networks</w:t>
      </w:r>
    </w:p>
    <w:p w14:paraId="139117AF" w14:textId="3C07A10B" w:rsidR="00236C6D" w:rsidRPr="005942F1" w:rsidRDefault="000C765A" w:rsidP="00D92E21">
      <w:pPr>
        <w:pStyle w:val="Kapiteltext"/>
        <w:rPr>
          <w:color w:val="005096" w:themeColor="accent2"/>
          <w:lang w:val="en-GB"/>
        </w:rPr>
      </w:pPr>
      <w:r w:rsidRPr="005942F1">
        <w:rPr>
          <w:color w:val="005096" w:themeColor="accent2"/>
          <w:lang w:val="en-GB"/>
        </w:rPr>
        <w:t xml:space="preserve">172.16/17/18/19.x.x and </w:t>
      </w:r>
      <w:r w:rsidR="00921AC7" w:rsidRPr="005942F1">
        <w:rPr>
          <w:color w:val="005096" w:themeColor="accent2"/>
          <w:lang w:val="en-GB"/>
        </w:rPr>
        <w:t>2001:DB</w:t>
      </w:r>
      <w:proofErr w:type="gramStart"/>
      <w:r w:rsidR="00921AC7" w:rsidRPr="005942F1">
        <w:rPr>
          <w:color w:val="005096" w:themeColor="accent2"/>
          <w:lang w:val="en-GB"/>
        </w:rPr>
        <w:t>8:ACAD</w:t>
      </w:r>
      <w:proofErr w:type="gramEnd"/>
      <w:r w:rsidR="00921AC7" w:rsidRPr="005942F1">
        <w:rPr>
          <w:color w:val="005096" w:themeColor="accent2"/>
          <w:lang w:val="en-GB"/>
        </w:rPr>
        <w:t>:AC1</w:t>
      </w:r>
      <w:r w:rsidR="00921AC7" w:rsidRPr="005942F1">
        <w:rPr>
          <w:color w:val="005096" w:themeColor="accent2"/>
          <w:lang w:val="en-GB"/>
        </w:rPr>
        <w:t>6/17/18/19.</w:t>
      </w:r>
    </w:p>
    <w:p w14:paraId="576E3CAE" w14:textId="6BAEC2F0" w:rsidR="00D95084" w:rsidRDefault="00A32084" w:rsidP="004E57E5">
      <w:pPr>
        <w:pStyle w:val="berschrift1"/>
        <w:rPr>
          <w:lang w:val="en-US"/>
        </w:rPr>
      </w:pPr>
      <w:bookmarkStart w:id="9" w:name="_Toc199630074"/>
      <w:r w:rsidRPr="00A32084">
        <w:rPr>
          <w:lang w:val="en-US"/>
        </w:rPr>
        <w:lastRenderedPageBreak/>
        <w:t>UE1.</w:t>
      </w:r>
      <w:r w:rsidR="00A472F5" w:rsidRPr="00A61B7E">
        <w:rPr>
          <w:lang w:val="en-US"/>
        </w:rPr>
        <w:t>14) Analysis Multiarea OSPF Dual Stack – Stub &amp; Totally Stub Area</w:t>
      </w:r>
      <w:bookmarkEnd w:id="9"/>
    </w:p>
    <w:p w14:paraId="46082B49" w14:textId="1870F527" w:rsidR="000F56BD" w:rsidRPr="000F56BD" w:rsidRDefault="000F56BD" w:rsidP="000F56BD">
      <w:pPr>
        <w:pStyle w:val="Kapiteltext"/>
        <w:rPr>
          <w:lang w:val="en-GB"/>
        </w:rPr>
      </w:pPr>
      <w:r w:rsidRPr="000F56BD">
        <w:rPr>
          <w:lang w:val="en-GB"/>
        </w:rPr>
        <w:t xml:space="preserve">a) </w:t>
      </w:r>
      <w:proofErr w:type="spellStart"/>
      <w:r w:rsidRPr="000F56BD">
        <w:rPr>
          <w:lang w:val="en-GB"/>
        </w:rPr>
        <w:t>Analyze</w:t>
      </w:r>
      <w:proofErr w:type="spellEnd"/>
      <w:r w:rsidRPr="000F56BD">
        <w:rPr>
          <w:lang w:val="en-GB"/>
        </w:rPr>
        <w:t xml:space="preserve"> the routing tables of RWest2 and RWest3. What’s the difference? Which entries have changed and why?</w:t>
      </w:r>
    </w:p>
    <w:p w14:paraId="3A0595EB" w14:textId="6C7D19AE" w:rsidR="00914DD9" w:rsidRDefault="00914DD9" w:rsidP="009139F3">
      <w:pPr>
        <w:pStyle w:val="CodeOutput"/>
      </w:pPr>
      <w:r w:rsidRPr="00914DD9">
        <w:t>RWest2#sho ip</w:t>
      </w:r>
      <w:r>
        <w:t xml:space="preserve"> </w:t>
      </w:r>
      <w:r w:rsidRPr="00914DD9">
        <w:t>rou</w:t>
      </w:r>
    </w:p>
    <w:p w14:paraId="7FC85CD7" w14:textId="634A7208" w:rsidR="009139F3" w:rsidRPr="009139F3" w:rsidRDefault="009139F3" w:rsidP="009139F3">
      <w:pPr>
        <w:pStyle w:val="CodeOutput"/>
      </w:pPr>
      <w:r w:rsidRPr="00250F22">
        <w:rPr>
          <w:highlight w:val="green"/>
        </w:rPr>
        <w:t>O*IA</w:t>
      </w:r>
      <w:r w:rsidRPr="009139F3">
        <w:t xml:space="preserve">  0.0.0.0/0 [110/11] via 172.31.255.237, 00:00:27, Ethernet0/1</w:t>
      </w:r>
    </w:p>
    <w:p w14:paraId="449EA0F0" w14:textId="77777777" w:rsidR="009139F3" w:rsidRPr="009139F3" w:rsidRDefault="009139F3" w:rsidP="009139F3">
      <w:pPr>
        <w:pStyle w:val="CodeOutput"/>
      </w:pPr>
      <w:r w:rsidRPr="009139F3">
        <w:t xml:space="preserve">      172.18.0.0/16 is variably subnetted, 2 subnets, 2 masks</w:t>
      </w:r>
    </w:p>
    <w:p w14:paraId="1490E258" w14:textId="77777777" w:rsidR="009139F3" w:rsidRPr="009139F3" w:rsidRDefault="009139F3" w:rsidP="009139F3">
      <w:pPr>
        <w:pStyle w:val="CodeOutput"/>
      </w:pPr>
      <w:r w:rsidRPr="00F442DB">
        <w:rPr>
          <w:highlight w:val="cyan"/>
        </w:rPr>
        <w:t>C</w:t>
      </w:r>
      <w:r w:rsidRPr="009139F3">
        <w:t xml:space="preserve">        172.18.0.0/16 is directly connected, Ethernet0/0</w:t>
      </w:r>
    </w:p>
    <w:p w14:paraId="15480491" w14:textId="77777777" w:rsidR="009139F3" w:rsidRPr="009139F3" w:rsidRDefault="009139F3" w:rsidP="009139F3">
      <w:pPr>
        <w:pStyle w:val="CodeOutput"/>
      </w:pPr>
      <w:r w:rsidRPr="0068676D">
        <w:rPr>
          <w:highlight w:val="magenta"/>
        </w:rPr>
        <w:t>L</w:t>
      </w:r>
      <w:r w:rsidRPr="009139F3">
        <w:t xml:space="preserve">        172.18.255.254/32 is directly connected, Ethernet0/0</w:t>
      </w:r>
    </w:p>
    <w:p w14:paraId="06E3E3CE" w14:textId="77777777" w:rsidR="009139F3" w:rsidRPr="009139F3" w:rsidRDefault="009139F3" w:rsidP="009139F3">
      <w:pPr>
        <w:pStyle w:val="CodeOutput"/>
      </w:pPr>
      <w:r w:rsidRPr="009139F3">
        <w:t xml:space="preserve">      172.31.0.0/16 is variably subnetted, 5 subnets, 2 masks</w:t>
      </w:r>
    </w:p>
    <w:p w14:paraId="6FA700FE" w14:textId="77777777" w:rsidR="009139F3" w:rsidRPr="009139F3" w:rsidRDefault="009139F3" w:rsidP="009139F3">
      <w:pPr>
        <w:pStyle w:val="CodeOutput"/>
      </w:pPr>
      <w:r w:rsidRPr="00250F22">
        <w:rPr>
          <w:highlight w:val="green"/>
        </w:rPr>
        <w:t>O IA</w:t>
      </w:r>
      <w:r w:rsidRPr="00250F22">
        <w:t xml:space="preserve">     </w:t>
      </w:r>
      <w:r w:rsidRPr="009139F3">
        <w:t>172.31.255.232/30 [110/20] via 172.31.255.237, 00:00:27, Ethernet0/1</w:t>
      </w:r>
    </w:p>
    <w:p w14:paraId="74DE0216" w14:textId="77777777" w:rsidR="009139F3" w:rsidRPr="009139F3" w:rsidRDefault="009139F3" w:rsidP="009139F3">
      <w:pPr>
        <w:pStyle w:val="CodeOutput"/>
      </w:pPr>
      <w:r w:rsidRPr="00F442DB">
        <w:rPr>
          <w:highlight w:val="cyan"/>
        </w:rPr>
        <w:t>C</w:t>
      </w:r>
      <w:r w:rsidRPr="009139F3">
        <w:t xml:space="preserve">        172.31.255.236/30 is directly connected, Ethernet0/1</w:t>
      </w:r>
    </w:p>
    <w:p w14:paraId="040302E7" w14:textId="77777777" w:rsidR="009139F3" w:rsidRPr="009139F3" w:rsidRDefault="009139F3" w:rsidP="009139F3">
      <w:pPr>
        <w:pStyle w:val="CodeOutput"/>
      </w:pPr>
      <w:r w:rsidRPr="0068676D">
        <w:rPr>
          <w:highlight w:val="magenta"/>
        </w:rPr>
        <w:t>L</w:t>
      </w:r>
      <w:r w:rsidRPr="009139F3">
        <w:t xml:space="preserve">        172.31.255.238/32 is directly connected, Ethernet0/1</w:t>
      </w:r>
    </w:p>
    <w:p w14:paraId="0293039B" w14:textId="77777777" w:rsidR="009139F3" w:rsidRPr="009139F3" w:rsidRDefault="009139F3" w:rsidP="009139F3">
      <w:pPr>
        <w:pStyle w:val="CodeOutput"/>
      </w:pPr>
      <w:r w:rsidRPr="00250F22">
        <w:rPr>
          <w:highlight w:val="green"/>
        </w:rPr>
        <w:t>O IA</w:t>
      </w:r>
      <w:r w:rsidRPr="00250F22">
        <w:t xml:space="preserve">     </w:t>
      </w:r>
      <w:r w:rsidRPr="009139F3">
        <w:t>172.31.255.248/30 [110/20] via 172.31.255.237, 00:00:27, Ethernet0/1</w:t>
      </w:r>
    </w:p>
    <w:p w14:paraId="01CCF997" w14:textId="77777777" w:rsidR="009139F3" w:rsidRPr="006178CF" w:rsidRDefault="009139F3" w:rsidP="009139F3">
      <w:pPr>
        <w:pStyle w:val="CodeOutput"/>
        <w:rPr>
          <w:lang w:val="en-GB"/>
        </w:rPr>
      </w:pPr>
      <w:r w:rsidRPr="00250F22">
        <w:rPr>
          <w:highlight w:val="green"/>
          <w:lang w:val="en-GB"/>
        </w:rPr>
        <w:t>O IA</w:t>
      </w:r>
      <w:r w:rsidRPr="00250F22">
        <w:rPr>
          <w:lang w:val="en-GB"/>
        </w:rPr>
        <w:t xml:space="preserve">     </w:t>
      </w:r>
      <w:r w:rsidRPr="006178CF">
        <w:rPr>
          <w:lang w:val="en-GB"/>
        </w:rPr>
        <w:t>172.31.255.252/30 [110/30] via 172.31.255.237, 00:00:27, Ethernet0/1</w:t>
      </w:r>
    </w:p>
    <w:p w14:paraId="3A485243" w14:textId="77777777" w:rsidR="009139F3" w:rsidRPr="006178CF" w:rsidRDefault="009139F3" w:rsidP="009139F3">
      <w:pPr>
        <w:pStyle w:val="CodeOutput"/>
        <w:rPr>
          <w:lang w:val="en-GB"/>
        </w:rPr>
      </w:pPr>
    </w:p>
    <w:p w14:paraId="24882982" w14:textId="2AFA0D13" w:rsidR="00914DD9" w:rsidRPr="006178CF" w:rsidRDefault="00914DD9" w:rsidP="009139F3">
      <w:pPr>
        <w:pStyle w:val="CodeOutput"/>
        <w:rPr>
          <w:lang w:val="en-GB"/>
        </w:rPr>
      </w:pPr>
      <w:r w:rsidRPr="006178CF">
        <w:rPr>
          <w:lang w:val="en-GB"/>
        </w:rPr>
        <w:t>RWest2#sho ipv rou</w:t>
      </w:r>
    </w:p>
    <w:p w14:paraId="362CDAD0" w14:textId="77777777" w:rsidR="00914DD9" w:rsidRDefault="00914DD9" w:rsidP="00914DD9">
      <w:pPr>
        <w:pStyle w:val="CodeOutput"/>
      </w:pPr>
      <w:r w:rsidRPr="00250F22">
        <w:rPr>
          <w:highlight w:val="green"/>
        </w:rPr>
        <w:t>OI</w:t>
      </w:r>
      <w:r w:rsidRPr="00250F22">
        <w:t xml:space="preserve">  </w:t>
      </w:r>
      <w:r>
        <w:t>::/0 [110/11]</w:t>
      </w:r>
    </w:p>
    <w:p w14:paraId="71D33FF1" w14:textId="77777777" w:rsidR="00914DD9" w:rsidRDefault="00914DD9" w:rsidP="00914DD9">
      <w:pPr>
        <w:pStyle w:val="CodeOutput"/>
      </w:pPr>
      <w:r>
        <w:t xml:space="preserve">     via FE80::2:1, Ethernet0/1</w:t>
      </w:r>
    </w:p>
    <w:p w14:paraId="5048ED59" w14:textId="77777777" w:rsidR="00914DD9" w:rsidRDefault="00914DD9" w:rsidP="00914DD9">
      <w:pPr>
        <w:pStyle w:val="CodeOutput"/>
      </w:pPr>
      <w:r w:rsidRPr="00F442DB">
        <w:rPr>
          <w:highlight w:val="cyan"/>
        </w:rPr>
        <w:t>C</w:t>
      </w:r>
      <w:r>
        <w:t xml:space="preserve">   2001:DB8:ACAD:AC18::/64 [0/0]</w:t>
      </w:r>
    </w:p>
    <w:p w14:paraId="18C63F49" w14:textId="77777777" w:rsidR="00914DD9" w:rsidRDefault="00914DD9" w:rsidP="00914DD9">
      <w:pPr>
        <w:pStyle w:val="CodeOutput"/>
      </w:pPr>
      <w:r>
        <w:t xml:space="preserve">     via Ethernet0/0, directly connected</w:t>
      </w:r>
    </w:p>
    <w:p w14:paraId="08767FBB" w14:textId="77777777" w:rsidR="00914DD9" w:rsidRDefault="00914DD9" w:rsidP="00914DD9">
      <w:pPr>
        <w:pStyle w:val="CodeOutput"/>
      </w:pPr>
      <w:r w:rsidRPr="0068676D">
        <w:rPr>
          <w:highlight w:val="magenta"/>
        </w:rPr>
        <w:t>L</w:t>
      </w:r>
      <w:r>
        <w:t xml:space="preserve">   2001:DB8:ACAD:AC18::254/128 [0/0]</w:t>
      </w:r>
    </w:p>
    <w:p w14:paraId="450EE2DA" w14:textId="77777777" w:rsidR="00914DD9" w:rsidRDefault="00914DD9" w:rsidP="00914DD9">
      <w:pPr>
        <w:pStyle w:val="CodeOutput"/>
      </w:pPr>
      <w:r>
        <w:t xml:space="preserve">     via Ethernet0/0, receive</w:t>
      </w:r>
    </w:p>
    <w:p w14:paraId="6721AEB1" w14:textId="77777777" w:rsidR="00914DD9" w:rsidRDefault="00914DD9" w:rsidP="00914DD9">
      <w:pPr>
        <w:pStyle w:val="CodeOutput"/>
      </w:pPr>
      <w:r w:rsidRPr="0068676D">
        <w:rPr>
          <w:highlight w:val="magenta"/>
        </w:rPr>
        <w:t>L</w:t>
      </w:r>
      <w:r>
        <w:t xml:space="preserve">   FF00::/8 [0/0]</w:t>
      </w:r>
    </w:p>
    <w:p w14:paraId="76133926" w14:textId="77777777" w:rsidR="00914DD9" w:rsidRDefault="00914DD9" w:rsidP="00914DD9">
      <w:pPr>
        <w:pStyle w:val="CodeOutput"/>
      </w:pPr>
      <w:r>
        <w:t xml:space="preserve">     via Null0, receive</w:t>
      </w:r>
    </w:p>
    <w:p w14:paraId="2217C494" w14:textId="77777777" w:rsidR="00914DD9" w:rsidRPr="006178CF" w:rsidRDefault="00914DD9" w:rsidP="00AD2FFF">
      <w:pPr>
        <w:rPr>
          <w:lang w:val="en-GB"/>
        </w:rPr>
      </w:pPr>
    </w:p>
    <w:p w14:paraId="47585D0C" w14:textId="6BC7869D" w:rsidR="00914DD9" w:rsidRDefault="00914DD9" w:rsidP="00914DD9">
      <w:pPr>
        <w:pStyle w:val="CodeOutput"/>
      </w:pPr>
      <w:r w:rsidRPr="00914DD9">
        <w:t>RWest</w:t>
      </w:r>
      <w:r>
        <w:t>3</w:t>
      </w:r>
      <w:r w:rsidRPr="00914DD9">
        <w:t>#sho ip</w:t>
      </w:r>
      <w:r>
        <w:t xml:space="preserve"> </w:t>
      </w:r>
      <w:r w:rsidRPr="00914DD9">
        <w:t>rou</w:t>
      </w:r>
    </w:p>
    <w:p w14:paraId="1A4F9876" w14:textId="77777777" w:rsidR="00AD2FFF" w:rsidRDefault="00AD2FFF" w:rsidP="00AD2FFF">
      <w:pPr>
        <w:pStyle w:val="CodeOutput"/>
      </w:pPr>
      <w:r w:rsidRPr="0068676D">
        <w:rPr>
          <w:highlight w:val="green"/>
        </w:rPr>
        <w:t>O*IA</w:t>
      </w:r>
      <w:r>
        <w:t xml:space="preserve">  0.0.0.0/0 [110/11] via 172.31.255.233, 00:01:31, Ethernet0/1</w:t>
      </w:r>
    </w:p>
    <w:p w14:paraId="7A98B085" w14:textId="77777777" w:rsidR="00AD2FFF" w:rsidRDefault="00AD2FFF" w:rsidP="00AD2FFF">
      <w:pPr>
        <w:pStyle w:val="CodeOutput"/>
      </w:pPr>
      <w:r>
        <w:t xml:space="preserve">      172.19.0.0/16 is variably subnetted, 2 subnets, 2 masks</w:t>
      </w:r>
    </w:p>
    <w:p w14:paraId="4EB8CD5C" w14:textId="77777777" w:rsidR="00AD2FFF" w:rsidRDefault="00AD2FFF" w:rsidP="00AD2FFF">
      <w:pPr>
        <w:pStyle w:val="CodeOutput"/>
      </w:pPr>
      <w:r w:rsidRPr="00F442DB">
        <w:rPr>
          <w:highlight w:val="cyan"/>
        </w:rPr>
        <w:t>C</w:t>
      </w:r>
      <w:r>
        <w:t xml:space="preserve">        172.19.0.0/16 is directly connected, Ethernet0/0</w:t>
      </w:r>
    </w:p>
    <w:p w14:paraId="22AB23C1" w14:textId="77777777" w:rsidR="00AD2FFF" w:rsidRDefault="00AD2FFF" w:rsidP="00AD2FFF">
      <w:pPr>
        <w:pStyle w:val="CodeOutput"/>
      </w:pPr>
      <w:r w:rsidRPr="0068676D">
        <w:rPr>
          <w:highlight w:val="magenta"/>
        </w:rPr>
        <w:t>L</w:t>
      </w:r>
      <w:r>
        <w:t xml:space="preserve">        172.19.255.254/32 is directly connected, Ethernet0/0</w:t>
      </w:r>
    </w:p>
    <w:p w14:paraId="1A877B15" w14:textId="77777777" w:rsidR="00AD2FFF" w:rsidRDefault="00AD2FFF" w:rsidP="00AD2FFF">
      <w:pPr>
        <w:pStyle w:val="CodeOutput"/>
      </w:pPr>
      <w:r>
        <w:t xml:space="preserve">      172.31.0.0/16 is variably subnetted, 2 subnets, 2 masks</w:t>
      </w:r>
    </w:p>
    <w:p w14:paraId="5A89918B" w14:textId="77777777" w:rsidR="00AD2FFF" w:rsidRDefault="00AD2FFF" w:rsidP="00AD2FFF">
      <w:pPr>
        <w:pStyle w:val="CodeOutput"/>
      </w:pPr>
      <w:r w:rsidRPr="00F442DB">
        <w:rPr>
          <w:highlight w:val="cyan"/>
        </w:rPr>
        <w:t>C</w:t>
      </w:r>
      <w:r>
        <w:t xml:space="preserve">        172.31.255.232/30 is directly connected, Ethernet0/1</w:t>
      </w:r>
    </w:p>
    <w:p w14:paraId="407964AC" w14:textId="6AA1752F" w:rsidR="00914DD9" w:rsidRDefault="00AD2FFF" w:rsidP="00AD2FFF">
      <w:pPr>
        <w:pStyle w:val="CodeOutput"/>
      </w:pPr>
      <w:r w:rsidRPr="0068676D">
        <w:rPr>
          <w:highlight w:val="magenta"/>
        </w:rPr>
        <w:t>L</w:t>
      </w:r>
      <w:r>
        <w:t xml:space="preserve">        172.31.255.234/32 is directly connected, Ethernet0/1</w:t>
      </w:r>
    </w:p>
    <w:p w14:paraId="4AEF2D0E" w14:textId="77777777" w:rsidR="00AD2FFF" w:rsidRDefault="00AD2FFF" w:rsidP="00AD2FFF">
      <w:pPr>
        <w:pStyle w:val="CodeOutput"/>
      </w:pPr>
    </w:p>
    <w:p w14:paraId="2622E289" w14:textId="77777777" w:rsidR="00AD2FFF" w:rsidRDefault="00914DD9" w:rsidP="00914DD9">
      <w:pPr>
        <w:pStyle w:val="CodeOutput"/>
      </w:pPr>
      <w:r w:rsidRPr="00914DD9">
        <w:t>RWest</w:t>
      </w:r>
      <w:r>
        <w:t>3</w:t>
      </w:r>
      <w:r w:rsidRPr="00914DD9">
        <w:t>#sho ipv rou</w:t>
      </w:r>
    </w:p>
    <w:p w14:paraId="7A5C9D56" w14:textId="77777777" w:rsidR="00AD2FFF" w:rsidRDefault="00AD2FFF" w:rsidP="00AD2FFF">
      <w:pPr>
        <w:pStyle w:val="CodeOutput"/>
      </w:pPr>
      <w:r w:rsidRPr="0068676D">
        <w:rPr>
          <w:highlight w:val="green"/>
        </w:rPr>
        <w:t>OI</w:t>
      </w:r>
      <w:r>
        <w:t xml:space="preserve">  ::/0 [110/11]</w:t>
      </w:r>
    </w:p>
    <w:p w14:paraId="4E0CE853" w14:textId="77777777" w:rsidR="00AD2FFF" w:rsidRDefault="00AD2FFF" w:rsidP="00AD2FFF">
      <w:pPr>
        <w:pStyle w:val="CodeOutput"/>
      </w:pPr>
      <w:r>
        <w:t xml:space="preserve">     via FE80::2:1, Ethernet0/1</w:t>
      </w:r>
    </w:p>
    <w:p w14:paraId="60398A32" w14:textId="77777777" w:rsidR="00AD2FFF" w:rsidRDefault="00AD2FFF" w:rsidP="00AD2FFF">
      <w:pPr>
        <w:pStyle w:val="CodeOutput"/>
      </w:pPr>
      <w:r w:rsidRPr="00F442DB">
        <w:rPr>
          <w:highlight w:val="cyan"/>
        </w:rPr>
        <w:t>C</w:t>
      </w:r>
      <w:r>
        <w:t xml:space="preserve">   2001:DB8:ACAD:AC19::/64 [0/0]</w:t>
      </w:r>
    </w:p>
    <w:p w14:paraId="1A779C66" w14:textId="77777777" w:rsidR="00AD2FFF" w:rsidRDefault="00AD2FFF" w:rsidP="00AD2FFF">
      <w:pPr>
        <w:pStyle w:val="CodeOutput"/>
      </w:pPr>
      <w:r>
        <w:t xml:space="preserve">     via Ethernet0/0, directly connected</w:t>
      </w:r>
    </w:p>
    <w:p w14:paraId="79B7AEAC" w14:textId="77777777" w:rsidR="00AD2FFF" w:rsidRDefault="00AD2FFF" w:rsidP="00AD2FFF">
      <w:pPr>
        <w:pStyle w:val="CodeOutput"/>
      </w:pPr>
      <w:r w:rsidRPr="0068676D">
        <w:rPr>
          <w:highlight w:val="magenta"/>
        </w:rPr>
        <w:t>L</w:t>
      </w:r>
      <w:r>
        <w:t xml:space="preserve">   2001:DB8:ACAD:AC19::254/128 [0/0]</w:t>
      </w:r>
    </w:p>
    <w:p w14:paraId="16B4F07A" w14:textId="77777777" w:rsidR="00AD2FFF" w:rsidRDefault="00AD2FFF" w:rsidP="00AD2FFF">
      <w:pPr>
        <w:pStyle w:val="CodeOutput"/>
      </w:pPr>
      <w:r>
        <w:t xml:space="preserve">     via Ethernet0/0, receive</w:t>
      </w:r>
    </w:p>
    <w:p w14:paraId="367A32B1" w14:textId="77777777" w:rsidR="00AD2FFF" w:rsidRDefault="00AD2FFF" w:rsidP="00AD2FFF">
      <w:pPr>
        <w:pStyle w:val="CodeOutput"/>
      </w:pPr>
      <w:r w:rsidRPr="0068676D">
        <w:rPr>
          <w:highlight w:val="magenta"/>
        </w:rPr>
        <w:t>L</w:t>
      </w:r>
      <w:r>
        <w:t xml:space="preserve">   FF00::/8 [0/0]</w:t>
      </w:r>
    </w:p>
    <w:p w14:paraId="18C755E4" w14:textId="027F6620" w:rsidR="001E0877" w:rsidRDefault="00AD2FFF" w:rsidP="00AD2FFF">
      <w:pPr>
        <w:pStyle w:val="CodeOutput"/>
      </w:pPr>
      <w:r>
        <w:t xml:space="preserve">     via Null0, receive</w:t>
      </w:r>
    </w:p>
    <w:p w14:paraId="4442F226" w14:textId="77777777" w:rsidR="005942F1" w:rsidRPr="005942F1" w:rsidRDefault="00520007" w:rsidP="00520007">
      <w:pPr>
        <w:pStyle w:val="Kapiteltext"/>
        <w:rPr>
          <w:color w:val="005096" w:themeColor="accent2"/>
        </w:rPr>
      </w:pPr>
      <w:r w:rsidRPr="005942F1">
        <w:rPr>
          <w:color w:val="005096" w:themeColor="accent2"/>
        </w:rPr>
        <w:lastRenderedPageBreak/>
        <w:sym w:font="Wingdings" w:char="F0E0"/>
      </w:r>
    </w:p>
    <w:p w14:paraId="0B7B25A6" w14:textId="4F1719BB" w:rsidR="00520007" w:rsidRPr="005942F1" w:rsidRDefault="00520007" w:rsidP="00520007">
      <w:pPr>
        <w:pStyle w:val="Kapiteltext"/>
        <w:rPr>
          <w:color w:val="005096" w:themeColor="accent2"/>
        </w:rPr>
      </w:pPr>
      <w:proofErr w:type="spellStart"/>
      <w:r w:rsidRPr="005942F1">
        <w:rPr>
          <w:color w:val="005096" w:themeColor="accent2"/>
        </w:rPr>
        <w:t>Previously</w:t>
      </w:r>
      <w:proofErr w:type="spellEnd"/>
      <w:r w:rsidRPr="005942F1">
        <w:rPr>
          <w:color w:val="005096" w:themeColor="accent2"/>
        </w:rPr>
        <w:t xml:space="preserve"> (</w:t>
      </w:r>
      <w:proofErr w:type="spellStart"/>
      <w:r w:rsidR="005942F1" w:rsidRPr="005942F1">
        <w:rPr>
          <w:color w:val="005096" w:themeColor="accent2"/>
        </w:rPr>
        <w:t>from</w:t>
      </w:r>
      <w:proofErr w:type="spellEnd"/>
      <w:r w:rsidR="005942F1" w:rsidRPr="005942F1">
        <w:rPr>
          <w:color w:val="005096" w:themeColor="accent2"/>
        </w:rPr>
        <w:t xml:space="preserve"> </w:t>
      </w:r>
      <w:r w:rsidRPr="005942F1">
        <w:rPr>
          <w:color w:val="005096" w:themeColor="accent2"/>
        </w:rPr>
        <w:t xml:space="preserve">UE1.12 </w:t>
      </w:r>
      <w:proofErr w:type="spellStart"/>
      <w:r w:rsidR="005942F1" w:rsidRPr="005942F1">
        <w:rPr>
          <w:color w:val="005096" w:themeColor="accent2"/>
        </w:rPr>
        <w:t>analysis</w:t>
      </w:r>
      <w:proofErr w:type="spellEnd"/>
      <w:r w:rsidR="005942F1" w:rsidRPr="005942F1">
        <w:rPr>
          <w:color w:val="005096" w:themeColor="accent2"/>
        </w:rPr>
        <w:t>):</w:t>
      </w:r>
    </w:p>
    <w:tbl>
      <w:tblPr>
        <w:tblStyle w:val="Tabellenraster"/>
        <w:tblW w:w="0" w:type="auto"/>
        <w:tblLook w:val="04A0" w:firstRow="1" w:lastRow="0" w:firstColumn="1" w:lastColumn="0" w:noHBand="0" w:noVBand="1"/>
      </w:tblPr>
      <w:tblGrid>
        <w:gridCol w:w="1293"/>
        <w:gridCol w:w="1335"/>
        <w:gridCol w:w="1171"/>
        <w:gridCol w:w="1016"/>
        <w:gridCol w:w="992"/>
        <w:gridCol w:w="1276"/>
        <w:gridCol w:w="1276"/>
        <w:gridCol w:w="1377"/>
      </w:tblGrid>
      <w:tr w:rsidR="005942F1" w:rsidRPr="005942F1" w14:paraId="55881DCC" w14:textId="77777777" w:rsidTr="008F2A93">
        <w:tc>
          <w:tcPr>
            <w:tcW w:w="1293" w:type="dxa"/>
          </w:tcPr>
          <w:p w14:paraId="0E600E99" w14:textId="77777777" w:rsidR="00520007" w:rsidRPr="005942F1" w:rsidRDefault="00520007" w:rsidP="008F2A93">
            <w:pPr>
              <w:pStyle w:val="Kapiteltext"/>
              <w:rPr>
                <w:color w:val="005096" w:themeColor="accent2"/>
                <w:lang w:val="en-GB"/>
              </w:rPr>
            </w:pPr>
            <w:r w:rsidRPr="005942F1">
              <w:rPr>
                <w:color w:val="005096" w:themeColor="accent2"/>
                <w:lang w:val="en-GB"/>
              </w:rPr>
              <w:t>Router</w:t>
            </w:r>
          </w:p>
        </w:tc>
        <w:tc>
          <w:tcPr>
            <w:tcW w:w="1335" w:type="dxa"/>
          </w:tcPr>
          <w:p w14:paraId="161CCD64" w14:textId="77777777" w:rsidR="00520007" w:rsidRPr="005942F1" w:rsidRDefault="00520007" w:rsidP="008F2A93">
            <w:pPr>
              <w:pStyle w:val="Kapiteltext"/>
              <w:rPr>
                <w:color w:val="005096" w:themeColor="accent2"/>
                <w:lang w:val="en-GB"/>
              </w:rPr>
            </w:pPr>
            <w:r w:rsidRPr="005942F1">
              <w:rPr>
                <w:color w:val="005096" w:themeColor="accent2"/>
                <w:lang w:val="en-GB"/>
              </w:rPr>
              <w:t>Default</w:t>
            </w:r>
            <w:r w:rsidRPr="005942F1">
              <w:rPr>
                <w:color w:val="005096" w:themeColor="accent2"/>
                <w:lang w:val="en-GB"/>
              </w:rPr>
              <w:br/>
              <w:t>Route code</w:t>
            </w:r>
          </w:p>
        </w:tc>
        <w:tc>
          <w:tcPr>
            <w:tcW w:w="1171" w:type="dxa"/>
          </w:tcPr>
          <w:p w14:paraId="6A002594" w14:textId="77777777" w:rsidR="00520007" w:rsidRPr="005942F1" w:rsidRDefault="00520007" w:rsidP="008F2A93">
            <w:pPr>
              <w:pStyle w:val="Kapiteltext"/>
              <w:rPr>
                <w:color w:val="005096" w:themeColor="accent2"/>
                <w:lang w:val="en-GB"/>
              </w:rPr>
            </w:pPr>
            <w:r w:rsidRPr="005942F1">
              <w:rPr>
                <w:color w:val="005096" w:themeColor="accent2"/>
                <w:highlight w:val="red"/>
                <w:lang w:val="en-GB"/>
              </w:rPr>
              <w:t>S</w:t>
            </w:r>
            <w:r w:rsidRPr="005942F1">
              <w:rPr>
                <w:color w:val="005096" w:themeColor="accent2"/>
                <w:lang w:val="en-GB"/>
              </w:rPr>
              <w:t xml:space="preserve"> IPv4/6</w:t>
            </w:r>
          </w:p>
        </w:tc>
        <w:tc>
          <w:tcPr>
            <w:tcW w:w="1016" w:type="dxa"/>
          </w:tcPr>
          <w:p w14:paraId="22AE9E12" w14:textId="77777777" w:rsidR="00520007" w:rsidRPr="005942F1" w:rsidRDefault="00520007" w:rsidP="008F2A93">
            <w:pPr>
              <w:pStyle w:val="Kapiteltext"/>
              <w:rPr>
                <w:color w:val="005096" w:themeColor="accent2"/>
                <w:lang w:val="en-GB"/>
              </w:rPr>
            </w:pPr>
            <w:r w:rsidRPr="005942F1">
              <w:rPr>
                <w:color w:val="005096" w:themeColor="accent2"/>
                <w:highlight w:val="magenta"/>
                <w:lang w:val="en-GB"/>
              </w:rPr>
              <w:t>L</w:t>
            </w:r>
            <w:r w:rsidRPr="005942F1">
              <w:rPr>
                <w:color w:val="005096" w:themeColor="accent2"/>
                <w:lang w:val="en-GB"/>
              </w:rPr>
              <w:t xml:space="preserve"> IPv4/6</w:t>
            </w:r>
          </w:p>
        </w:tc>
        <w:tc>
          <w:tcPr>
            <w:tcW w:w="992" w:type="dxa"/>
          </w:tcPr>
          <w:p w14:paraId="1FF2E352" w14:textId="77777777" w:rsidR="00520007" w:rsidRPr="005942F1" w:rsidRDefault="00520007" w:rsidP="008F2A93">
            <w:pPr>
              <w:pStyle w:val="Kapiteltext"/>
              <w:rPr>
                <w:color w:val="005096" w:themeColor="accent2"/>
                <w:lang w:val="en-GB"/>
              </w:rPr>
            </w:pPr>
            <w:r w:rsidRPr="005942F1">
              <w:rPr>
                <w:color w:val="005096" w:themeColor="accent2"/>
                <w:highlight w:val="cyan"/>
                <w:lang w:val="en-GB"/>
              </w:rPr>
              <w:t>C</w:t>
            </w:r>
            <w:r w:rsidRPr="005942F1">
              <w:rPr>
                <w:color w:val="005096" w:themeColor="accent2"/>
                <w:lang w:val="en-GB"/>
              </w:rPr>
              <w:t xml:space="preserve"> IPv4/6</w:t>
            </w:r>
          </w:p>
        </w:tc>
        <w:tc>
          <w:tcPr>
            <w:tcW w:w="1276" w:type="dxa"/>
          </w:tcPr>
          <w:p w14:paraId="44077EE8" w14:textId="77777777" w:rsidR="00520007" w:rsidRPr="005942F1" w:rsidRDefault="00520007" w:rsidP="008F2A93">
            <w:pPr>
              <w:pStyle w:val="Kapiteltext"/>
              <w:rPr>
                <w:color w:val="005096" w:themeColor="accent2"/>
                <w:lang w:val="en-GB"/>
              </w:rPr>
            </w:pPr>
            <w:r w:rsidRPr="005942F1">
              <w:rPr>
                <w:color w:val="005096" w:themeColor="accent2"/>
                <w:highlight w:val="green"/>
                <w:lang w:val="en-GB"/>
              </w:rPr>
              <w:t>OE1</w:t>
            </w:r>
            <w:r w:rsidRPr="005942F1">
              <w:rPr>
                <w:color w:val="005096" w:themeColor="accent2"/>
                <w:lang w:val="en-GB"/>
              </w:rPr>
              <w:t xml:space="preserve"> IPv4/6</w:t>
            </w:r>
          </w:p>
        </w:tc>
        <w:tc>
          <w:tcPr>
            <w:tcW w:w="1276" w:type="dxa"/>
          </w:tcPr>
          <w:p w14:paraId="6E9C5402" w14:textId="77777777" w:rsidR="00520007" w:rsidRPr="005942F1" w:rsidRDefault="00520007" w:rsidP="008F2A93">
            <w:pPr>
              <w:pStyle w:val="Kapiteltext"/>
              <w:rPr>
                <w:color w:val="005096" w:themeColor="accent2"/>
                <w:lang w:val="en-GB"/>
              </w:rPr>
            </w:pPr>
            <w:r w:rsidRPr="005942F1">
              <w:rPr>
                <w:color w:val="005096" w:themeColor="accent2"/>
                <w:highlight w:val="green"/>
                <w:lang w:val="en-GB"/>
              </w:rPr>
              <w:t>OE2</w:t>
            </w:r>
            <w:r w:rsidRPr="005942F1">
              <w:rPr>
                <w:color w:val="005096" w:themeColor="accent2"/>
                <w:lang w:val="en-GB"/>
              </w:rPr>
              <w:t xml:space="preserve"> IPv4/6</w:t>
            </w:r>
          </w:p>
        </w:tc>
        <w:tc>
          <w:tcPr>
            <w:tcW w:w="1377" w:type="dxa"/>
          </w:tcPr>
          <w:p w14:paraId="7E4FC6BC" w14:textId="77777777" w:rsidR="00520007" w:rsidRPr="005942F1" w:rsidRDefault="00520007" w:rsidP="008F2A93">
            <w:pPr>
              <w:pStyle w:val="Kapiteltext"/>
              <w:rPr>
                <w:color w:val="005096" w:themeColor="accent2"/>
                <w:lang w:val="en-GB"/>
              </w:rPr>
            </w:pPr>
            <w:r w:rsidRPr="005942F1">
              <w:rPr>
                <w:color w:val="005096" w:themeColor="accent2"/>
                <w:highlight w:val="green"/>
                <w:lang w:val="en-GB"/>
              </w:rPr>
              <w:t xml:space="preserve">OI(A) </w:t>
            </w:r>
            <w:r w:rsidRPr="005942F1">
              <w:rPr>
                <w:color w:val="005096" w:themeColor="accent2"/>
                <w:lang w:val="en-GB"/>
              </w:rPr>
              <w:t>IPv4/6</w:t>
            </w:r>
          </w:p>
        </w:tc>
      </w:tr>
      <w:tr w:rsidR="005942F1" w:rsidRPr="005942F1" w14:paraId="273E7821" w14:textId="77777777" w:rsidTr="008F2A93">
        <w:tc>
          <w:tcPr>
            <w:tcW w:w="1293" w:type="dxa"/>
          </w:tcPr>
          <w:p w14:paraId="4939F74A" w14:textId="77777777" w:rsidR="00520007" w:rsidRPr="005942F1" w:rsidRDefault="00520007" w:rsidP="008F2A93">
            <w:pPr>
              <w:pStyle w:val="Kapiteltext"/>
              <w:rPr>
                <w:color w:val="005096" w:themeColor="accent2"/>
                <w:lang w:val="en-GB"/>
              </w:rPr>
            </w:pPr>
            <w:r w:rsidRPr="005942F1">
              <w:rPr>
                <w:color w:val="005096" w:themeColor="accent2"/>
                <w:lang w:val="en-GB"/>
              </w:rPr>
              <w:t>RWest2</w:t>
            </w:r>
          </w:p>
        </w:tc>
        <w:tc>
          <w:tcPr>
            <w:tcW w:w="1335" w:type="dxa"/>
          </w:tcPr>
          <w:p w14:paraId="4FD0BDB4" w14:textId="77777777" w:rsidR="00520007" w:rsidRPr="005942F1" w:rsidRDefault="00520007" w:rsidP="008F2A93">
            <w:pPr>
              <w:pStyle w:val="Kapiteltext"/>
              <w:rPr>
                <w:color w:val="005096" w:themeColor="accent2"/>
                <w:lang w:val="en-GB"/>
              </w:rPr>
            </w:pPr>
            <w:r w:rsidRPr="005942F1">
              <w:rPr>
                <w:color w:val="005096" w:themeColor="accent2"/>
                <w:lang w:val="en-GB"/>
              </w:rPr>
              <w:t>O*E2</w:t>
            </w:r>
          </w:p>
        </w:tc>
        <w:tc>
          <w:tcPr>
            <w:tcW w:w="1171" w:type="dxa"/>
          </w:tcPr>
          <w:p w14:paraId="160A8AD8"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0/0</w:t>
            </w:r>
          </w:p>
        </w:tc>
        <w:tc>
          <w:tcPr>
            <w:tcW w:w="1016" w:type="dxa"/>
          </w:tcPr>
          <w:p w14:paraId="2D7D3BE3"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2/2</w:t>
            </w:r>
          </w:p>
        </w:tc>
        <w:tc>
          <w:tcPr>
            <w:tcW w:w="992" w:type="dxa"/>
          </w:tcPr>
          <w:p w14:paraId="386F4EE1"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2/1</w:t>
            </w:r>
          </w:p>
        </w:tc>
        <w:tc>
          <w:tcPr>
            <w:tcW w:w="1276" w:type="dxa"/>
          </w:tcPr>
          <w:p w14:paraId="2131D84B" w14:textId="77777777" w:rsidR="00520007" w:rsidRPr="005942F1" w:rsidRDefault="00520007" w:rsidP="008F2A93">
            <w:pPr>
              <w:pStyle w:val="Kapiteltext"/>
              <w:rPr>
                <w:color w:val="005096" w:themeColor="accent2"/>
                <w:lang w:val="en-GB"/>
              </w:rPr>
            </w:pPr>
            <w:r w:rsidRPr="005942F1">
              <w:rPr>
                <w:color w:val="005096" w:themeColor="accent2"/>
                <w:lang w:val="en-GB"/>
              </w:rPr>
              <w:t>3/2</w:t>
            </w:r>
          </w:p>
        </w:tc>
        <w:tc>
          <w:tcPr>
            <w:tcW w:w="1276" w:type="dxa"/>
          </w:tcPr>
          <w:p w14:paraId="104384D3" w14:textId="77777777" w:rsidR="00520007" w:rsidRPr="005942F1" w:rsidRDefault="00520007" w:rsidP="008F2A93">
            <w:pPr>
              <w:pStyle w:val="Kapiteltext"/>
              <w:rPr>
                <w:color w:val="005096" w:themeColor="accent2"/>
                <w:lang w:val="en-GB"/>
              </w:rPr>
            </w:pPr>
            <w:r w:rsidRPr="005942F1">
              <w:rPr>
                <w:color w:val="005096" w:themeColor="accent2"/>
                <w:lang w:val="en-GB"/>
              </w:rPr>
              <w:t>4/2</w:t>
            </w:r>
          </w:p>
        </w:tc>
        <w:tc>
          <w:tcPr>
            <w:tcW w:w="1377" w:type="dxa"/>
          </w:tcPr>
          <w:p w14:paraId="094B4263" w14:textId="7736295D" w:rsidR="00520007" w:rsidRPr="005942F1" w:rsidRDefault="00F8004A" w:rsidP="008F2A93">
            <w:pPr>
              <w:pStyle w:val="Kapiteltext"/>
              <w:rPr>
                <w:color w:val="005096" w:themeColor="accent2"/>
                <w:lang w:val="en-GB"/>
              </w:rPr>
            </w:pPr>
            <w:r>
              <w:rPr>
                <w:color w:val="005096" w:themeColor="accent2"/>
                <w:lang w:val="en-GB"/>
              </w:rPr>
              <w:t>3</w:t>
            </w:r>
            <w:r w:rsidR="00520007" w:rsidRPr="005942F1">
              <w:rPr>
                <w:color w:val="005096" w:themeColor="accent2"/>
                <w:lang w:val="en-GB"/>
              </w:rPr>
              <w:t>/0</w:t>
            </w:r>
          </w:p>
        </w:tc>
      </w:tr>
      <w:tr w:rsidR="005942F1" w:rsidRPr="005942F1" w14:paraId="0F31D2D9" w14:textId="77777777" w:rsidTr="008F2A93">
        <w:tc>
          <w:tcPr>
            <w:tcW w:w="1293" w:type="dxa"/>
          </w:tcPr>
          <w:p w14:paraId="22934B41" w14:textId="77777777" w:rsidR="00520007" w:rsidRPr="005942F1" w:rsidRDefault="00520007" w:rsidP="008F2A93">
            <w:pPr>
              <w:pStyle w:val="Kapiteltext"/>
              <w:rPr>
                <w:color w:val="005096" w:themeColor="accent2"/>
                <w:lang w:val="en-GB"/>
              </w:rPr>
            </w:pPr>
            <w:r w:rsidRPr="005942F1">
              <w:rPr>
                <w:color w:val="005096" w:themeColor="accent2"/>
                <w:lang w:val="en-GB"/>
              </w:rPr>
              <w:t>RWest3</w:t>
            </w:r>
          </w:p>
        </w:tc>
        <w:tc>
          <w:tcPr>
            <w:tcW w:w="1335" w:type="dxa"/>
          </w:tcPr>
          <w:p w14:paraId="07BAB81C" w14:textId="77777777" w:rsidR="00520007" w:rsidRPr="005942F1" w:rsidRDefault="00520007" w:rsidP="008F2A93">
            <w:pPr>
              <w:pStyle w:val="Kapiteltext"/>
              <w:rPr>
                <w:color w:val="005096" w:themeColor="accent2"/>
                <w:lang w:val="en-GB"/>
              </w:rPr>
            </w:pPr>
            <w:r w:rsidRPr="005942F1">
              <w:rPr>
                <w:color w:val="005096" w:themeColor="accent2"/>
                <w:lang w:val="en-GB"/>
              </w:rPr>
              <w:t>O*E2</w:t>
            </w:r>
          </w:p>
        </w:tc>
        <w:tc>
          <w:tcPr>
            <w:tcW w:w="1171" w:type="dxa"/>
          </w:tcPr>
          <w:p w14:paraId="2135C631"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0/0</w:t>
            </w:r>
          </w:p>
        </w:tc>
        <w:tc>
          <w:tcPr>
            <w:tcW w:w="1016" w:type="dxa"/>
          </w:tcPr>
          <w:p w14:paraId="27010C3C"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2/2</w:t>
            </w:r>
          </w:p>
        </w:tc>
        <w:tc>
          <w:tcPr>
            <w:tcW w:w="992" w:type="dxa"/>
          </w:tcPr>
          <w:p w14:paraId="6E3F29BE" w14:textId="77777777" w:rsidR="00520007" w:rsidRPr="00777884" w:rsidRDefault="00520007" w:rsidP="008F2A93">
            <w:pPr>
              <w:pStyle w:val="Kapiteltext"/>
              <w:rPr>
                <w:color w:val="BFBFBF" w:themeColor="background1" w:themeShade="BF"/>
                <w:lang w:val="en-GB"/>
              </w:rPr>
            </w:pPr>
            <w:r w:rsidRPr="00777884">
              <w:rPr>
                <w:color w:val="BFBFBF" w:themeColor="background1" w:themeShade="BF"/>
                <w:lang w:val="en-GB"/>
              </w:rPr>
              <w:t>2/1</w:t>
            </w:r>
          </w:p>
        </w:tc>
        <w:tc>
          <w:tcPr>
            <w:tcW w:w="1276" w:type="dxa"/>
          </w:tcPr>
          <w:p w14:paraId="083156F6" w14:textId="77777777" w:rsidR="00520007" w:rsidRPr="005942F1" w:rsidRDefault="00520007" w:rsidP="008F2A93">
            <w:pPr>
              <w:pStyle w:val="Kapiteltext"/>
              <w:rPr>
                <w:color w:val="005096" w:themeColor="accent2"/>
                <w:lang w:val="en-GB"/>
              </w:rPr>
            </w:pPr>
            <w:r w:rsidRPr="005942F1">
              <w:rPr>
                <w:color w:val="005096" w:themeColor="accent2"/>
                <w:lang w:val="en-GB"/>
              </w:rPr>
              <w:t>3/2</w:t>
            </w:r>
          </w:p>
        </w:tc>
        <w:tc>
          <w:tcPr>
            <w:tcW w:w="1276" w:type="dxa"/>
          </w:tcPr>
          <w:p w14:paraId="67E1D56F" w14:textId="77777777" w:rsidR="00520007" w:rsidRPr="005942F1" w:rsidRDefault="00520007" w:rsidP="008F2A93">
            <w:pPr>
              <w:pStyle w:val="Kapiteltext"/>
              <w:rPr>
                <w:color w:val="005096" w:themeColor="accent2"/>
                <w:lang w:val="en-GB"/>
              </w:rPr>
            </w:pPr>
            <w:r w:rsidRPr="005942F1">
              <w:rPr>
                <w:color w:val="005096" w:themeColor="accent2"/>
                <w:lang w:val="en-GB"/>
              </w:rPr>
              <w:t>4/2</w:t>
            </w:r>
          </w:p>
        </w:tc>
        <w:tc>
          <w:tcPr>
            <w:tcW w:w="1377" w:type="dxa"/>
          </w:tcPr>
          <w:p w14:paraId="5DC5FAC2" w14:textId="77777777" w:rsidR="00520007" w:rsidRPr="005942F1" w:rsidRDefault="00520007" w:rsidP="008F2A93">
            <w:pPr>
              <w:pStyle w:val="Kapiteltext"/>
              <w:rPr>
                <w:color w:val="005096" w:themeColor="accent2"/>
                <w:lang w:val="en-GB"/>
              </w:rPr>
            </w:pPr>
            <w:r w:rsidRPr="005942F1">
              <w:rPr>
                <w:color w:val="005096" w:themeColor="accent2"/>
                <w:lang w:val="en-GB"/>
              </w:rPr>
              <w:t>3/0</w:t>
            </w:r>
          </w:p>
        </w:tc>
      </w:tr>
    </w:tbl>
    <w:p w14:paraId="29417D1C" w14:textId="209A0D33" w:rsidR="00520007" w:rsidRPr="00BD1A7C" w:rsidRDefault="00BD1A7C" w:rsidP="00520007">
      <w:pPr>
        <w:pStyle w:val="Kapiteltext"/>
        <w:rPr>
          <w:color w:val="005096" w:themeColor="accent2"/>
          <w:lang w:val="en-GB"/>
        </w:rPr>
      </w:pPr>
      <w:r w:rsidRPr="00BD1A7C">
        <w:rPr>
          <w:color w:val="005096" w:themeColor="accent2"/>
          <w:lang w:val="en-GB"/>
        </w:rPr>
        <w:t>Now (after area 1 = stub, area 2 = stub no-summary)</w:t>
      </w:r>
      <w:r w:rsidR="005942F1" w:rsidRPr="00BD1A7C">
        <w:rPr>
          <w:color w:val="005096" w:themeColor="accent2"/>
          <w:lang w:val="en-GB"/>
        </w:rPr>
        <w:t>:</w:t>
      </w:r>
    </w:p>
    <w:tbl>
      <w:tblPr>
        <w:tblStyle w:val="Tabellenraster"/>
        <w:tblW w:w="0" w:type="auto"/>
        <w:tblLook w:val="04A0" w:firstRow="1" w:lastRow="0" w:firstColumn="1" w:lastColumn="0" w:noHBand="0" w:noVBand="1"/>
      </w:tblPr>
      <w:tblGrid>
        <w:gridCol w:w="1293"/>
        <w:gridCol w:w="1335"/>
        <w:gridCol w:w="1171"/>
        <w:gridCol w:w="1016"/>
        <w:gridCol w:w="992"/>
        <w:gridCol w:w="1276"/>
        <w:gridCol w:w="1276"/>
        <w:gridCol w:w="1377"/>
      </w:tblGrid>
      <w:tr w:rsidR="005942F1" w:rsidRPr="005942F1" w14:paraId="4EAF8EE9" w14:textId="77777777" w:rsidTr="008F2A93">
        <w:tc>
          <w:tcPr>
            <w:tcW w:w="1293" w:type="dxa"/>
          </w:tcPr>
          <w:p w14:paraId="762FB845" w14:textId="77777777" w:rsidR="005942F1" w:rsidRPr="005942F1" w:rsidRDefault="005942F1" w:rsidP="008F2A93">
            <w:pPr>
              <w:pStyle w:val="Kapiteltext"/>
              <w:rPr>
                <w:color w:val="005096" w:themeColor="accent2"/>
                <w:lang w:val="en-GB"/>
              </w:rPr>
            </w:pPr>
            <w:r w:rsidRPr="005942F1">
              <w:rPr>
                <w:color w:val="005096" w:themeColor="accent2"/>
                <w:lang w:val="en-GB"/>
              </w:rPr>
              <w:t>Router</w:t>
            </w:r>
          </w:p>
        </w:tc>
        <w:tc>
          <w:tcPr>
            <w:tcW w:w="1335" w:type="dxa"/>
          </w:tcPr>
          <w:p w14:paraId="1FBD2CCC" w14:textId="77777777" w:rsidR="005942F1" w:rsidRPr="005942F1" w:rsidRDefault="005942F1" w:rsidP="008F2A93">
            <w:pPr>
              <w:pStyle w:val="Kapiteltext"/>
              <w:rPr>
                <w:color w:val="005096" w:themeColor="accent2"/>
                <w:lang w:val="en-GB"/>
              </w:rPr>
            </w:pPr>
            <w:r w:rsidRPr="005942F1">
              <w:rPr>
                <w:color w:val="005096" w:themeColor="accent2"/>
                <w:lang w:val="en-GB"/>
              </w:rPr>
              <w:t>Default</w:t>
            </w:r>
            <w:r w:rsidRPr="005942F1">
              <w:rPr>
                <w:color w:val="005096" w:themeColor="accent2"/>
                <w:lang w:val="en-GB"/>
              </w:rPr>
              <w:br/>
              <w:t>Route code</w:t>
            </w:r>
          </w:p>
        </w:tc>
        <w:tc>
          <w:tcPr>
            <w:tcW w:w="1171" w:type="dxa"/>
          </w:tcPr>
          <w:p w14:paraId="376C6028" w14:textId="77777777" w:rsidR="005942F1" w:rsidRPr="005942F1" w:rsidRDefault="005942F1" w:rsidP="008F2A93">
            <w:pPr>
              <w:pStyle w:val="Kapiteltext"/>
              <w:rPr>
                <w:color w:val="005096" w:themeColor="accent2"/>
                <w:lang w:val="en-GB"/>
              </w:rPr>
            </w:pPr>
            <w:r w:rsidRPr="005942F1">
              <w:rPr>
                <w:color w:val="005096" w:themeColor="accent2"/>
                <w:highlight w:val="red"/>
                <w:lang w:val="en-GB"/>
              </w:rPr>
              <w:t>S</w:t>
            </w:r>
            <w:r w:rsidRPr="005942F1">
              <w:rPr>
                <w:color w:val="005096" w:themeColor="accent2"/>
                <w:lang w:val="en-GB"/>
              </w:rPr>
              <w:t xml:space="preserve"> IPv4/6</w:t>
            </w:r>
          </w:p>
        </w:tc>
        <w:tc>
          <w:tcPr>
            <w:tcW w:w="1016" w:type="dxa"/>
          </w:tcPr>
          <w:p w14:paraId="53B1B466" w14:textId="77777777" w:rsidR="005942F1" w:rsidRPr="005942F1" w:rsidRDefault="005942F1" w:rsidP="008F2A93">
            <w:pPr>
              <w:pStyle w:val="Kapiteltext"/>
              <w:rPr>
                <w:color w:val="005096" w:themeColor="accent2"/>
                <w:lang w:val="en-GB"/>
              </w:rPr>
            </w:pPr>
            <w:r w:rsidRPr="005942F1">
              <w:rPr>
                <w:color w:val="005096" w:themeColor="accent2"/>
                <w:highlight w:val="magenta"/>
                <w:lang w:val="en-GB"/>
              </w:rPr>
              <w:t>L</w:t>
            </w:r>
            <w:r w:rsidRPr="005942F1">
              <w:rPr>
                <w:color w:val="005096" w:themeColor="accent2"/>
                <w:lang w:val="en-GB"/>
              </w:rPr>
              <w:t xml:space="preserve"> IPv4/6</w:t>
            </w:r>
          </w:p>
        </w:tc>
        <w:tc>
          <w:tcPr>
            <w:tcW w:w="992" w:type="dxa"/>
          </w:tcPr>
          <w:p w14:paraId="63628D09" w14:textId="77777777" w:rsidR="005942F1" w:rsidRPr="005942F1" w:rsidRDefault="005942F1" w:rsidP="008F2A93">
            <w:pPr>
              <w:pStyle w:val="Kapiteltext"/>
              <w:rPr>
                <w:color w:val="005096" w:themeColor="accent2"/>
                <w:lang w:val="en-GB"/>
              </w:rPr>
            </w:pPr>
            <w:r w:rsidRPr="005942F1">
              <w:rPr>
                <w:color w:val="005096" w:themeColor="accent2"/>
                <w:highlight w:val="cyan"/>
                <w:lang w:val="en-GB"/>
              </w:rPr>
              <w:t>C</w:t>
            </w:r>
            <w:r w:rsidRPr="005942F1">
              <w:rPr>
                <w:color w:val="005096" w:themeColor="accent2"/>
                <w:lang w:val="en-GB"/>
              </w:rPr>
              <w:t xml:space="preserve"> IPv4/6</w:t>
            </w:r>
          </w:p>
        </w:tc>
        <w:tc>
          <w:tcPr>
            <w:tcW w:w="1276" w:type="dxa"/>
          </w:tcPr>
          <w:p w14:paraId="56C98642" w14:textId="77777777" w:rsidR="005942F1" w:rsidRPr="005942F1" w:rsidRDefault="005942F1" w:rsidP="008F2A93">
            <w:pPr>
              <w:pStyle w:val="Kapiteltext"/>
              <w:rPr>
                <w:color w:val="005096" w:themeColor="accent2"/>
                <w:lang w:val="en-GB"/>
              </w:rPr>
            </w:pPr>
            <w:r w:rsidRPr="005942F1">
              <w:rPr>
                <w:color w:val="005096" w:themeColor="accent2"/>
                <w:highlight w:val="green"/>
                <w:lang w:val="en-GB"/>
              </w:rPr>
              <w:t>OE1</w:t>
            </w:r>
            <w:r w:rsidRPr="005942F1">
              <w:rPr>
                <w:color w:val="005096" w:themeColor="accent2"/>
                <w:lang w:val="en-GB"/>
              </w:rPr>
              <w:t xml:space="preserve"> IPv4/6</w:t>
            </w:r>
          </w:p>
        </w:tc>
        <w:tc>
          <w:tcPr>
            <w:tcW w:w="1276" w:type="dxa"/>
          </w:tcPr>
          <w:p w14:paraId="0C3072B6" w14:textId="77777777" w:rsidR="005942F1" w:rsidRPr="005942F1" w:rsidRDefault="005942F1" w:rsidP="008F2A93">
            <w:pPr>
              <w:pStyle w:val="Kapiteltext"/>
              <w:rPr>
                <w:color w:val="005096" w:themeColor="accent2"/>
                <w:lang w:val="en-GB"/>
              </w:rPr>
            </w:pPr>
            <w:r w:rsidRPr="005942F1">
              <w:rPr>
                <w:color w:val="005096" w:themeColor="accent2"/>
                <w:highlight w:val="green"/>
                <w:lang w:val="en-GB"/>
              </w:rPr>
              <w:t>OE2</w:t>
            </w:r>
            <w:r w:rsidRPr="005942F1">
              <w:rPr>
                <w:color w:val="005096" w:themeColor="accent2"/>
                <w:lang w:val="en-GB"/>
              </w:rPr>
              <w:t xml:space="preserve"> IPv4/6</w:t>
            </w:r>
          </w:p>
        </w:tc>
        <w:tc>
          <w:tcPr>
            <w:tcW w:w="1377" w:type="dxa"/>
          </w:tcPr>
          <w:p w14:paraId="39AD76B3" w14:textId="77777777" w:rsidR="005942F1" w:rsidRPr="005942F1" w:rsidRDefault="005942F1" w:rsidP="008F2A93">
            <w:pPr>
              <w:pStyle w:val="Kapiteltext"/>
              <w:rPr>
                <w:color w:val="005096" w:themeColor="accent2"/>
                <w:lang w:val="en-GB"/>
              </w:rPr>
            </w:pPr>
            <w:r w:rsidRPr="005942F1">
              <w:rPr>
                <w:color w:val="005096" w:themeColor="accent2"/>
                <w:highlight w:val="green"/>
                <w:lang w:val="en-GB"/>
              </w:rPr>
              <w:t xml:space="preserve">OI(A) </w:t>
            </w:r>
            <w:r w:rsidRPr="005942F1">
              <w:rPr>
                <w:color w:val="005096" w:themeColor="accent2"/>
                <w:lang w:val="en-GB"/>
              </w:rPr>
              <w:t>IPv4/6</w:t>
            </w:r>
          </w:p>
        </w:tc>
      </w:tr>
      <w:tr w:rsidR="00F8004A" w:rsidRPr="005942F1" w14:paraId="08153AF8" w14:textId="77777777" w:rsidTr="008F2A93">
        <w:tc>
          <w:tcPr>
            <w:tcW w:w="1293" w:type="dxa"/>
          </w:tcPr>
          <w:p w14:paraId="400A7156" w14:textId="77777777" w:rsidR="00F8004A" w:rsidRPr="005942F1" w:rsidRDefault="00F8004A" w:rsidP="00F8004A">
            <w:pPr>
              <w:pStyle w:val="Kapiteltext"/>
              <w:rPr>
                <w:color w:val="005096" w:themeColor="accent2"/>
                <w:lang w:val="en-GB"/>
              </w:rPr>
            </w:pPr>
            <w:r w:rsidRPr="005942F1">
              <w:rPr>
                <w:color w:val="005096" w:themeColor="accent2"/>
                <w:lang w:val="en-GB"/>
              </w:rPr>
              <w:t>RWest2</w:t>
            </w:r>
          </w:p>
        </w:tc>
        <w:tc>
          <w:tcPr>
            <w:tcW w:w="1335" w:type="dxa"/>
          </w:tcPr>
          <w:p w14:paraId="6BAAD146" w14:textId="76EF3892" w:rsidR="00F8004A" w:rsidRPr="00777884" w:rsidRDefault="00F8004A" w:rsidP="00F8004A">
            <w:pPr>
              <w:pStyle w:val="Kapiteltext"/>
              <w:rPr>
                <w:color w:val="005096" w:themeColor="accent2"/>
                <w:highlight w:val="yellow"/>
                <w:lang w:val="en-GB"/>
              </w:rPr>
            </w:pPr>
            <w:r w:rsidRPr="00777884">
              <w:rPr>
                <w:color w:val="005096" w:themeColor="accent2"/>
                <w:highlight w:val="yellow"/>
                <w:lang w:val="en-GB"/>
              </w:rPr>
              <w:t>O*</w:t>
            </w:r>
            <w:r w:rsidRPr="00777884">
              <w:rPr>
                <w:color w:val="005096" w:themeColor="accent2"/>
                <w:highlight w:val="yellow"/>
                <w:lang w:val="en-GB"/>
              </w:rPr>
              <w:t>IA</w:t>
            </w:r>
          </w:p>
        </w:tc>
        <w:tc>
          <w:tcPr>
            <w:tcW w:w="1171" w:type="dxa"/>
          </w:tcPr>
          <w:p w14:paraId="132B4CE3"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0/0</w:t>
            </w:r>
          </w:p>
        </w:tc>
        <w:tc>
          <w:tcPr>
            <w:tcW w:w="1016" w:type="dxa"/>
          </w:tcPr>
          <w:p w14:paraId="7F316E03"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2/2</w:t>
            </w:r>
          </w:p>
        </w:tc>
        <w:tc>
          <w:tcPr>
            <w:tcW w:w="992" w:type="dxa"/>
          </w:tcPr>
          <w:p w14:paraId="26566938"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2/1</w:t>
            </w:r>
          </w:p>
        </w:tc>
        <w:tc>
          <w:tcPr>
            <w:tcW w:w="1276" w:type="dxa"/>
          </w:tcPr>
          <w:p w14:paraId="5C0F5432" w14:textId="618D9ECD"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0/0</w:t>
            </w:r>
          </w:p>
        </w:tc>
        <w:tc>
          <w:tcPr>
            <w:tcW w:w="1276" w:type="dxa"/>
          </w:tcPr>
          <w:p w14:paraId="531DED9C" w14:textId="39D816DC"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0/0</w:t>
            </w:r>
          </w:p>
        </w:tc>
        <w:tc>
          <w:tcPr>
            <w:tcW w:w="1377" w:type="dxa"/>
          </w:tcPr>
          <w:p w14:paraId="3E3165A5" w14:textId="46473915"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4</w:t>
            </w:r>
            <w:r w:rsidRPr="001722FD">
              <w:rPr>
                <w:color w:val="005096" w:themeColor="accent2"/>
                <w:highlight w:val="yellow"/>
                <w:lang w:val="en-GB"/>
              </w:rPr>
              <w:t>/</w:t>
            </w:r>
            <w:r w:rsidRPr="001722FD">
              <w:rPr>
                <w:color w:val="005096" w:themeColor="accent2"/>
                <w:highlight w:val="yellow"/>
                <w:lang w:val="en-GB"/>
              </w:rPr>
              <w:t>1</w:t>
            </w:r>
          </w:p>
        </w:tc>
      </w:tr>
      <w:tr w:rsidR="00F8004A" w:rsidRPr="005942F1" w14:paraId="5702DBD5" w14:textId="77777777" w:rsidTr="008F2A93">
        <w:tc>
          <w:tcPr>
            <w:tcW w:w="1293" w:type="dxa"/>
          </w:tcPr>
          <w:p w14:paraId="3183EF45" w14:textId="77777777" w:rsidR="00F8004A" w:rsidRPr="005942F1" w:rsidRDefault="00F8004A" w:rsidP="00F8004A">
            <w:pPr>
              <w:pStyle w:val="Kapiteltext"/>
              <w:rPr>
                <w:color w:val="005096" w:themeColor="accent2"/>
                <w:lang w:val="en-GB"/>
              </w:rPr>
            </w:pPr>
            <w:r w:rsidRPr="005942F1">
              <w:rPr>
                <w:color w:val="005096" w:themeColor="accent2"/>
                <w:lang w:val="en-GB"/>
              </w:rPr>
              <w:t>RWest3</w:t>
            </w:r>
          </w:p>
        </w:tc>
        <w:tc>
          <w:tcPr>
            <w:tcW w:w="1335" w:type="dxa"/>
          </w:tcPr>
          <w:p w14:paraId="2D7F063B" w14:textId="10477101" w:rsidR="00F8004A" w:rsidRPr="00777884" w:rsidRDefault="00F8004A" w:rsidP="00F8004A">
            <w:pPr>
              <w:pStyle w:val="Kapiteltext"/>
              <w:rPr>
                <w:color w:val="005096" w:themeColor="accent2"/>
                <w:highlight w:val="yellow"/>
                <w:lang w:val="en-GB"/>
              </w:rPr>
            </w:pPr>
            <w:r w:rsidRPr="00777884">
              <w:rPr>
                <w:color w:val="005096" w:themeColor="accent2"/>
                <w:highlight w:val="yellow"/>
                <w:lang w:val="en-GB"/>
              </w:rPr>
              <w:t>O*</w:t>
            </w:r>
            <w:r w:rsidRPr="00777884">
              <w:rPr>
                <w:color w:val="005096" w:themeColor="accent2"/>
                <w:highlight w:val="yellow"/>
                <w:lang w:val="en-GB"/>
              </w:rPr>
              <w:t>IA</w:t>
            </w:r>
          </w:p>
        </w:tc>
        <w:tc>
          <w:tcPr>
            <w:tcW w:w="1171" w:type="dxa"/>
          </w:tcPr>
          <w:p w14:paraId="7D1EC8F1"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0/0</w:t>
            </w:r>
          </w:p>
        </w:tc>
        <w:tc>
          <w:tcPr>
            <w:tcW w:w="1016" w:type="dxa"/>
          </w:tcPr>
          <w:p w14:paraId="210FB8A5"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2/2</w:t>
            </w:r>
          </w:p>
        </w:tc>
        <w:tc>
          <w:tcPr>
            <w:tcW w:w="992" w:type="dxa"/>
          </w:tcPr>
          <w:p w14:paraId="732B456A" w14:textId="77777777" w:rsidR="00F8004A" w:rsidRPr="00777884" w:rsidRDefault="00F8004A" w:rsidP="00F8004A">
            <w:pPr>
              <w:pStyle w:val="Kapiteltext"/>
              <w:rPr>
                <w:color w:val="BFBFBF" w:themeColor="background1" w:themeShade="BF"/>
                <w:lang w:val="en-GB"/>
              </w:rPr>
            </w:pPr>
            <w:r w:rsidRPr="00777884">
              <w:rPr>
                <w:color w:val="BFBFBF" w:themeColor="background1" w:themeShade="BF"/>
                <w:lang w:val="en-GB"/>
              </w:rPr>
              <w:t>2/1</w:t>
            </w:r>
          </w:p>
        </w:tc>
        <w:tc>
          <w:tcPr>
            <w:tcW w:w="1276" w:type="dxa"/>
          </w:tcPr>
          <w:p w14:paraId="5E12EB8B" w14:textId="7986E5B2"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0/0</w:t>
            </w:r>
          </w:p>
        </w:tc>
        <w:tc>
          <w:tcPr>
            <w:tcW w:w="1276" w:type="dxa"/>
          </w:tcPr>
          <w:p w14:paraId="16E30D0A" w14:textId="25321836"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0/0</w:t>
            </w:r>
          </w:p>
        </w:tc>
        <w:tc>
          <w:tcPr>
            <w:tcW w:w="1377" w:type="dxa"/>
          </w:tcPr>
          <w:p w14:paraId="1F77EE6F" w14:textId="349A82B3" w:rsidR="00F8004A" w:rsidRPr="001722FD" w:rsidRDefault="00F8004A" w:rsidP="00F8004A">
            <w:pPr>
              <w:pStyle w:val="Kapiteltext"/>
              <w:rPr>
                <w:color w:val="005096" w:themeColor="accent2"/>
                <w:highlight w:val="yellow"/>
                <w:lang w:val="en-GB"/>
              </w:rPr>
            </w:pPr>
            <w:r w:rsidRPr="001722FD">
              <w:rPr>
                <w:color w:val="005096" w:themeColor="accent2"/>
                <w:highlight w:val="yellow"/>
                <w:lang w:val="en-GB"/>
              </w:rPr>
              <w:t>1</w:t>
            </w:r>
            <w:r w:rsidRPr="001722FD">
              <w:rPr>
                <w:color w:val="005096" w:themeColor="accent2"/>
                <w:highlight w:val="yellow"/>
                <w:lang w:val="en-GB"/>
              </w:rPr>
              <w:t>/</w:t>
            </w:r>
            <w:r w:rsidRPr="001722FD">
              <w:rPr>
                <w:color w:val="005096" w:themeColor="accent2"/>
                <w:highlight w:val="yellow"/>
                <w:lang w:val="en-GB"/>
              </w:rPr>
              <w:t>1</w:t>
            </w:r>
          </w:p>
        </w:tc>
      </w:tr>
    </w:tbl>
    <w:p w14:paraId="5B6F396B" w14:textId="6A04C52F" w:rsidR="000230DE" w:rsidRPr="00D44D82" w:rsidRDefault="001722FD" w:rsidP="00D44D82">
      <w:pPr>
        <w:pStyle w:val="Kapiteltext"/>
        <w:rPr>
          <w:color w:val="005096" w:themeColor="accent2"/>
          <w:lang w:val="en-GB"/>
        </w:rPr>
      </w:pPr>
      <w:r w:rsidRPr="00D44D82">
        <w:rPr>
          <w:color w:val="005096" w:themeColor="accent2"/>
          <w:lang w:val="en-GB"/>
        </w:rPr>
        <w:t xml:space="preserve">RWest2 learns </w:t>
      </w:r>
      <w:r w:rsidR="00814B9F" w:rsidRPr="00D44D82">
        <w:rPr>
          <w:color w:val="005096" w:themeColor="accent2"/>
          <w:lang w:val="en-GB"/>
        </w:rPr>
        <w:t>only LSA1-3 routes</w:t>
      </w:r>
      <w:r w:rsidR="007669D3" w:rsidRPr="00D44D82">
        <w:rPr>
          <w:color w:val="005096" w:themeColor="accent2"/>
          <w:lang w:val="en-GB"/>
        </w:rPr>
        <w:t xml:space="preserve">, hence, the </w:t>
      </w:r>
      <w:r w:rsidR="000230DE" w:rsidRPr="00D44D82">
        <w:rPr>
          <w:color w:val="005096" w:themeColor="accent2"/>
          <w:lang w:val="en-GB"/>
        </w:rPr>
        <w:t>three routes with metric 20 are still in the table.</w:t>
      </w:r>
      <w:r w:rsidR="00936605">
        <w:rPr>
          <w:color w:val="005096" w:themeColor="accent2"/>
          <w:lang w:val="en-GB"/>
        </w:rPr>
        <w:t xml:space="preserve"> </w:t>
      </w:r>
    </w:p>
    <w:p w14:paraId="1D56BD06" w14:textId="6336AF6F" w:rsidR="006C5A3F" w:rsidRPr="00D44D82" w:rsidRDefault="000230DE" w:rsidP="00D44D82">
      <w:pPr>
        <w:pStyle w:val="Kapiteltext"/>
        <w:rPr>
          <w:color w:val="005096" w:themeColor="accent2"/>
          <w:lang w:val="en-GB"/>
        </w:rPr>
      </w:pPr>
      <w:r w:rsidRPr="00D44D82">
        <w:rPr>
          <w:color w:val="005096" w:themeColor="accent2"/>
          <w:lang w:val="en-GB"/>
        </w:rPr>
        <w:t xml:space="preserve">In contrast, RWest3 </w:t>
      </w:r>
      <w:r w:rsidR="00842091" w:rsidRPr="00D44D82">
        <w:rPr>
          <w:color w:val="005096" w:themeColor="accent2"/>
          <w:lang w:val="en-GB"/>
        </w:rPr>
        <w:t>does not learn routes from other areas</w:t>
      </w:r>
      <w:r w:rsidR="00944BFA" w:rsidRPr="00D44D82">
        <w:rPr>
          <w:color w:val="005096" w:themeColor="accent2"/>
          <w:lang w:val="en-GB"/>
        </w:rPr>
        <w:t>, but only from its own area</w:t>
      </w:r>
      <w:r w:rsidR="006C5A3F" w:rsidRPr="00D44D82">
        <w:rPr>
          <w:color w:val="005096" w:themeColor="accent2"/>
          <w:lang w:val="en-GB"/>
        </w:rPr>
        <w:t>.</w:t>
      </w:r>
      <w:r w:rsidR="00A85224">
        <w:rPr>
          <w:color w:val="005096" w:themeColor="accent2"/>
          <w:lang w:val="en-GB"/>
        </w:rPr>
        <w:t xml:space="preserve"> </w:t>
      </w:r>
    </w:p>
    <w:p w14:paraId="73CABE3C" w14:textId="77777777" w:rsidR="00717B55" w:rsidRDefault="006C5A3F" w:rsidP="00D44D82">
      <w:pPr>
        <w:pStyle w:val="Kapiteltext"/>
        <w:rPr>
          <w:color w:val="005096" w:themeColor="accent2"/>
          <w:lang w:val="en-GB"/>
        </w:rPr>
      </w:pPr>
      <w:r w:rsidRPr="00D44D82">
        <w:rPr>
          <w:color w:val="005096" w:themeColor="accent2"/>
          <w:lang w:val="en-GB"/>
        </w:rPr>
        <w:t>T</w:t>
      </w:r>
      <w:r w:rsidR="00D2557C" w:rsidRPr="00D44D82">
        <w:rPr>
          <w:color w:val="005096" w:themeColor="accent2"/>
          <w:lang w:val="en-GB"/>
        </w:rPr>
        <w:t>he ABR injects a default route</w:t>
      </w:r>
      <w:r w:rsidRPr="00D44D82">
        <w:rPr>
          <w:color w:val="005096" w:themeColor="accent2"/>
          <w:lang w:val="en-GB"/>
        </w:rPr>
        <w:t xml:space="preserve"> in both cases (previously, this was an external </w:t>
      </w:r>
      <w:r w:rsidR="004A4640" w:rsidRPr="00D44D82">
        <w:rPr>
          <w:color w:val="005096" w:themeColor="accent2"/>
          <w:lang w:val="en-GB"/>
        </w:rPr>
        <w:t>route O*E2).</w:t>
      </w:r>
    </w:p>
    <w:p w14:paraId="56241B99" w14:textId="511B71BC" w:rsidR="000230DE" w:rsidRPr="00717B55" w:rsidRDefault="00717B55" w:rsidP="00D44D82">
      <w:pPr>
        <w:pStyle w:val="Kapiteltext"/>
        <w:rPr>
          <w:color w:val="005096" w:themeColor="accent2"/>
          <w:lang w:val="en-GB"/>
        </w:rPr>
      </w:pPr>
      <w:r>
        <w:rPr>
          <w:color w:val="005096" w:themeColor="accent2"/>
          <w:lang w:val="en-GB"/>
        </w:rPr>
        <w:t xml:space="preserve">(pages 7-11 </w:t>
      </w:r>
      <w:sdt>
        <w:sdtPr>
          <w:rPr>
            <w:color w:val="005096" w:themeColor="accent2"/>
            <w:lang w:val="en-GB"/>
          </w:rPr>
          <w:id w:val="-650750763"/>
          <w:citation/>
        </w:sdtPr>
        <w:sdtContent>
          <w:r>
            <w:rPr>
              <w:color w:val="005096" w:themeColor="accent2"/>
              <w:lang w:val="en-GB"/>
            </w:rPr>
            <w:fldChar w:fldCharType="begin"/>
          </w:r>
          <w:r>
            <w:rPr>
              <w:color w:val="005096" w:themeColor="accent2"/>
              <w:lang w:val="de-DE"/>
            </w:rPr>
            <w:instrText xml:space="preserve"> CITATION Cis253 \l 1031 </w:instrText>
          </w:r>
          <w:r>
            <w:rPr>
              <w:color w:val="005096" w:themeColor="accent2"/>
              <w:lang w:val="en-GB"/>
            </w:rPr>
            <w:fldChar w:fldCharType="separate"/>
          </w:r>
          <w:r w:rsidR="00EA2444" w:rsidRPr="00EA2444">
            <w:rPr>
              <w:noProof/>
              <w:color w:val="005096" w:themeColor="accent2"/>
              <w:lang w:val="de-DE"/>
            </w:rPr>
            <w:t>[13]</w:t>
          </w:r>
          <w:r>
            <w:rPr>
              <w:color w:val="005096" w:themeColor="accent2"/>
              <w:lang w:val="en-GB"/>
            </w:rPr>
            <w:fldChar w:fldCharType="end"/>
          </w:r>
        </w:sdtContent>
      </w:sdt>
      <w:r>
        <w:rPr>
          <w:color w:val="005096" w:themeColor="accent2"/>
          <w:lang w:val="en-GB"/>
        </w:rPr>
        <w:t xml:space="preserve">; page 36 </w:t>
      </w:r>
      <w:sdt>
        <w:sdtPr>
          <w:rPr>
            <w:color w:val="005096" w:themeColor="accent2"/>
            <w:lang w:val="en-GB"/>
          </w:rPr>
          <w:id w:val="1031375478"/>
          <w:citation/>
        </w:sdtPr>
        <w:sdtContent>
          <w:r>
            <w:rPr>
              <w:color w:val="005096" w:themeColor="accent2"/>
              <w:lang w:val="en-GB"/>
            </w:rPr>
            <w:fldChar w:fldCharType="begin"/>
          </w:r>
          <w:r w:rsidRPr="00936605">
            <w:rPr>
              <w:color w:val="005096" w:themeColor="accent2"/>
              <w:lang w:val="en-GB"/>
            </w:rPr>
            <w:instrText xml:space="preserve"> CITATION Cis252 \l 1031 </w:instrText>
          </w:r>
          <w:r>
            <w:rPr>
              <w:color w:val="005096" w:themeColor="accent2"/>
              <w:lang w:val="en-GB"/>
            </w:rPr>
            <w:fldChar w:fldCharType="separate"/>
          </w:r>
          <w:r w:rsidR="00EA2444" w:rsidRPr="00EA2444">
            <w:rPr>
              <w:noProof/>
              <w:color w:val="005096" w:themeColor="accent2"/>
              <w:lang w:val="en-GB"/>
            </w:rPr>
            <w:t>[14]</w:t>
          </w:r>
          <w:r>
            <w:rPr>
              <w:color w:val="005096" w:themeColor="accent2"/>
              <w:lang w:val="en-GB"/>
            </w:rPr>
            <w:fldChar w:fldCharType="end"/>
          </w:r>
        </w:sdtContent>
      </w:sdt>
      <w:r>
        <w:rPr>
          <w:color w:val="005096" w:themeColor="accent2"/>
          <w:lang w:val="en-GB"/>
        </w:rPr>
        <w:t>)</w:t>
      </w:r>
    </w:p>
    <w:p w14:paraId="1DF0793E" w14:textId="75F59589" w:rsidR="00C53515" w:rsidRDefault="00C53515">
      <w:pPr>
        <w:spacing w:line="240" w:lineRule="auto"/>
        <w:rPr>
          <w:sz w:val="20"/>
          <w:lang w:val="en-GB"/>
        </w:rPr>
      </w:pPr>
      <w:r>
        <w:rPr>
          <w:lang w:val="en-GB"/>
        </w:rPr>
        <w:br w:type="page"/>
      </w:r>
    </w:p>
    <w:bookmarkStart w:id="10" w:name="_Toc199630075" w:displacedByCustomXml="next"/>
    <w:sdt>
      <w:sdtPr>
        <w:rPr>
          <w:b w:val="0"/>
          <w:bCs w:val="0"/>
          <w:kern w:val="0"/>
          <w:sz w:val="22"/>
          <w:szCs w:val="22"/>
          <w:lang w:val="de-DE"/>
        </w:rPr>
        <w:id w:val="943661518"/>
        <w:docPartObj>
          <w:docPartGallery w:val="Bibliographies"/>
          <w:docPartUnique/>
        </w:docPartObj>
      </w:sdtPr>
      <w:sdtEndPr>
        <w:rPr>
          <w:lang w:val="de-AT"/>
        </w:rPr>
      </w:sdtEndPr>
      <w:sdtContent>
        <w:p w14:paraId="3236DBB4" w14:textId="10E19B43" w:rsidR="001E0877" w:rsidRPr="00520E09" w:rsidRDefault="00D95CF0" w:rsidP="004E57E5">
          <w:pPr>
            <w:pStyle w:val="berschrift1"/>
            <w:rPr>
              <w:lang w:val="en-US"/>
            </w:rPr>
          </w:pPr>
          <w:r>
            <w:rPr>
              <w:lang w:val="en-US"/>
            </w:rPr>
            <w:t>References</w:t>
          </w:r>
          <w:bookmarkEnd w:id="10"/>
        </w:p>
        <w:sdt>
          <w:sdtPr>
            <w:rPr>
              <w:lang w:val="en-US"/>
            </w:rPr>
            <w:id w:val="111145805"/>
            <w:bibliography/>
          </w:sdtPr>
          <w:sdtEndPr>
            <w:rPr>
              <w:lang w:val="de-AT"/>
            </w:rPr>
          </w:sdtEndPr>
          <w:sdtContent>
            <w:p w14:paraId="2C11DFB4" w14:textId="77777777" w:rsidR="00EA2444" w:rsidRDefault="001E0877">
              <w:pPr>
                <w:rPr>
                  <w:rFonts w:ascii="Times New Roman" w:hAnsi="Times New Roman" w:cs="Times New Roman"/>
                  <w:noProof/>
                  <w:sz w:val="20"/>
                  <w:szCs w:val="20"/>
                  <w:lang w:val="de-DE" w:eastAsia="de-DE"/>
                </w:rPr>
              </w:pPr>
              <w:r w:rsidRPr="00520E09">
                <w:rPr>
                  <w:lang w:val="en-US"/>
                </w:rPr>
                <w:fldChar w:fldCharType="begin"/>
              </w:r>
              <w:r w:rsidRPr="00520E09">
                <w:rPr>
                  <w:lang w:val="en-US"/>
                </w:rPr>
                <w:instrText>BIBLIOGRAPHY</w:instrText>
              </w:r>
              <w:r w:rsidRPr="00520E09">
                <w:rPr>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304"/>
              </w:tblGrid>
              <w:tr w:rsidR="00EA2444" w14:paraId="3B89D653" w14:textId="77777777">
                <w:trPr>
                  <w:divId w:val="1305039113"/>
                  <w:tblCellSpacing w:w="15" w:type="dxa"/>
                </w:trPr>
                <w:tc>
                  <w:tcPr>
                    <w:tcW w:w="50" w:type="pct"/>
                    <w:hideMark/>
                  </w:tcPr>
                  <w:p w14:paraId="6130A23A" w14:textId="6018A229" w:rsidR="00EA2444" w:rsidRDefault="00EA2444">
                    <w:pPr>
                      <w:pStyle w:val="Literaturverzeichnis"/>
                      <w:rPr>
                        <w:noProof/>
                        <w:sz w:val="24"/>
                        <w:szCs w:val="24"/>
                        <w:lang w:val="en-US"/>
                      </w:rPr>
                    </w:pPr>
                    <w:r>
                      <w:rPr>
                        <w:noProof/>
                        <w:lang w:val="en-US"/>
                      </w:rPr>
                      <w:t xml:space="preserve">[1] </w:t>
                    </w:r>
                  </w:p>
                </w:tc>
                <w:tc>
                  <w:tcPr>
                    <w:tcW w:w="0" w:type="auto"/>
                    <w:hideMark/>
                  </w:tcPr>
                  <w:p w14:paraId="21CC73F9" w14:textId="77777777" w:rsidR="00EA2444" w:rsidRPr="00EA2444" w:rsidRDefault="00EA2444">
                    <w:pPr>
                      <w:pStyle w:val="Literaturverzeichnis"/>
                      <w:rPr>
                        <w:noProof/>
                        <w:sz w:val="18"/>
                        <w:szCs w:val="18"/>
                        <w:lang w:val="en-US"/>
                      </w:rPr>
                    </w:pPr>
                    <w:r w:rsidRPr="00EA2444">
                      <w:rPr>
                        <w:noProof/>
                        <w:sz w:val="18"/>
                        <w:szCs w:val="18"/>
                        <w:lang w:val="en-US"/>
                      </w:rPr>
                      <w:t>d. "Staff", "DN.org - Route Aggregation and CIDR," [Online]. Available: https://dn.org/route-aggregation-and-cidr/. [Accessed 31 5 2025].</w:t>
                    </w:r>
                  </w:p>
                </w:tc>
              </w:tr>
              <w:tr w:rsidR="00EA2444" w14:paraId="12B58917" w14:textId="77777777">
                <w:trPr>
                  <w:divId w:val="1305039113"/>
                  <w:tblCellSpacing w:w="15" w:type="dxa"/>
                </w:trPr>
                <w:tc>
                  <w:tcPr>
                    <w:tcW w:w="50" w:type="pct"/>
                    <w:hideMark/>
                  </w:tcPr>
                  <w:p w14:paraId="31EFF0D7" w14:textId="77777777" w:rsidR="00EA2444" w:rsidRDefault="00EA2444">
                    <w:pPr>
                      <w:pStyle w:val="Literaturverzeichnis"/>
                      <w:rPr>
                        <w:noProof/>
                        <w:lang w:val="en-US"/>
                      </w:rPr>
                    </w:pPr>
                    <w:r>
                      <w:rPr>
                        <w:noProof/>
                        <w:lang w:val="en-US"/>
                      </w:rPr>
                      <w:t xml:space="preserve">[2] </w:t>
                    </w:r>
                  </w:p>
                </w:tc>
                <w:tc>
                  <w:tcPr>
                    <w:tcW w:w="0" w:type="auto"/>
                    <w:hideMark/>
                  </w:tcPr>
                  <w:p w14:paraId="5CF734E8" w14:textId="77777777" w:rsidR="00EA2444" w:rsidRPr="00EA2444" w:rsidRDefault="00EA2444">
                    <w:pPr>
                      <w:pStyle w:val="Literaturverzeichnis"/>
                      <w:rPr>
                        <w:noProof/>
                        <w:sz w:val="18"/>
                        <w:szCs w:val="18"/>
                        <w:lang w:val="en-US"/>
                      </w:rPr>
                    </w:pPr>
                    <w:r w:rsidRPr="00EA2444">
                      <w:rPr>
                        <w:noProof/>
                        <w:sz w:val="18"/>
                        <w:szCs w:val="18"/>
                        <w:lang w:val="en-US"/>
                      </w:rPr>
                      <w:t>"skminhaj", "IT Tips for Systems and Network Administrators - Route Redistribution &amp; Filtering Redistribution," [Online]. Available: https://skminhaj.wordpress.com/2015/03/04/route-redistribution-filtering-redistribution-distribute-lists-maps/. [Accessed 31 5 2025].</w:t>
                    </w:r>
                  </w:p>
                </w:tc>
              </w:tr>
              <w:tr w:rsidR="00EA2444" w14:paraId="67A72110" w14:textId="77777777">
                <w:trPr>
                  <w:divId w:val="1305039113"/>
                  <w:tblCellSpacing w:w="15" w:type="dxa"/>
                </w:trPr>
                <w:tc>
                  <w:tcPr>
                    <w:tcW w:w="50" w:type="pct"/>
                    <w:hideMark/>
                  </w:tcPr>
                  <w:p w14:paraId="595904E8" w14:textId="77777777" w:rsidR="00EA2444" w:rsidRDefault="00EA2444">
                    <w:pPr>
                      <w:pStyle w:val="Literaturverzeichnis"/>
                      <w:rPr>
                        <w:noProof/>
                        <w:lang w:val="en-US"/>
                      </w:rPr>
                    </w:pPr>
                    <w:r>
                      <w:rPr>
                        <w:noProof/>
                        <w:lang w:val="en-US"/>
                      </w:rPr>
                      <w:t xml:space="preserve">[3] </w:t>
                    </w:r>
                  </w:p>
                </w:tc>
                <w:tc>
                  <w:tcPr>
                    <w:tcW w:w="0" w:type="auto"/>
                    <w:hideMark/>
                  </w:tcPr>
                  <w:p w14:paraId="471E120C" w14:textId="77777777" w:rsidR="00EA2444" w:rsidRPr="00EA2444" w:rsidRDefault="00EA2444">
                    <w:pPr>
                      <w:pStyle w:val="Literaturverzeichnis"/>
                      <w:rPr>
                        <w:noProof/>
                        <w:sz w:val="18"/>
                        <w:szCs w:val="18"/>
                        <w:lang w:val="en-US"/>
                      </w:rPr>
                    </w:pPr>
                    <w:r w:rsidRPr="00EA2444">
                      <w:rPr>
                        <w:noProof/>
                        <w:sz w:val="18"/>
                        <w:szCs w:val="18"/>
                        <w:lang w:val="en-US"/>
                      </w:rPr>
                      <w:t>P. Browning, "howtonetwork.com - Advanced Routing Protocol Design – OSPF, EIGRP and BGP," [Online]. Available: https://www.howtonetwork.com/technical/protocols/advanced-ip-routing/. [Accessed 31 5 2025].</w:t>
                    </w:r>
                  </w:p>
                </w:tc>
              </w:tr>
              <w:tr w:rsidR="00EA2444" w:rsidRPr="00EA2444" w14:paraId="7DEABBA2" w14:textId="77777777">
                <w:trPr>
                  <w:divId w:val="1305039113"/>
                  <w:tblCellSpacing w:w="15" w:type="dxa"/>
                </w:trPr>
                <w:tc>
                  <w:tcPr>
                    <w:tcW w:w="50" w:type="pct"/>
                    <w:hideMark/>
                  </w:tcPr>
                  <w:p w14:paraId="11AC4053" w14:textId="77777777" w:rsidR="00EA2444" w:rsidRDefault="00EA2444">
                    <w:pPr>
                      <w:pStyle w:val="Literaturverzeichnis"/>
                      <w:rPr>
                        <w:noProof/>
                        <w:lang w:val="en-US"/>
                      </w:rPr>
                    </w:pPr>
                    <w:r>
                      <w:rPr>
                        <w:noProof/>
                        <w:lang w:val="en-US"/>
                      </w:rPr>
                      <w:t xml:space="preserve">[4] </w:t>
                    </w:r>
                  </w:p>
                </w:tc>
                <w:tc>
                  <w:tcPr>
                    <w:tcW w:w="0" w:type="auto"/>
                    <w:hideMark/>
                  </w:tcPr>
                  <w:p w14:paraId="182C7E01" w14:textId="77777777" w:rsidR="00EA2444" w:rsidRPr="00EA2444" w:rsidRDefault="00EA2444">
                    <w:pPr>
                      <w:pStyle w:val="Literaturverzeichnis"/>
                      <w:rPr>
                        <w:noProof/>
                        <w:sz w:val="18"/>
                        <w:szCs w:val="18"/>
                        <w:lang w:val="en-US"/>
                      </w:rPr>
                    </w:pPr>
                    <w:r w:rsidRPr="00EA2444">
                      <w:rPr>
                        <w:noProof/>
                        <w:sz w:val="18"/>
                        <w:szCs w:val="18"/>
                        <w:lang w:val="en-US"/>
                      </w:rPr>
                      <w:t>N. S. e.V., "networx security - Routing Information Protocol," [Online]. Available: https://www.networxsecurity.org/da/mitgliederbereich/glossary/r/ripng.html. [Accessed 31 5 2025].</w:t>
                    </w:r>
                  </w:p>
                </w:tc>
              </w:tr>
              <w:tr w:rsidR="00EA2444" w:rsidRPr="00EA2444" w14:paraId="32726DE6" w14:textId="77777777">
                <w:trPr>
                  <w:divId w:val="1305039113"/>
                  <w:tblCellSpacing w:w="15" w:type="dxa"/>
                </w:trPr>
                <w:tc>
                  <w:tcPr>
                    <w:tcW w:w="50" w:type="pct"/>
                    <w:hideMark/>
                  </w:tcPr>
                  <w:p w14:paraId="312D3CCC" w14:textId="77777777" w:rsidR="00EA2444" w:rsidRDefault="00EA2444">
                    <w:pPr>
                      <w:pStyle w:val="Literaturverzeichnis"/>
                      <w:rPr>
                        <w:noProof/>
                        <w:lang w:val="en-US"/>
                      </w:rPr>
                    </w:pPr>
                    <w:r>
                      <w:rPr>
                        <w:noProof/>
                        <w:lang w:val="en-US"/>
                      </w:rPr>
                      <w:t xml:space="preserve">[5] </w:t>
                    </w:r>
                  </w:p>
                </w:tc>
                <w:tc>
                  <w:tcPr>
                    <w:tcW w:w="0" w:type="auto"/>
                    <w:hideMark/>
                  </w:tcPr>
                  <w:p w14:paraId="2F823D32" w14:textId="77777777" w:rsidR="00EA2444" w:rsidRPr="00EA2444" w:rsidRDefault="00EA2444">
                    <w:pPr>
                      <w:pStyle w:val="Literaturverzeichnis"/>
                      <w:rPr>
                        <w:noProof/>
                        <w:sz w:val="18"/>
                        <w:szCs w:val="18"/>
                        <w:lang w:val="en-US"/>
                      </w:rPr>
                    </w:pPr>
                    <w:r w:rsidRPr="00EA2444">
                      <w:rPr>
                        <w:noProof/>
                        <w:sz w:val="18"/>
                        <w:szCs w:val="18"/>
                        <w:lang w:val="en-US"/>
                      </w:rPr>
                      <w:t>G. Malkin, "RFC 2081 - RIPng Protocol Applicability Statement," [Online]. Available: https://www.rfc-editor.org/rfc/rfc2081.html. [Accessed 31 5 2025].</w:t>
                    </w:r>
                  </w:p>
                </w:tc>
              </w:tr>
              <w:tr w:rsidR="00EA2444" w:rsidRPr="00EA2444" w14:paraId="5E01A510" w14:textId="77777777">
                <w:trPr>
                  <w:divId w:val="1305039113"/>
                  <w:tblCellSpacing w:w="15" w:type="dxa"/>
                </w:trPr>
                <w:tc>
                  <w:tcPr>
                    <w:tcW w:w="50" w:type="pct"/>
                    <w:hideMark/>
                  </w:tcPr>
                  <w:p w14:paraId="6AEED603" w14:textId="77777777" w:rsidR="00EA2444" w:rsidRDefault="00EA2444">
                    <w:pPr>
                      <w:pStyle w:val="Literaturverzeichnis"/>
                      <w:rPr>
                        <w:noProof/>
                        <w:lang w:val="en-US"/>
                      </w:rPr>
                    </w:pPr>
                    <w:r>
                      <w:rPr>
                        <w:noProof/>
                        <w:lang w:val="en-US"/>
                      </w:rPr>
                      <w:t xml:space="preserve">[6] </w:t>
                    </w:r>
                  </w:p>
                </w:tc>
                <w:tc>
                  <w:tcPr>
                    <w:tcW w:w="0" w:type="auto"/>
                    <w:hideMark/>
                  </w:tcPr>
                  <w:p w14:paraId="6795198A" w14:textId="77777777" w:rsidR="00EA2444" w:rsidRPr="00EA2444" w:rsidRDefault="00EA2444">
                    <w:pPr>
                      <w:pStyle w:val="Literaturverzeichnis"/>
                      <w:rPr>
                        <w:noProof/>
                        <w:sz w:val="18"/>
                        <w:szCs w:val="18"/>
                        <w:lang w:val="en-US"/>
                      </w:rPr>
                    </w:pPr>
                    <w:r w:rsidRPr="00EA2444">
                      <w:rPr>
                        <w:noProof/>
                        <w:sz w:val="18"/>
                        <w:szCs w:val="18"/>
                        <w:lang w:val="en-US"/>
                      </w:rPr>
                      <w:t>G. Malkin, "RFC 2080 - RIPng for IPv6," [Online]. Available: https://www.rfc-editor.org/rfc/rfc2080.html. [Accessed 31 5 2025].</w:t>
                    </w:r>
                  </w:p>
                </w:tc>
              </w:tr>
              <w:tr w:rsidR="00EA2444" w14:paraId="6044AA5D" w14:textId="77777777">
                <w:trPr>
                  <w:divId w:val="1305039113"/>
                  <w:tblCellSpacing w:w="15" w:type="dxa"/>
                </w:trPr>
                <w:tc>
                  <w:tcPr>
                    <w:tcW w:w="50" w:type="pct"/>
                    <w:hideMark/>
                  </w:tcPr>
                  <w:p w14:paraId="0026402A" w14:textId="77777777" w:rsidR="00EA2444" w:rsidRDefault="00EA2444">
                    <w:pPr>
                      <w:pStyle w:val="Literaturverzeichnis"/>
                      <w:rPr>
                        <w:noProof/>
                        <w:lang w:val="en-US"/>
                      </w:rPr>
                    </w:pPr>
                    <w:r>
                      <w:rPr>
                        <w:noProof/>
                        <w:lang w:val="en-US"/>
                      </w:rPr>
                      <w:t xml:space="preserve">[7] </w:t>
                    </w:r>
                  </w:p>
                </w:tc>
                <w:tc>
                  <w:tcPr>
                    <w:tcW w:w="0" w:type="auto"/>
                    <w:hideMark/>
                  </w:tcPr>
                  <w:p w14:paraId="56784D91" w14:textId="77777777" w:rsidR="00EA2444" w:rsidRPr="00EA2444" w:rsidRDefault="00EA2444">
                    <w:pPr>
                      <w:pStyle w:val="Literaturverzeichnis"/>
                      <w:rPr>
                        <w:noProof/>
                        <w:sz w:val="18"/>
                        <w:szCs w:val="18"/>
                        <w:lang w:val="en-US"/>
                      </w:rPr>
                    </w:pPr>
                    <w:r w:rsidRPr="00EA2444">
                      <w:rPr>
                        <w:noProof/>
                        <w:sz w:val="18"/>
                        <w:szCs w:val="18"/>
                        <w:lang w:val="en-US"/>
                      </w:rPr>
                      <w:t>Huawei Technologies Co., Ltd., "NE5000E V800R024C00SPC500 Configuration Guide - Configuring IPsec Authentication for RIPng," [Online]. Available: https://support.huawei.com/enterprise/en/doc/EDOC1100419263/ad7a4c33/configuring-ipsec-authentication-for-ripng. [Accessed 31 5 2025].</w:t>
                    </w:r>
                  </w:p>
                </w:tc>
              </w:tr>
              <w:tr w:rsidR="00EA2444" w14:paraId="44732840" w14:textId="77777777">
                <w:trPr>
                  <w:divId w:val="1305039113"/>
                  <w:tblCellSpacing w:w="15" w:type="dxa"/>
                </w:trPr>
                <w:tc>
                  <w:tcPr>
                    <w:tcW w:w="50" w:type="pct"/>
                    <w:hideMark/>
                  </w:tcPr>
                  <w:p w14:paraId="45488F39" w14:textId="77777777" w:rsidR="00EA2444" w:rsidRDefault="00EA2444">
                    <w:pPr>
                      <w:pStyle w:val="Literaturverzeichnis"/>
                      <w:rPr>
                        <w:noProof/>
                        <w:lang w:val="en-US"/>
                      </w:rPr>
                    </w:pPr>
                    <w:r>
                      <w:rPr>
                        <w:noProof/>
                        <w:lang w:val="en-US"/>
                      </w:rPr>
                      <w:t xml:space="preserve">[8] </w:t>
                    </w:r>
                  </w:p>
                </w:tc>
                <w:tc>
                  <w:tcPr>
                    <w:tcW w:w="0" w:type="auto"/>
                    <w:hideMark/>
                  </w:tcPr>
                  <w:p w14:paraId="0BAB4498" w14:textId="77777777" w:rsidR="00EA2444" w:rsidRPr="00EA2444" w:rsidRDefault="00EA2444">
                    <w:pPr>
                      <w:pStyle w:val="Literaturverzeichnis"/>
                      <w:rPr>
                        <w:noProof/>
                        <w:sz w:val="18"/>
                        <w:szCs w:val="18"/>
                        <w:lang w:val="en-US"/>
                      </w:rPr>
                    </w:pPr>
                    <w:r w:rsidRPr="00EA2444">
                      <w:rPr>
                        <w:noProof/>
                        <w:sz w:val="18"/>
                        <w:szCs w:val="18"/>
                        <w:lang w:val="en-US"/>
                      </w:rPr>
                      <w:t>Huawei Technologies Co., Ltd., "NE40E-F V800R024C00SPC500 Feature Description - Understanding RIPng," [Online]. Available: https://support.huawei.cn/enterprise/en/doc/EDOC1100412634/e4d8d391/understanding-ripng. [Accessed 31 5 2025].</w:t>
                    </w:r>
                  </w:p>
                </w:tc>
              </w:tr>
              <w:tr w:rsidR="00EA2444" w:rsidRPr="00EA2444" w14:paraId="61FB43A3" w14:textId="77777777">
                <w:trPr>
                  <w:divId w:val="1305039113"/>
                  <w:tblCellSpacing w:w="15" w:type="dxa"/>
                </w:trPr>
                <w:tc>
                  <w:tcPr>
                    <w:tcW w:w="50" w:type="pct"/>
                    <w:hideMark/>
                  </w:tcPr>
                  <w:p w14:paraId="10DBFF76" w14:textId="77777777" w:rsidR="00EA2444" w:rsidRDefault="00EA2444">
                    <w:pPr>
                      <w:pStyle w:val="Literaturverzeichnis"/>
                      <w:rPr>
                        <w:noProof/>
                        <w:lang w:val="en-US"/>
                      </w:rPr>
                    </w:pPr>
                    <w:r>
                      <w:rPr>
                        <w:noProof/>
                        <w:lang w:val="en-US"/>
                      </w:rPr>
                      <w:t xml:space="preserve">[9] </w:t>
                    </w:r>
                  </w:p>
                </w:tc>
                <w:tc>
                  <w:tcPr>
                    <w:tcW w:w="0" w:type="auto"/>
                    <w:hideMark/>
                  </w:tcPr>
                  <w:p w14:paraId="62E40E08" w14:textId="77777777" w:rsidR="00EA2444" w:rsidRPr="00EA2444" w:rsidRDefault="00EA2444">
                    <w:pPr>
                      <w:pStyle w:val="Literaturverzeichnis"/>
                      <w:rPr>
                        <w:noProof/>
                        <w:sz w:val="18"/>
                        <w:szCs w:val="18"/>
                        <w:lang w:val="en-US"/>
                      </w:rPr>
                    </w:pPr>
                    <w:r w:rsidRPr="00EA2444">
                      <w:rPr>
                        <w:noProof/>
                        <w:sz w:val="18"/>
                        <w:szCs w:val="18"/>
                        <w:lang w:val="en-US"/>
                      </w:rPr>
                      <w:t>H3C Technologies Co., Ltd., "04-Layer 3 Configuration Guide - 17-RIPng Configuration," [Online]. Available: https://www.h3c.com/en/Support/Resource_Center/HK/Home/WLAN/00-Public/Configure___Deploy/Configuration_Guides/H3C_AC_CG(E3703P61_R3509P61)-6W102/04/201905/1178348_294551_0.htm. [Accessed 31 5 2025].</w:t>
                    </w:r>
                  </w:p>
                </w:tc>
              </w:tr>
              <w:tr w:rsidR="00EA2444" w14:paraId="3284AA59" w14:textId="77777777">
                <w:trPr>
                  <w:divId w:val="1305039113"/>
                  <w:tblCellSpacing w:w="15" w:type="dxa"/>
                </w:trPr>
                <w:tc>
                  <w:tcPr>
                    <w:tcW w:w="50" w:type="pct"/>
                    <w:hideMark/>
                  </w:tcPr>
                  <w:p w14:paraId="7F5EB248" w14:textId="77777777" w:rsidR="00EA2444" w:rsidRDefault="00EA2444">
                    <w:pPr>
                      <w:pStyle w:val="Literaturverzeichnis"/>
                      <w:rPr>
                        <w:noProof/>
                        <w:lang w:val="en-US"/>
                      </w:rPr>
                    </w:pPr>
                    <w:r>
                      <w:rPr>
                        <w:noProof/>
                        <w:lang w:val="en-US"/>
                      </w:rPr>
                      <w:t xml:space="preserve">[10] </w:t>
                    </w:r>
                  </w:p>
                </w:tc>
                <w:tc>
                  <w:tcPr>
                    <w:tcW w:w="0" w:type="auto"/>
                    <w:hideMark/>
                  </w:tcPr>
                  <w:p w14:paraId="6EEA6DD6" w14:textId="77777777" w:rsidR="00EA2444" w:rsidRPr="00EA2444" w:rsidRDefault="00EA2444">
                    <w:pPr>
                      <w:pStyle w:val="Literaturverzeichnis"/>
                      <w:rPr>
                        <w:noProof/>
                        <w:sz w:val="18"/>
                        <w:szCs w:val="18"/>
                        <w:lang w:val="en-US"/>
                      </w:rPr>
                    </w:pPr>
                    <w:r w:rsidRPr="00EA2444">
                      <w:rPr>
                        <w:noProof/>
                        <w:sz w:val="18"/>
                        <w:szCs w:val="18"/>
                        <w:lang w:val="en-US"/>
                      </w:rPr>
                      <w:t>NetworkLessons.com, "Prefix Lists," [Online]. Available: https://notes.networklessons.com/prefix-lists. [Accessed 31 5 2025].</w:t>
                    </w:r>
                  </w:p>
                </w:tc>
              </w:tr>
              <w:tr w:rsidR="00EA2444" w:rsidRPr="00EA2444" w14:paraId="09AB8A99" w14:textId="77777777">
                <w:trPr>
                  <w:divId w:val="1305039113"/>
                  <w:tblCellSpacing w:w="15" w:type="dxa"/>
                </w:trPr>
                <w:tc>
                  <w:tcPr>
                    <w:tcW w:w="50" w:type="pct"/>
                    <w:hideMark/>
                  </w:tcPr>
                  <w:p w14:paraId="2687D8B3" w14:textId="77777777" w:rsidR="00EA2444" w:rsidRDefault="00EA2444">
                    <w:pPr>
                      <w:pStyle w:val="Literaturverzeichnis"/>
                      <w:rPr>
                        <w:noProof/>
                        <w:lang w:val="en-US"/>
                      </w:rPr>
                    </w:pPr>
                    <w:r>
                      <w:rPr>
                        <w:noProof/>
                        <w:lang w:val="en-US"/>
                      </w:rPr>
                      <w:t xml:space="preserve">[11] </w:t>
                    </w:r>
                  </w:p>
                </w:tc>
                <w:tc>
                  <w:tcPr>
                    <w:tcW w:w="0" w:type="auto"/>
                    <w:hideMark/>
                  </w:tcPr>
                  <w:p w14:paraId="4490FFA1" w14:textId="77777777" w:rsidR="00EA2444" w:rsidRPr="00EA2444" w:rsidRDefault="00EA2444">
                    <w:pPr>
                      <w:pStyle w:val="Literaturverzeichnis"/>
                      <w:rPr>
                        <w:noProof/>
                        <w:sz w:val="18"/>
                        <w:szCs w:val="18"/>
                        <w:lang w:val="en-US"/>
                      </w:rPr>
                    </w:pPr>
                    <w:r w:rsidRPr="00EA2444">
                      <w:rPr>
                        <w:noProof/>
                        <w:sz w:val="18"/>
                        <w:szCs w:val="18"/>
                        <w:lang w:val="en-US"/>
                      </w:rPr>
                      <w:t>I. Cisco Systems, "cisco E-Learning - show ip route," [Online]. Available: https://www.cisco.com/E-Learning/bulk/public/tac/cim/cib/using_cisco_ios_software/cmdrefs/show_ip_route.htm. [Accessed 31 5 2025].</w:t>
                    </w:r>
                  </w:p>
                </w:tc>
              </w:tr>
              <w:tr w:rsidR="00EA2444" w:rsidRPr="00EA2444" w14:paraId="7D269B8C" w14:textId="77777777">
                <w:trPr>
                  <w:divId w:val="1305039113"/>
                  <w:tblCellSpacing w:w="15" w:type="dxa"/>
                </w:trPr>
                <w:tc>
                  <w:tcPr>
                    <w:tcW w:w="50" w:type="pct"/>
                    <w:hideMark/>
                  </w:tcPr>
                  <w:p w14:paraId="14F0D186" w14:textId="77777777" w:rsidR="00EA2444" w:rsidRDefault="00EA2444">
                    <w:pPr>
                      <w:pStyle w:val="Literaturverzeichnis"/>
                      <w:rPr>
                        <w:noProof/>
                        <w:lang w:val="en-US"/>
                      </w:rPr>
                    </w:pPr>
                    <w:r>
                      <w:rPr>
                        <w:noProof/>
                        <w:lang w:val="en-US"/>
                      </w:rPr>
                      <w:t xml:space="preserve">[12] </w:t>
                    </w:r>
                  </w:p>
                </w:tc>
                <w:tc>
                  <w:tcPr>
                    <w:tcW w:w="0" w:type="auto"/>
                    <w:hideMark/>
                  </w:tcPr>
                  <w:p w14:paraId="75A2AF29" w14:textId="77777777" w:rsidR="00EA2444" w:rsidRPr="00EA2444" w:rsidRDefault="00EA2444">
                    <w:pPr>
                      <w:pStyle w:val="Literaturverzeichnis"/>
                      <w:rPr>
                        <w:noProof/>
                        <w:sz w:val="18"/>
                        <w:szCs w:val="18"/>
                        <w:lang w:val="en-US"/>
                      </w:rPr>
                    </w:pPr>
                    <w:r w:rsidRPr="00EA2444">
                      <w:rPr>
                        <w:noProof/>
                        <w:sz w:val="18"/>
                        <w:szCs w:val="18"/>
                        <w:lang w:val="en-US"/>
                      </w:rPr>
                      <w:t>Cisco Systems, Inc., "FHSTP ecampus / BCN: Single-Area OSPF," [Online]. Available: https://ecampus.fhstp.ac.at/pluginfile.php/1200607/mod_resource/content/1/03_OSPF_SingleArea_2024.pdf. [Accessed 31 5 2025].</w:t>
                    </w:r>
                  </w:p>
                </w:tc>
              </w:tr>
              <w:tr w:rsidR="00EA2444" w:rsidRPr="00EA2444" w14:paraId="6459B27C" w14:textId="77777777">
                <w:trPr>
                  <w:divId w:val="1305039113"/>
                  <w:tblCellSpacing w:w="15" w:type="dxa"/>
                </w:trPr>
                <w:tc>
                  <w:tcPr>
                    <w:tcW w:w="50" w:type="pct"/>
                    <w:hideMark/>
                  </w:tcPr>
                  <w:p w14:paraId="4D2A3A2D" w14:textId="77777777" w:rsidR="00EA2444" w:rsidRDefault="00EA2444">
                    <w:pPr>
                      <w:pStyle w:val="Literaturverzeichnis"/>
                      <w:rPr>
                        <w:noProof/>
                        <w:lang w:val="en-US"/>
                      </w:rPr>
                    </w:pPr>
                    <w:r>
                      <w:rPr>
                        <w:noProof/>
                        <w:lang w:val="en-US"/>
                      </w:rPr>
                      <w:t xml:space="preserve">[13] </w:t>
                    </w:r>
                  </w:p>
                </w:tc>
                <w:tc>
                  <w:tcPr>
                    <w:tcW w:w="0" w:type="auto"/>
                    <w:hideMark/>
                  </w:tcPr>
                  <w:p w14:paraId="6806B4F9" w14:textId="77777777" w:rsidR="00EA2444" w:rsidRPr="00EA2444" w:rsidRDefault="00EA2444">
                    <w:pPr>
                      <w:pStyle w:val="Literaturverzeichnis"/>
                      <w:rPr>
                        <w:noProof/>
                        <w:sz w:val="18"/>
                        <w:szCs w:val="18"/>
                        <w:lang w:val="en-US"/>
                      </w:rPr>
                    </w:pPr>
                    <w:r w:rsidRPr="00EA2444">
                      <w:rPr>
                        <w:noProof/>
                        <w:sz w:val="18"/>
                        <w:szCs w:val="18"/>
                        <w:lang w:val="en-US"/>
                      </w:rPr>
                      <w:t>Cisco Systems, Inc., "FHSTP ecampus / BCN: Multiarea OSPF," [Online]. Available: https://ecampus.fhstp.ac.at/pluginfile.php/1200608/mod_resource/content/3/04_OSPF_MultiArea_2024_v2.pdf. [Accessed 1 6 2025].</w:t>
                    </w:r>
                  </w:p>
                </w:tc>
              </w:tr>
              <w:tr w:rsidR="00EA2444" w:rsidRPr="00EA2444" w14:paraId="54B7B505" w14:textId="77777777">
                <w:trPr>
                  <w:divId w:val="1305039113"/>
                  <w:tblCellSpacing w:w="15" w:type="dxa"/>
                </w:trPr>
                <w:tc>
                  <w:tcPr>
                    <w:tcW w:w="50" w:type="pct"/>
                    <w:hideMark/>
                  </w:tcPr>
                  <w:p w14:paraId="60212CD1" w14:textId="77777777" w:rsidR="00EA2444" w:rsidRDefault="00EA2444">
                    <w:pPr>
                      <w:pStyle w:val="Literaturverzeichnis"/>
                      <w:rPr>
                        <w:noProof/>
                        <w:lang w:val="en-US"/>
                      </w:rPr>
                    </w:pPr>
                    <w:r>
                      <w:rPr>
                        <w:noProof/>
                        <w:lang w:val="en-US"/>
                      </w:rPr>
                      <w:t xml:space="preserve">[14] </w:t>
                    </w:r>
                  </w:p>
                </w:tc>
                <w:tc>
                  <w:tcPr>
                    <w:tcW w:w="0" w:type="auto"/>
                    <w:hideMark/>
                  </w:tcPr>
                  <w:p w14:paraId="73C12BBC" w14:textId="77777777" w:rsidR="00EA2444" w:rsidRPr="00EA2444" w:rsidRDefault="00EA2444">
                    <w:pPr>
                      <w:pStyle w:val="Literaturverzeichnis"/>
                      <w:rPr>
                        <w:noProof/>
                        <w:sz w:val="18"/>
                        <w:szCs w:val="18"/>
                        <w:lang w:val="en-US"/>
                      </w:rPr>
                    </w:pPr>
                    <w:r w:rsidRPr="00EA2444">
                      <w:rPr>
                        <w:noProof/>
                        <w:sz w:val="18"/>
                        <w:szCs w:val="18"/>
                        <w:lang w:val="en-US"/>
                      </w:rPr>
                      <w:t>Cisco Systems, Inc., "FHSTP ecampus / BCN: Advanced Single-Area OSPF Configurations," [Online]. Available: https://ecampus.fhstp.ac.at/pluginfile.php/1200609/mod_resource/content/3/05_OSPF_Advanced_2024_v2.pdf. [Accessed 1 6 2025].</w:t>
                    </w:r>
                  </w:p>
                </w:tc>
              </w:tr>
            </w:tbl>
            <w:p w14:paraId="26A8660C" w14:textId="77777777" w:rsidR="00EA2444" w:rsidRPr="00EA2444" w:rsidRDefault="00EA2444">
              <w:pPr>
                <w:divId w:val="1305039113"/>
                <w:rPr>
                  <w:noProof/>
                  <w:lang w:val="en-GB"/>
                </w:rPr>
              </w:pPr>
            </w:p>
            <w:p w14:paraId="1EFA9E87" w14:textId="115FECD5" w:rsidR="00A472F5" w:rsidRDefault="001E0877" w:rsidP="00C53515">
              <w:r w:rsidRPr="00520E09">
                <w:rPr>
                  <w:b/>
                  <w:bCs/>
                  <w:lang w:val="en-US"/>
                </w:rPr>
                <w:fldChar w:fldCharType="end"/>
              </w:r>
            </w:p>
          </w:sdtContent>
        </w:sdt>
      </w:sdtContent>
    </w:sdt>
    <w:sectPr w:rsidR="00A472F5" w:rsidSect="002C0B88">
      <w:pgSz w:w="11906" w:h="16838" w:code="9"/>
      <w:pgMar w:top="1702" w:right="1080" w:bottom="1276" w:left="1080"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34A7" w14:textId="77777777" w:rsidR="00CD1E5B" w:rsidRDefault="00CD1E5B">
      <w:r>
        <w:separator/>
      </w:r>
    </w:p>
  </w:endnote>
  <w:endnote w:type="continuationSeparator" w:id="0">
    <w:p w14:paraId="456A9BE9" w14:textId="77777777" w:rsidR="00CD1E5B" w:rsidRDefault="00CD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MT">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ACB4" w14:textId="2C955084" w:rsidR="002F4D9E" w:rsidRDefault="00E73FA3" w:rsidP="00BF6E76">
    <w:pPr>
      <w:pStyle w:val="Fuzeile"/>
      <w:pBdr>
        <w:top w:val="none" w:sz="0" w:space="0" w:color="auto"/>
      </w:pBdr>
    </w:pPr>
    <w:r>
      <w:fldChar w:fldCharType="begin"/>
    </w:r>
    <w:r>
      <w:instrText xml:space="preserve"> FILENAME </w:instrText>
    </w:r>
    <w:r>
      <w:fldChar w:fldCharType="separate"/>
    </w:r>
    <w:r w:rsidR="00D752E6">
      <w:rPr>
        <w:noProof/>
      </w:rPr>
      <w:t>is241323_UE1_v1.0.docx</w:t>
    </w:r>
    <w:r>
      <w:rPr>
        <w:noProof/>
      </w:rPr>
      <w:fldChar w:fldCharType="end"/>
    </w:r>
    <w:r w:rsidR="002F4D9E">
      <w:t xml:space="preserve"> </w:t>
    </w:r>
  </w:p>
  <w:p w14:paraId="7C3A5A64" w14:textId="77777777" w:rsidR="002F4D9E" w:rsidRDefault="002F4D9E" w:rsidP="00BF6E76">
    <w:pPr>
      <w:pStyle w:val="Fuzeile"/>
      <w:pBdr>
        <w:top w:val="none" w:sz="0" w:space="0" w:color="auto"/>
      </w:pBdr>
    </w:pPr>
    <w:r>
      <w:t>S</w:t>
    </w:r>
    <w:r w:rsidRPr="002A1276">
      <w:t xml:space="preserve">eite </w:t>
    </w:r>
    <w:r w:rsidR="00E73FA3">
      <w:fldChar w:fldCharType="begin"/>
    </w:r>
    <w:r w:rsidR="00E73FA3">
      <w:instrText xml:space="preserve"> PAGE </w:instrText>
    </w:r>
    <w:r w:rsidR="00E73FA3">
      <w:fldChar w:fldCharType="separate"/>
    </w:r>
    <w:r>
      <w:rPr>
        <w:noProof/>
      </w:rPr>
      <w:t>2</w:t>
    </w:r>
    <w:r w:rsidR="00E73FA3">
      <w:rPr>
        <w:noProof/>
      </w:rPr>
      <w:fldChar w:fldCharType="end"/>
    </w:r>
    <w:r w:rsidRPr="002A1276">
      <w:t xml:space="preserve"> von </w:t>
    </w:r>
    <w:r w:rsidR="00F56EE3">
      <w:rPr>
        <w:rStyle w:val="Seitenzahl"/>
      </w:rPr>
      <w:fldChar w:fldCharType="begin"/>
    </w:r>
    <w:r>
      <w:rPr>
        <w:rStyle w:val="Seitenzahl"/>
      </w:rPr>
      <w:instrText xml:space="preserve"> NUMPAGES </w:instrText>
    </w:r>
    <w:r w:rsidR="00F56EE3">
      <w:rPr>
        <w:rStyle w:val="Seitenzahl"/>
      </w:rPr>
      <w:fldChar w:fldCharType="separate"/>
    </w:r>
    <w:r w:rsidR="002C7A70">
      <w:rPr>
        <w:rStyle w:val="Seitenzahl"/>
        <w:noProof/>
      </w:rPr>
      <w:t>27</w:t>
    </w:r>
    <w:r w:rsidR="00F56EE3">
      <w:rPr>
        <w:rStyle w:val="Seitenzahl"/>
      </w:rPr>
      <w:fldChar w:fldCharType="end"/>
    </w:r>
  </w:p>
  <w:p w14:paraId="65AAA8D5" w14:textId="77777777" w:rsidR="002F4D9E" w:rsidRDefault="002F4D9E" w:rsidP="00BF6E76">
    <w:pPr>
      <w:pStyle w:val="Fuzeile"/>
      <w:pBdr>
        <w:top w:val="none" w:sz="0" w:space="0" w:color="auto"/>
      </w:pBdr>
    </w:pPr>
    <w:r>
      <w:t>Abl</w:t>
    </w:r>
    <w:r w:rsidRPr="002A1276">
      <w:t>a</w:t>
    </w:r>
    <w:r>
      <w:t>ge Original: GF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E3E4" w14:textId="75BA03CA" w:rsidR="00B534B0" w:rsidRPr="00B534B0" w:rsidRDefault="00B534B0" w:rsidP="00093CCA">
    <w:pPr>
      <w:pStyle w:val="EinfacherAbsatz"/>
      <w:spacing w:after="113"/>
      <w:ind w:left="-142"/>
      <w:jc w:val="center"/>
    </w:pPr>
    <w:r w:rsidRPr="00043377">
      <w:rPr>
        <w:rFonts w:ascii="Arial" w:hAnsi="Arial" w:cs="ArialMT"/>
        <w:sz w:val="12"/>
        <w:szCs w:val="12"/>
      </w:rPr>
      <w:t xml:space="preserve">Fachhochschule St. Pölten GmbH, </w:t>
    </w:r>
    <w:r w:rsidR="00607011">
      <w:rPr>
        <w:rFonts w:ascii="Arial" w:hAnsi="Arial" w:cs="ArialMT"/>
        <w:sz w:val="12"/>
        <w:szCs w:val="12"/>
      </w:rPr>
      <w:t>Campus-Platz 1</w:t>
    </w:r>
    <w:r>
      <w:rPr>
        <w:rFonts w:ascii="Arial" w:hAnsi="Arial" w:cs="ArialMT"/>
        <w:sz w:val="12"/>
        <w:szCs w:val="12"/>
      </w:rPr>
      <w:t>, 3100 St. Pölten,</w:t>
    </w:r>
    <w:r w:rsidRPr="00043377">
      <w:rPr>
        <w:rFonts w:ascii="Arial" w:hAnsi="Arial" w:cs="ArialMT"/>
        <w:sz w:val="12"/>
        <w:szCs w:val="12"/>
      </w:rPr>
      <w:t xml:space="preserve"> T: +43 (2742) 313 228, F: +4</w:t>
    </w:r>
    <w:r>
      <w:rPr>
        <w:rFonts w:ascii="Arial" w:hAnsi="Arial" w:cs="ArialMT"/>
        <w:sz w:val="12"/>
        <w:szCs w:val="12"/>
      </w:rPr>
      <w:t>3 (2742) 313 228-339, E: csc</w:t>
    </w:r>
    <w:r w:rsidRPr="00043377">
      <w:rPr>
        <w:rFonts w:ascii="Arial" w:hAnsi="Arial" w:cs="ArialMT"/>
        <w:sz w:val="12"/>
        <w:szCs w:val="12"/>
      </w:rPr>
      <w:t>@fhstp.ac.at, I: www.fhstp.ac.at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58A0" w14:textId="646B3059" w:rsidR="002F4D9E" w:rsidRPr="001458B9" w:rsidRDefault="003544C0" w:rsidP="001458B9">
    <w:pPr>
      <w:pBdr>
        <w:top w:val="single" w:sz="4" w:space="1" w:color="auto"/>
      </w:pBdr>
      <w:tabs>
        <w:tab w:val="right" w:pos="9498"/>
      </w:tabs>
      <w:ind w:right="-1"/>
      <w:jc w:val="both"/>
      <w:rPr>
        <w:sz w:val="16"/>
        <w:szCs w:val="16"/>
        <w:lang w:val="en-US"/>
      </w:rPr>
    </w:pPr>
    <w:r>
      <w:rPr>
        <w:sz w:val="16"/>
        <w:szCs w:val="16"/>
        <w:lang w:val="en-US"/>
      </w:rPr>
      <w:t>Daniel Karas, is241323</w:t>
    </w:r>
    <w:r w:rsidR="001458B9">
      <w:rPr>
        <w:sz w:val="16"/>
        <w:szCs w:val="16"/>
        <w:lang w:val="en-US"/>
      </w:rPr>
      <w:tab/>
    </w:r>
    <w:r w:rsidR="00B534B0" w:rsidRPr="001458B9">
      <w:rPr>
        <w:sz w:val="16"/>
        <w:szCs w:val="16"/>
      </w:rPr>
      <w:fldChar w:fldCharType="begin"/>
    </w:r>
    <w:r w:rsidR="00B534B0" w:rsidRPr="001458B9">
      <w:rPr>
        <w:sz w:val="16"/>
        <w:szCs w:val="16"/>
        <w:lang w:val="en-US"/>
      </w:rPr>
      <w:instrText>PAGE  \* Arabic  \* MERGEFORMAT</w:instrText>
    </w:r>
    <w:r w:rsidR="00B534B0" w:rsidRPr="001458B9">
      <w:rPr>
        <w:sz w:val="16"/>
        <w:szCs w:val="16"/>
      </w:rPr>
      <w:fldChar w:fldCharType="separate"/>
    </w:r>
    <w:r w:rsidR="00B534B0" w:rsidRPr="001458B9">
      <w:rPr>
        <w:noProof/>
        <w:sz w:val="16"/>
        <w:szCs w:val="16"/>
        <w:lang w:val="en-US"/>
      </w:rPr>
      <w:t>2</w:t>
    </w:r>
    <w:r w:rsidR="00B534B0" w:rsidRPr="001458B9">
      <w:rPr>
        <w:sz w:val="16"/>
        <w:szCs w:val="16"/>
      </w:rPr>
      <w:fldChar w:fldCharType="end"/>
    </w:r>
    <w:r w:rsidR="00B534B0" w:rsidRPr="001458B9">
      <w:rPr>
        <w:sz w:val="16"/>
        <w:szCs w:val="16"/>
        <w:lang w:val="en-US"/>
      </w:rPr>
      <w:t>/</w:t>
    </w:r>
    <w:r w:rsidR="00B534B0" w:rsidRPr="001458B9">
      <w:rPr>
        <w:sz w:val="16"/>
        <w:szCs w:val="16"/>
      </w:rPr>
      <w:fldChar w:fldCharType="begin"/>
    </w:r>
    <w:r w:rsidR="00B534B0" w:rsidRPr="001458B9">
      <w:rPr>
        <w:sz w:val="16"/>
        <w:szCs w:val="16"/>
        <w:lang w:val="en-US"/>
      </w:rPr>
      <w:instrText>NUMPAGES  \* Arabic  \* MERGEFORMAT</w:instrText>
    </w:r>
    <w:r w:rsidR="00B534B0" w:rsidRPr="001458B9">
      <w:rPr>
        <w:sz w:val="16"/>
        <w:szCs w:val="16"/>
      </w:rPr>
      <w:fldChar w:fldCharType="separate"/>
    </w:r>
    <w:r w:rsidR="00B534B0" w:rsidRPr="001458B9">
      <w:rPr>
        <w:noProof/>
        <w:sz w:val="16"/>
        <w:szCs w:val="16"/>
        <w:lang w:val="en-US"/>
      </w:rPr>
      <w:t>2</w:t>
    </w:r>
    <w:r w:rsidR="00B534B0" w:rsidRPr="001458B9">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C4E4" w14:textId="77777777" w:rsidR="00CD1E5B" w:rsidRDefault="00CD1E5B">
      <w:r>
        <w:separator/>
      </w:r>
    </w:p>
  </w:footnote>
  <w:footnote w:type="continuationSeparator" w:id="0">
    <w:p w14:paraId="527771BD" w14:textId="77777777" w:rsidR="00CD1E5B" w:rsidRDefault="00CD1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928" w14:textId="749F9761" w:rsidR="009A4285" w:rsidRDefault="00000000" w:rsidP="009A4285">
    <w:pPr>
      <w:pStyle w:val="Kopfzeile"/>
    </w:pPr>
    <w:r>
      <w:pict w14:anchorId="297F5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094766" o:spid="_x0000_s1067" type="#_x0000_t75" style="position:absolute;margin-left:0;margin-top:0;width:595.2pt;height:841.9pt;z-index:-251657216;mso-position-horizontal:center;mso-position-horizontal-relative:margin;mso-position-vertical:center;mso-position-vertical-relative:margin" o:allowincell="f">
          <v:imagedata r:id="rId1" o:title="A4_Blatt_departments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779B" w14:textId="1503EE68" w:rsidR="002F4D9E" w:rsidRDefault="00000000" w:rsidP="009A4285">
    <w:pPr>
      <w:pStyle w:val="Kopfzeile"/>
    </w:pPr>
    <w:r>
      <w:pict w14:anchorId="52DDD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094767" o:spid="_x0000_s1068" type="#_x0000_t75" style="position:absolute;margin-left:0;margin-top:0;width:595.2pt;height:841.9pt;z-index:-251656192;mso-position-horizontal:center;mso-position-horizontal-relative:margin;mso-position-vertical:center;mso-position-vertical-relative:margin" o:allowincell="f">
          <v:imagedata r:id="rId1" o:title="A4_Blatt_departments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6DD6" w14:textId="02C067CC" w:rsidR="009A4285" w:rsidRPr="009A4285" w:rsidRDefault="00000000" w:rsidP="009A4285">
    <w:pPr>
      <w:pStyle w:val="Kopfzeile"/>
      <w:pBdr>
        <w:bottom w:val="none" w:sz="0" w:space="0" w:color="auto"/>
      </w:pBdr>
    </w:pPr>
    <w:r>
      <w:pict w14:anchorId="2A5AB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094765" o:spid="_x0000_s1066" type="#_x0000_t75" style="position:absolute;margin-left:-70.6pt;margin-top:-133pt;width:595.2pt;height:841.9pt;z-index:-251658240;mso-position-horizontal-relative:margin;mso-position-vertical-relative:margin" o:allowincell="f">
          <v:imagedata r:id="rId1" o:title="A4_Blatt_departments4"/>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CAB3" w14:textId="53660583" w:rsidR="009A4285" w:rsidRDefault="00000000" w:rsidP="009A4285">
    <w:pPr>
      <w:pStyle w:val="Kopfzeile"/>
    </w:pPr>
    <w:r>
      <w:pict w14:anchorId="0BEE4B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094769" o:spid="_x0000_s1070" type="#_x0000_t75" style="position:absolute;margin-left:0;margin-top:0;width:595.2pt;height:841.9pt;z-index:-251654144;mso-position-horizontal:center;mso-position-horizontal-relative:margin;mso-position-vertical:center;mso-position-vertical-relative:margin" o:allowincell="f">
          <v:imagedata r:id="rId1" o:title="A4_Blatt_departments4"/>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1C93" w14:textId="77777777" w:rsidR="003544C0" w:rsidRDefault="003544C0" w:rsidP="00DD4126">
    <w:pPr>
      <w:pStyle w:val="Kopfzeile"/>
      <w:pBdr>
        <w:bottom w:val="none" w:sz="0" w:space="0" w:color="auto"/>
      </w:pBdr>
      <w:rPr>
        <w:caps w:val="0"/>
        <w:sz w:val="16"/>
        <w:szCs w:val="16"/>
        <w:lang w:val="en-US"/>
      </w:rPr>
    </w:pPr>
    <w:r w:rsidRPr="003544C0">
      <w:rPr>
        <w:caps w:val="0"/>
        <w:sz w:val="16"/>
        <w:szCs w:val="16"/>
        <w:lang w:val="en-US"/>
      </w:rPr>
      <w:t>UE1 Lab report</w:t>
    </w:r>
  </w:p>
  <w:p w14:paraId="1668BC3F" w14:textId="141A611D" w:rsidR="002F4D9E" w:rsidRPr="0093233B" w:rsidRDefault="00C2495B" w:rsidP="00DD4126">
    <w:pPr>
      <w:pStyle w:val="Kopfzeile"/>
      <w:pBdr>
        <w:bottom w:val="none" w:sz="0" w:space="0" w:color="auto"/>
      </w:pBdr>
      <w:rPr>
        <w:caps w:val="0"/>
        <w:sz w:val="16"/>
        <w:szCs w:val="16"/>
        <w:lang w:val="en-US"/>
      </w:rPr>
    </w:pPr>
    <w:r w:rsidRPr="0093233B">
      <w:rPr>
        <w:caps w:val="0"/>
        <w:sz w:val="16"/>
        <w:szCs w:val="16"/>
      </w:rPr>
      <w:drawing>
        <wp:anchor distT="0" distB="0" distL="114300" distR="114300" simplePos="0" relativeHeight="251663360" behindDoc="1" locked="0" layoutInCell="1" allowOverlap="1" wp14:anchorId="14414F99" wp14:editId="2A5E6756">
          <wp:simplePos x="0" y="0"/>
          <wp:positionH relativeFrom="column">
            <wp:posOffset>5073650</wp:posOffset>
          </wp:positionH>
          <wp:positionV relativeFrom="paragraph">
            <wp:posOffset>-485140</wp:posOffset>
          </wp:positionV>
          <wp:extent cx="1149350" cy="574675"/>
          <wp:effectExtent l="0" t="0" r="0" b="0"/>
          <wp:wrapNone/>
          <wp:docPr id="1671172917"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49350" cy="574675"/>
                  </a:xfrm>
                  <a:prstGeom prst="rect">
                    <a:avLst/>
                  </a:prstGeom>
                </pic:spPr>
              </pic:pic>
            </a:graphicData>
          </a:graphic>
          <wp14:sizeRelH relativeFrom="margin">
            <wp14:pctWidth>0</wp14:pctWidth>
          </wp14:sizeRelH>
          <wp14:sizeRelV relativeFrom="margin">
            <wp14:pctHeight>0</wp14:pctHeight>
          </wp14:sizeRelV>
        </wp:anchor>
      </w:drawing>
    </w:r>
    <w:r w:rsidR="003544C0">
      <w:rPr>
        <w:caps w:val="0"/>
        <w:sz w:val="16"/>
        <w:szCs w:val="16"/>
        <w:lang w:val="en-US"/>
      </w:rPr>
      <w:t>IN-BCN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3C6C" w14:textId="2285DB8D" w:rsidR="009A4285" w:rsidRDefault="00000000" w:rsidP="009A4285">
    <w:pPr>
      <w:pStyle w:val="Kopfzeile"/>
    </w:pPr>
    <w:r>
      <w:pict w14:anchorId="04448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4094768" o:spid="_x0000_s1069" type="#_x0000_t75" style="position:absolute;margin-left:0;margin-top:0;width:595.2pt;height:841.9pt;z-index:-251655168;mso-position-horizontal:center;mso-position-horizontal-relative:margin;mso-position-vertical:center;mso-position-vertical-relative:margin" o:allowincell="f">
          <v:imagedata r:id="rId1" o:title="A4_Blatt_departments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570"/>
    <w:multiLevelType w:val="multilevel"/>
    <w:tmpl w:val="F38CFC78"/>
    <w:styleLink w:val="FormatvorlageNummerierteListe3"/>
    <w:lvl w:ilvl="0">
      <w:start w:val="1"/>
      <w:numFmt w:val="decimal"/>
      <w:isLgl/>
      <w:lvlText w:val="%1"/>
      <w:lvlJc w:val="left"/>
      <w:pPr>
        <w:tabs>
          <w:tab w:val="num" w:pos="720"/>
        </w:tabs>
        <w:ind w:left="720" w:hanging="360"/>
      </w:pPr>
      <w:rPr>
        <w:rFonts w:ascii="Arial" w:hAnsi="Arial" w:hint="default"/>
      </w:rPr>
    </w:lvl>
    <w:lvl w:ilvl="1">
      <w:start w:val="1"/>
      <w:numFmt w:val="decimal"/>
      <w:isLgl/>
      <w:lvlText w:val="%1.%2"/>
      <w:lvlJc w:val="left"/>
      <w:pPr>
        <w:tabs>
          <w:tab w:val="num" w:pos="750"/>
        </w:tabs>
        <w:ind w:left="750" w:hanging="390"/>
      </w:pPr>
      <w:rPr>
        <w:rFonts w:ascii="Arial" w:hAnsi="Arial" w:hint="default"/>
        <w:sz w:val="24"/>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 w15:restartNumberingAfterBreak="0">
    <w:nsid w:val="0E2E2D5F"/>
    <w:multiLevelType w:val="hybridMultilevel"/>
    <w:tmpl w:val="373C74C2"/>
    <w:lvl w:ilvl="0" w:tplc="4DD6A0CC">
      <w:start w:val="1"/>
      <w:numFmt w:val="bullet"/>
      <w:pStyle w:val="Aufzhlung"/>
      <w:lvlText w:val=""/>
      <w:lvlJc w:val="left"/>
      <w:pPr>
        <w:ind w:left="360" w:hanging="360"/>
      </w:pPr>
      <w:rPr>
        <w:rFonts w:ascii="Symbol" w:hAnsi="Symbol" w:hint="default"/>
        <w:color w:val="000000" w:themeColor="text1"/>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2C416B"/>
    <w:multiLevelType w:val="hybridMultilevel"/>
    <w:tmpl w:val="61C422EE"/>
    <w:lvl w:ilvl="0" w:tplc="0B9260E4">
      <w:start w:val="1"/>
      <w:numFmt w:val="bullet"/>
      <w:pStyle w:val="Aufzhlung1"/>
      <w:lvlText w:val=""/>
      <w:lvlJc w:val="left"/>
      <w:pPr>
        <w:tabs>
          <w:tab w:val="num" w:pos="425"/>
        </w:tabs>
        <w:ind w:left="425" w:hanging="425"/>
      </w:pPr>
      <w:rPr>
        <w:rFonts w:ascii="Wingdings" w:hAnsi="Wingdings" w:hint="default"/>
        <w:color w:val="00408C"/>
      </w:rPr>
    </w:lvl>
    <w:lvl w:ilvl="1" w:tplc="0C070003" w:tentative="1">
      <w:start w:val="1"/>
      <w:numFmt w:val="bullet"/>
      <w:lvlText w:val="o"/>
      <w:lvlJc w:val="left"/>
      <w:pPr>
        <w:tabs>
          <w:tab w:val="num" w:pos="1080"/>
        </w:tabs>
        <w:ind w:left="1080" w:hanging="360"/>
      </w:pPr>
      <w:rPr>
        <w:rFonts w:ascii="Courier New" w:hAnsi="Courier New" w:cs="Courier New" w:hint="default"/>
      </w:rPr>
    </w:lvl>
    <w:lvl w:ilvl="2" w:tplc="0C070005" w:tentative="1">
      <w:start w:val="1"/>
      <w:numFmt w:val="bullet"/>
      <w:lvlText w:val=""/>
      <w:lvlJc w:val="left"/>
      <w:pPr>
        <w:tabs>
          <w:tab w:val="num" w:pos="1800"/>
        </w:tabs>
        <w:ind w:left="1800" w:hanging="360"/>
      </w:pPr>
      <w:rPr>
        <w:rFonts w:ascii="Wingdings" w:hAnsi="Wingdings" w:hint="default"/>
      </w:rPr>
    </w:lvl>
    <w:lvl w:ilvl="3" w:tplc="0C070001" w:tentative="1">
      <w:start w:val="1"/>
      <w:numFmt w:val="bullet"/>
      <w:lvlText w:val=""/>
      <w:lvlJc w:val="left"/>
      <w:pPr>
        <w:tabs>
          <w:tab w:val="num" w:pos="2520"/>
        </w:tabs>
        <w:ind w:left="2520" w:hanging="360"/>
      </w:pPr>
      <w:rPr>
        <w:rFonts w:ascii="Symbol" w:hAnsi="Symbol" w:hint="default"/>
      </w:rPr>
    </w:lvl>
    <w:lvl w:ilvl="4" w:tplc="0C070003" w:tentative="1">
      <w:start w:val="1"/>
      <w:numFmt w:val="bullet"/>
      <w:lvlText w:val="o"/>
      <w:lvlJc w:val="left"/>
      <w:pPr>
        <w:tabs>
          <w:tab w:val="num" w:pos="3240"/>
        </w:tabs>
        <w:ind w:left="3240" w:hanging="360"/>
      </w:pPr>
      <w:rPr>
        <w:rFonts w:ascii="Courier New" w:hAnsi="Courier New" w:cs="Courier New" w:hint="default"/>
      </w:rPr>
    </w:lvl>
    <w:lvl w:ilvl="5" w:tplc="0C070005" w:tentative="1">
      <w:start w:val="1"/>
      <w:numFmt w:val="bullet"/>
      <w:lvlText w:val=""/>
      <w:lvlJc w:val="left"/>
      <w:pPr>
        <w:tabs>
          <w:tab w:val="num" w:pos="3960"/>
        </w:tabs>
        <w:ind w:left="3960" w:hanging="360"/>
      </w:pPr>
      <w:rPr>
        <w:rFonts w:ascii="Wingdings" w:hAnsi="Wingdings" w:hint="default"/>
      </w:rPr>
    </w:lvl>
    <w:lvl w:ilvl="6" w:tplc="0C070001" w:tentative="1">
      <w:start w:val="1"/>
      <w:numFmt w:val="bullet"/>
      <w:lvlText w:val=""/>
      <w:lvlJc w:val="left"/>
      <w:pPr>
        <w:tabs>
          <w:tab w:val="num" w:pos="4680"/>
        </w:tabs>
        <w:ind w:left="4680" w:hanging="360"/>
      </w:pPr>
      <w:rPr>
        <w:rFonts w:ascii="Symbol" w:hAnsi="Symbol" w:hint="default"/>
      </w:rPr>
    </w:lvl>
    <w:lvl w:ilvl="7" w:tplc="0C070003" w:tentative="1">
      <w:start w:val="1"/>
      <w:numFmt w:val="bullet"/>
      <w:lvlText w:val="o"/>
      <w:lvlJc w:val="left"/>
      <w:pPr>
        <w:tabs>
          <w:tab w:val="num" w:pos="5400"/>
        </w:tabs>
        <w:ind w:left="5400" w:hanging="360"/>
      </w:pPr>
      <w:rPr>
        <w:rFonts w:ascii="Courier New" w:hAnsi="Courier New" w:cs="Courier New" w:hint="default"/>
      </w:rPr>
    </w:lvl>
    <w:lvl w:ilvl="8" w:tplc="0C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60746FD"/>
    <w:multiLevelType w:val="hybridMultilevel"/>
    <w:tmpl w:val="C56AEC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8C0461"/>
    <w:multiLevelType w:val="hybridMultilevel"/>
    <w:tmpl w:val="65C46FC6"/>
    <w:lvl w:ilvl="0" w:tplc="E9FE3CEA">
      <w:start w:val="3"/>
      <w:numFmt w:val="bullet"/>
      <w:lvlText w:val="-"/>
      <w:lvlJc w:val="left"/>
      <w:pPr>
        <w:ind w:left="1080" w:hanging="360"/>
      </w:pPr>
      <w:rPr>
        <w:rFonts w:ascii="Arial" w:eastAsia="Times New Roman" w:hAnsi="Arial" w:cs="Aria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5" w15:restartNumberingAfterBreak="0">
    <w:nsid w:val="2A8F7BE0"/>
    <w:multiLevelType w:val="multilevel"/>
    <w:tmpl w:val="0B5073EE"/>
    <w:lvl w:ilvl="0">
      <w:start w:val="1"/>
      <w:numFmt w:val="decimal"/>
      <w:pStyle w:val="berschrift1"/>
      <w:lvlText w:val="%1"/>
      <w:lvlJc w:val="left"/>
      <w:pPr>
        <w:tabs>
          <w:tab w:val="num" w:pos="454"/>
        </w:tabs>
        <w:ind w:left="454" w:hanging="454"/>
      </w:pPr>
      <w:rPr>
        <w:rFonts w:hint="default"/>
        <w:b/>
        <w:i w:val="0"/>
      </w:rPr>
    </w:lvl>
    <w:lvl w:ilvl="1">
      <w:start w:val="1"/>
      <w:numFmt w:val="decimal"/>
      <w:pStyle w:val="berschrift2"/>
      <w:lvlText w:val="%1.%2"/>
      <w:lvlJc w:val="left"/>
      <w:pPr>
        <w:tabs>
          <w:tab w:val="num" w:pos="576"/>
        </w:tabs>
        <w:ind w:left="576" w:hanging="576"/>
      </w:pPr>
      <w:rPr>
        <w:rFonts w:hint="default"/>
        <w:b/>
        <w:i w:val="0"/>
      </w:rPr>
    </w:lvl>
    <w:lvl w:ilvl="2">
      <w:start w:val="1"/>
      <w:numFmt w:val="decimal"/>
      <w:pStyle w:val="berschrift3"/>
      <w:lvlText w:val="%1.%2.%3"/>
      <w:lvlJc w:val="left"/>
      <w:pPr>
        <w:tabs>
          <w:tab w:val="num" w:pos="720"/>
        </w:tabs>
        <w:ind w:left="720" w:hanging="720"/>
      </w:pPr>
      <w:rPr>
        <w:rFonts w:hint="default"/>
        <w:b/>
        <w:i w:val="0"/>
        <w:color w:val="auto"/>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6" w15:restartNumberingAfterBreak="0">
    <w:nsid w:val="2AC0326F"/>
    <w:multiLevelType w:val="hybridMultilevel"/>
    <w:tmpl w:val="395CE93E"/>
    <w:lvl w:ilvl="0" w:tplc="47A85364">
      <w:start w:val="1"/>
      <w:numFmt w:val="decimal"/>
      <w:lvlText w:val="%1"/>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B661D0A"/>
    <w:multiLevelType w:val="hybridMultilevel"/>
    <w:tmpl w:val="269C7AA0"/>
    <w:lvl w:ilvl="0" w:tplc="B6822B9A">
      <w:start w:val="1"/>
      <w:numFmt w:val="decimal"/>
      <w:lvlText w:val="%1.1"/>
      <w:lvlJc w:val="left"/>
      <w:pPr>
        <w:ind w:left="720" w:hanging="360"/>
      </w:pPr>
      <w:rPr>
        <w:rFonts w:hint="default"/>
        <w:b/>
        <w:i w:val="0"/>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CD52078"/>
    <w:multiLevelType w:val="hybridMultilevel"/>
    <w:tmpl w:val="6E006314"/>
    <w:lvl w:ilvl="0" w:tplc="0C070017">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30C00259"/>
    <w:multiLevelType w:val="hybridMultilevel"/>
    <w:tmpl w:val="70B68124"/>
    <w:lvl w:ilvl="0" w:tplc="F784464E">
      <w:start w:val="6"/>
      <w:numFmt w:val="bullet"/>
      <w:lvlText w:val="-"/>
      <w:lvlJc w:val="left"/>
      <w:pPr>
        <w:ind w:left="1070" w:hanging="360"/>
      </w:pPr>
      <w:rPr>
        <w:rFonts w:ascii="Arial" w:eastAsia="Times New Roman" w:hAnsi="Arial" w:cs="Arial" w:hint="default"/>
      </w:rPr>
    </w:lvl>
    <w:lvl w:ilvl="1" w:tplc="0C070003" w:tentative="1">
      <w:start w:val="1"/>
      <w:numFmt w:val="bullet"/>
      <w:lvlText w:val="o"/>
      <w:lvlJc w:val="left"/>
      <w:pPr>
        <w:ind w:left="1790" w:hanging="360"/>
      </w:pPr>
      <w:rPr>
        <w:rFonts w:ascii="Courier New" w:hAnsi="Courier New" w:cs="Courier New" w:hint="default"/>
      </w:rPr>
    </w:lvl>
    <w:lvl w:ilvl="2" w:tplc="0C070005" w:tentative="1">
      <w:start w:val="1"/>
      <w:numFmt w:val="bullet"/>
      <w:lvlText w:val=""/>
      <w:lvlJc w:val="left"/>
      <w:pPr>
        <w:ind w:left="2510" w:hanging="360"/>
      </w:pPr>
      <w:rPr>
        <w:rFonts w:ascii="Wingdings" w:hAnsi="Wingdings" w:hint="default"/>
      </w:rPr>
    </w:lvl>
    <w:lvl w:ilvl="3" w:tplc="0C070001" w:tentative="1">
      <w:start w:val="1"/>
      <w:numFmt w:val="bullet"/>
      <w:lvlText w:val=""/>
      <w:lvlJc w:val="left"/>
      <w:pPr>
        <w:ind w:left="3230" w:hanging="360"/>
      </w:pPr>
      <w:rPr>
        <w:rFonts w:ascii="Symbol" w:hAnsi="Symbol" w:hint="default"/>
      </w:rPr>
    </w:lvl>
    <w:lvl w:ilvl="4" w:tplc="0C070003" w:tentative="1">
      <w:start w:val="1"/>
      <w:numFmt w:val="bullet"/>
      <w:lvlText w:val="o"/>
      <w:lvlJc w:val="left"/>
      <w:pPr>
        <w:ind w:left="3950" w:hanging="360"/>
      </w:pPr>
      <w:rPr>
        <w:rFonts w:ascii="Courier New" w:hAnsi="Courier New" w:cs="Courier New" w:hint="default"/>
      </w:rPr>
    </w:lvl>
    <w:lvl w:ilvl="5" w:tplc="0C070005" w:tentative="1">
      <w:start w:val="1"/>
      <w:numFmt w:val="bullet"/>
      <w:lvlText w:val=""/>
      <w:lvlJc w:val="left"/>
      <w:pPr>
        <w:ind w:left="4670" w:hanging="360"/>
      </w:pPr>
      <w:rPr>
        <w:rFonts w:ascii="Wingdings" w:hAnsi="Wingdings" w:hint="default"/>
      </w:rPr>
    </w:lvl>
    <w:lvl w:ilvl="6" w:tplc="0C070001" w:tentative="1">
      <w:start w:val="1"/>
      <w:numFmt w:val="bullet"/>
      <w:lvlText w:val=""/>
      <w:lvlJc w:val="left"/>
      <w:pPr>
        <w:ind w:left="5390" w:hanging="360"/>
      </w:pPr>
      <w:rPr>
        <w:rFonts w:ascii="Symbol" w:hAnsi="Symbol" w:hint="default"/>
      </w:rPr>
    </w:lvl>
    <w:lvl w:ilvl="7" w:tplc="0C070003" w:tentative="1">
      <w:start w:val="1"/>
      <w:numFmt w:val="bullet"/>
      <w:lvlText w:val="o"/>
      <w:lvlJc w:val="left"/>
      <w:pPr>
        <w:ind w:left="6110" w:hanging="360"/>
      </w:pPr>
      <w:rPr>
        <w:rFonts w:ascii="Courier New" w:hAnsi="Courier New" w:cs="Courier New" w:hint="default"/>
      </w:rPr>
    </w:lvl>
    <w:lvl w:ilvl="8" w:tplc="0C070005" w:tentative="1">
      <w:start w:val="1"/>
      <w:numFmt w:val="bullet"/>
      <w:lvlText w:val=""/>
      <w:lvlJc w:val="left"/>
      <w:pPr>
        <w:ind w:left="6830" w:hanging="360"/>
      </w:pPr>
      <w:rPr>
        <w:rFonts w:ascii="Wingdings" w:hAnsi="Wingdings" w:hint="default"/>
      </w:rPr>
    </w:lvl>
  </w:abstractNum>
  <w:abstractNum w:abstractNumId="10" w15:restartNumberingAfterBreak="0">
    <w:nsid w:val="314C6109"/>
    <w:multiLevelType w:val="hybridMultilevel"/>
    <w:tmpl w:val="269C7AA0"/>
    <w:lvl w:ilvl="0" w:tplc="FFFFFFFF">
      <w:start w:val="1"/>
      <w:numFmt w:val="decimal"/>
      <w:lvlText w:val="%1.1"/>
      <w:lvlJc w:val="left"/>
      <w:pPr>
        <w:ind w:left="720" w:hanging="360"/>
      </w:pPr>
      <w:rPr>
        <w:rFonts w:hint="default"/>
        <w:b/>
        <w:i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4D77FA"/>
    <w:multiLevelType w:val="hybridMultilevel"/>
    <w:tmpl w:val="1DB61CF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A8D7CA9"/>
    <w:multiLevelType w:val="multilevel"/>
    <w:tmpl w:val="521C7496"/>
    <w:styleLink w:val="FormatvorlageNummerierteListe2"/>
    <w:lvl w:ilvl="0">
      <w:start w:val="1"/>
      <w:numFmt w:val="decimal"/>
      <w:lvlText w:val="%1."/>
      <w:lvlJc w:val="left"/>
      <w:pPr>
        <w:tabs>
          <w:tab w:val="num" w:pos="720"/>
        </w:tabs>
        <w:ind w:left="720" w:hanging="210"/>
      </w:pPr>
      <w:rPr>
        <w:rFonts w:hint="default"/>
      </w:rPr>
    </w:lvl>
    <w:lvl w:ilvl="1">
      <w:start w:val="1"/>
      <w:numFmt w:val="decimal"/>
      <w:isLgl/>
      <w:lvlText w:val="%1.%2"/>
      <w:lvlJc w:val="left"/>
      <w:pPr>
        <w:tabs>
          <w:tab w:val="num" w:pos="750"/>
        </w:tabs>
        <w:ind w:left="750" w:hanging="390"/>
      </w:pPr>
      <w:rPr>
        <w:rFonts w:ascii="Arial" w:hAnsi="Arial" w:hint="default"/>
        <w:sz w:val="24"/>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3D772C0F"/>
    <w:multiLevelType w:val="multilevel"/>
    <w:tmpl w:val="105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E51E0"/>
    <w:multiLevelType w:val="multilevel"/>
    <w:tmpl w:val="E4B46A70"/>
    <w:styleLink w:val="ListenfunktionFH"/>
    <w:lvl w:ilvl="0">
      <w:start w:val="1"/>
      <w:numFmt w:val="bullet"/>
      <w:lvlText w:val=""/>
      <w:lvlJc w:val="left"/>
      <w:pPr>
        <w:ind w:left="567" w:hanging="567"/>
      </w:pPr>
      <w:rPr>
        <w:rFonts w:ascii="Wingdings" w:hAnsi="Wingdings" w:hint="default"/>
        <w:color w:val="1F497D" w:themeColor="text2"/>
      </w:rPr>
    </w:lvl>
    <w:lvl w:ilvl="1">
      <w:start w:val="1"/>
      <w:numFmt w:val="bullet"/>
      <w:lvlText w:val=""/>
      <w:lvlJc w:val="left"/>
      <w:pPr>
        <w:ind w:left="1134" w:hanging="567"/>
      </w:pPr>
      <w:rPr>
        <w:rFonts w:ascii="Wingdings" w:hAnsi="Wingdings" w:hint="default"/>
        <w:color w:val="1F497D" w:themeColor="text2"/>
      </w:rPr>
    </w:lvl>
    <w:lvl w:ilvl="2">
      <w:start w:val="1"/>
      <w:numFmt w:val="bullet"/>
      <w:lvlText w:val=""/>
      <w:lvlJc w:val="left"/>
      <w:pPr>
        <w:ind w:left="1701" w:hanging="567"/>
      </w:pPr>
      <w:rPr>
        <w:rFonts w:ascii="Wingdings" w:hAnsi="Wingdings" w:hint="default"/>
        <w:color w:val="1F497D" w:themeColor="text2"/>
      </w:rPr>
    </w:lvl>
    <w:lvl w:ilvl="3">
      <w:start w:val="1"/>
      <w:numFmt w:val="bullet"/>
      <w:lvlText w:val=""/>
      <w:lvlJc w:val="left"/>
      <w:pPr>
        <w:ind w:left="2268" w:hanging="567"/>
      </w:pPr>
      <w:rPr>
        <w:rFonts w:ascii="Wingdings" w:hAnsi="Wingdings" w:hint="default"/>
        <w:color w:val="1F497D" w:themeColor="text2"/>
      </w:rPr>
    </w:lvl>
    <w:lvl w:ilvl="4">
      <w:start w:val="1"/>
      <w:numFmt w:val="bullet"/>
      <w:pStyle w:val="Listenabsatz"/>
      <w:lvlText w:val=""/>
      <w:lvlJc w:val="left"/>
      <w:pPr>
        <w:ind w:left="2835" w:hanging="567"/>
      </w:pPr>
      <w:rPr>
        <w:rFonts w:ascii="Wingdings" w:hAnsi="Wingdings" w:hint="default"/>
        <w:color w:val="1F497D" w:themeColor="text2"/>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Wingdings" w:hAnsi="Wingdings"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15" w15:restartNumberingAfterBreak="0">
    <w:nsid w:val="4EB07C69"/>
    <w:multiLevelType w:val="hybridMultilevel"/>
    <w:tmpl w:val="7FDA2A9E"/>
    <w:lvl w:ilvl="0" w:tplc="0C070017">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589801D1"/>
    <w:multiLevelType w:val="hybridMultilevel"/>
    <w:tmpl w:val="4B1E1BFE"/>
    <w:lvl w:ilvl="0" w:tplc="0C070017">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5BE24571"/>
    <w:multiLevelType w:val="hybridMultilevel"/>
    <w:tmpl w:val="E4A40EF0"/>
    <w:lvl w:ilvl="0" w:tplc="2000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8" w15:restartNumberingAfterBreak="0">
    <w:nsid w:val="5C836432"/>
    <w:multiLevelType w:val="multilevel"/>
    <w:tmpl w:val="E4B46A70"/>
    <w:numStyleLink w:val="ListenfunktionFH"/>
  </w:abstractNum>
  <w:abstractNum w:abstractNumId="19" w15:restartNumberingAfterBreak="0">
    <w:nsid w:val="5D26531A"/>
    <w:multiLevelType w:val="multilevel"/>
    <w:tmpl w:val="4EFA3372"/>
    <w:styleLink w:val="FormatvorlageNummerierteListe4"/>
    <w:lvl w:ilvl="0">
      <w:start w:val="1"/>
      <w:numFmt w:val="decimal"/>
      <w:lvlText w:val="%1."/>
      <w:lvlJc w:val="left"/>
      <w:pPr>
        <w:tabs>
          <w:tab w:val="num" w:pos="720"/>
        </w:tabs>
        <w:ind w:left="720" w:hanging="360"/>
      </w:p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0" w15:restartNumberingAfterBreak="0">
    <w:nsid w:val="5E1045C1"/>
    <w:multiLevelType w:val="hybridMultilevel"/>
    <w:tmpl w:val="DB48E728"/>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1DE2E25"/>
    <w:multiLevelType w:val="hybridMultilevel"/>
    <w:tmpl w:val="145AFD4C"/>
    <w:lvl w:ilvl="0" w:tplc="367817DE">
      <w:start w:val="6"/>
      <w:numFmt w:val="bullet"/>
      <w:lvlText w:val="-"/>
      <w:lvlJc w:val="left"/>
      <w:pPr>
        <w:ind w:left="1080" w:hanging="360"/>
      </w:pPr>
      <w:rPr>
        <w:rFonts w:ascii="Arial" w:eastAsia="Times New Roman" w:hAnsi="Arial" w:cs="Aria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2" w15:restartNumberingAfterBreak="0">
    <w:nsid w:val="7D1326E2"/>
    <w:multiLevelType w:val="hybridMultilevel"/>
    <w:tmpl w:val="7FDA2A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110994">
    <w:abstractNumId w:val="12"/>
  </w:num>
  <w:num w:numId="2" w16cid:durableId="2020155777">
    <w:abstractNumId w:val="0"/>
  </w:num>
  <w:num w:numId="3" w16cid:durableId="156845645">
    <w:abstractNumId w:val="19"/>
  </w:num>
  <w:num w:numId="4" w16cid:durableId="1364554413">
    <w:abstractNumId w:val="2"/>
  </w:num>
  <w:num w:numId="5" w16cid:durableId="1770078429">
    <w:abstractNumId w:val="5"/>
  </w:num>
  <w:num w:numId="6" w16cid:durableId="158355631">
    <w:abstractNumId w:val="1"/>
  </w:num>
  <w:num w:numId="7" w16cid:durableId="613439256">
    <w:abstractNumId w:val="14"/>
  </w:num>
  <w:num w:numId="8" w16cid:durableId="2010474531">
    <w:abstractNumId w:val="18"/>
  </w:num>
  <w:num w:numId="9" w16cid:durableId="815688921">
    <w:abstractNumId w:val="3"/>
  </w:num>
  <w:num w:numId="10" w16cid:durableId="88812877">
    <w:abstractNumId w:val="7"/>
  </w:num>
  <w:num w:numId="11" w16cid:durableId="1893925174">
    <w:abstractNumId w:val="6"/>
  </w:num>
  <w:num w:numId="12" w16cid:durableId="1486554557">
    <w:abstractNumId w:val="7"/>
    <w:lvlOverride w:ilvl="0">
      <w:startOverride w:val="1"/>
    </w:lvlOverride>
  </w:num>
  <w:num w:numId="13" w16cid:durableId="1936160657">
    <w:abstractNumId w:val="10"/>
  </w:num>
  <w:num w:numId="14" w16cid:durableId="53477859">
    <w:abstractNumId w:val="5"/>
  </w:num>
  <w:num w:numId="15" w16cid:durableId="1478453068">
    <w:abstractNumId w:val="16"/>
  </w:num>
  <w:num w:numId="16" w16cid:durableId="1086733640">
    <w:abstractNumId w:val="8"/>
  </w:num>
  <w:num w:numId="17" w16cid:durableId="1836215599">
    <w:abstractNumId w:val="4"/>
  </w:num>
  <w:num w:numId="18" w16cid:durableId="956985297">
    <w:abstractNumId w:val="20"/>
  </w:num>
  <w:num w:numId="19" w16cid:durableId="207183803">
    <w:abstractNumId w:val="17"/>
  </w:num>
  <w:num w:numId="20" w16cid:durableId="1840651139">
    <w:abstractNumId w:val="21"/>
  </w:num>
  <w:num w:numId="21" w16cid:durableId="1420561808">
    <w:abstractNumId w:val="9"/>
  </w:num>
  <w:num w:numId="22" w16cid:durableId="506285586">
    <w:abstractNumId w:val="15"/>
  </w:num>
  <w:num w:numId="23" w16cid:durableId="1837841235">
    <w:abstractNumId w:val="22"/>
  </w:num>
  <w:num w:numId="24" w16cid:durableId="436290264">
    <w:abstractNumId w:val="13"/>
  </w:num>
  <w:num w:numId="25" w16cid:durableId="986742703">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48"/>
    <w:rsid w:val="000006E3"/>
    <w:rsid w:val="00002765"/>
    <w:rsid w:val="00002AF9"/>
    <w:rsid w:val="00006CA7"/>
    <w:rsid w:val="0000701F"/>
    <w:rsid w:val="00007F11"/>
    <w:rsid w:val="00013399"/>
    <w:rsid w:val="00016635"/>
    <w:rsid w:val="00017501"/>
    <w:rsid w:val="000230DE"/>
    <w:rsid w:val="0002544E"/>
    <w:rsid w:val="00025862"/>
    <w:rsid w:val="000259CC"/>
    <w:rsid w:val="0002602F"/>
    <w:rsid w:val="000304C7"/>
    <w:rsid w:val="000328A9"/>
    <w:rsid w:val="00034D68"/>
    <w:rsid w:val="00041FF0"/>
    <w:rsid w:val="00053C85"/>
    <w:rsid w:val="00054B43"/>
    <w:rsid w:val="00057042"/>
    <w:rsid w:val="00057BBA"/>
    <w:rsid w:val="0006195C"/>
    <w:rsid w:val="00062DD3"/>
    <w:rsid w:val="00065149"/>
    <w:rsid w:val="000671C0"/>
    <w:rsid w:val="000676A8"/>
    <w:rsid w:val="00072A08"/>
    <w:rsid w:val="00072E6E"/>
    <w:rsid w:val="00074F20"/>
    <w:rsid w:val="00080E45"/>
    <w:rsid w:val="00082D76"/>
    <w:rsid w:val="00086957"/>
    <w:rsid w:val="00093CCA"/>
    <w:rsid w:val="000A0045"/>
    <w:rsid w:val="000A2C94"/>
    <w:rsid w:val="000A50E7"/>
    <w:rsid w:val="000A53C3"/>
    <w:rsid w:val="000A5A47"/>
    <w:rsid w:val="000B0292"/>
    <w:rsid w:val="000B050A"/>
    <w:rsid w:val="000B5899"/>
    <w:rsid w:val="000B6B90"/>
    <w:rsid w:val="000B6FDA"/>
    <w:rsid w:val="000C090F"/>
    <w:rsid w:val="000C0C72"/>
    <w:rsid w:val="000C5644"/>
    <w:rsid w:val="000C765A"/>
    <w:rsid w:val="000D016D"/>
    <w:rsid w:val="000D3E34"/>
    <w:rsid w:val="000D606A"/>
    <w:rsid w:val="000D79E0"/>
    <w:rsid w:val="000E03B5"/>
    <w:rsid w:val="000E18E4"/>
    <w:rsid w:val="000E644C"/>
    <w:rsid w:val="000F5485"/>
    <w:rsid w:val="000F56BD"/>
    <w:rsid w:val="000F686E"/>
    <w:rsid w:val="00104901"/>
    <w:rsid w:val="001052E1"/>
    <w:rsid w:val="00110679"/>
    <w:rsid w:val="00113BAD"/>
    <w:rsid w:val="0011570D"/>
    <w:rsid w:val="001157EA"/>
    <w:rsid w:val="0011600D"/>
    <w:rsid w:val="00116BC1"/>
    <w:rsid w:val="001201E9"/>
    <w:rsid w:val="00122AFD"/>
    <w:rsid w:val="00123EA0"/>
    <w:rsid w:val="00133184"/>
    <w:rsid w:val="0013385D"/>
    <w:rsid w:val="0013404D"/>
    <w:rsid w:val="0013538D"/>
    <w:rsid w:val="001414E5"/>
    <w:rsid w:val="001439E5"/>
    <w:rsid w:val="001458B9"/>
    <w:rsid w:val="0014753B"/>
    <w:rsid w:val="00147A35"/>
    <w:rsid w:val="001534F4"/>
    <w:rsid w:val="0015532C"/>
    <w:rsid w:val="00156E5D"/>
    <w:rsid w:val="00160A87"/>
    <w:rsid w:val="00163659"/>
    <w:rsid w:val="001637F2"/>
    <w:rsid w:val="00163EA6"/>
    <w:rsid w:val="001722FD"/>
    <w:rsid w:val="00177B9C"/>
    <w:rsid w:val="00177C38"/>
    <w:rsid w:val="00181394"/>
    <w:rsid w:val="001824E0"/>
    <w:rsid w:val="00183639"/>
    <w:rsid w:val="00184C3A"/>
    <w:rsid w:val="00187331"/>
    <w:rsid w:val="001875B3"/>
    <w:rsid w:val="00187BB2"/>
    <w:rsid w:val="001913BD"/>
    <w:rsid w:val="00193A73"/>
    <w:rsid w:val="00193EEB"/>
    <w:rsid w:val="001964C7"/>
    <w:rsid w:val="00196F26"/>
    <w:rsid w:val="001A1084"/>
    <w:rsid w:val="001A1E97"/>
    <w:rsid w:val="001A20C5"/>
    <w:rsid w:val="001A2363"/>
    <w:rsid w:val="001A46F7"/>
    <w:rsid w:val="001B6C37"/>
    <w:rsid w:val="001D0A29"/>
    <w:rsid w:val="001D1F9E"/>
    <w:rsid w:val="001D3132"/>
    <w:rsid w:val="001E0877"/>
    <w:rsid w:val="001F014C"/>
    <w:rsid w:val="00205191"/>
    <w:rsid w:val="002055DE"/>
    <w:rsid w:val="0020655C"/>
    <w:rsid w:val="002107E2"/>
    <w:rsid w:val="00210EBB"/>
    <w:rsid w:val="00212C28"/>
    <w:rsid w:val="00213897"/>
    <w:rsid w:val="00213A77"/>
    <w:rsid w:val="00220D2D"/>
    <w:rsid w:val="00222851"/>
    <w:rsid w:val="002253A2"/>
    <w:rsid w:val="0023352D"/>
    <w:rsid w:val="00236C6D"/>
    <w:rsid w:val="0024166B"/>
    <w:rsid w:val="00241755"/>
    <w:rsid w:val="002419FB"/>
    <w:rsid w:val="00246035"/>
    <w:rsid w:val="00246340"/>
    <w:rsid w:val="00250793"/>
    <w:rsid w:val="00250F22"/>
    <w:rsid w:val="002605DB"/>
    <w:rsid w:val="002637E6"/>
    <w:rsid w:val="002660A9"/>
    <w:rsid w:val="0026777E"/>
    <w:rsid w:val="002705BF"/>
    <w:rsid w:val="00271C57"/>
    <w:rsid w:val="00275D5F"/>
    <w:rsid w:val="002764F7"/>
    <w:rsid w:val="00280C98"/>
    <w:rsid w:val="00280D64"/>
    <w:rsid w:val="00290E90"/>
    <w:rsid w:val="00292536"/>
    <w:rsid w:val="002929F4"/>
    <w:rsid w:val="00297C29"/>
    <w:rsid w:val="002A7E02"/>
    <w:rsid w:val="002B041F"/>
    <w:rsid w:val="002B13B4"/>
    <w:rsid w:val="002B1CC7"/>
    <w:rsid w:val="002B2766"/>
    <w:rsid w:val="002B378C"/>
    <w:rsid w:val="002B7147"/>
    <w:rsid w:val="002B7D90"/>
    <w:rsid w:val="002C0B88"/>
    <w:rsid w:val="002C212B"/>
    <w:rsid w:val="002C7A70"/>
    <w:rsid w:val="002D447C"/>
    <w:rsid w:val="002D5496"/>
    <w:rsid w:val="002D7FBA"/>
    <w:rsid w:val="002E1B14"/>
    <w:rsid w:val="002E1D41"/>
    <w:rsid w:val="002F1F16"/>
    <w:rsid w:val="002F4AE4"/>
    <w:rsid w:val="002F4D9E"/>
    <w:rsid w:val="002F5167"/>
    <w:rsid w:val="00304929"/>
    <w:rsid w:val="003054EE"/>
    <w:rsid w:val="00307486"/>
    <w:rsid w:val="00312121"/>
    <w:rsid w:val="00315E2A"/>
    <w:rsid w:val="00322999"/>
    <w:rsid w:val="003239D6"/>
    <w:rsid w:val="003259E3"/>
    <w:rsid w:val="00330EED"/>
    <w:rsid w:val="003325EA"/>
    <w:rsid w:val="003341D5"/>
    <w:rsid w:val="003370C7"/>
    <w:rsid w:val="003432FF"/>
    <w:rsid w:val="00350ABD"/>
    <w:rsid w:val="00352B46"/>
    <w:rsid w:val="003544C0"/>
    <w:rsid w:val="003550A2"/>
    <w:rsid w:val="00357278"/>
    <w:rsid w:val="00357CAB"/>
    <w:rsid w:val="003605C4"/>
    <w:rsid w:val="00360660"/>
    <w:rsid w:val="003609FE"/>
    <w:rsid w:val="00361024"/>
    <w:rsid w:val="00361115"/>
    <w:rsid w:val="00365237"/>
    <w:rsid w:val="00366740"/>
    <w:rsid w:val="00366BF5"/>
    <w:rsid w:val="003704CC"/>
    <w:rsid w:val="00372411"/>
    <w:rsid w:val="00373680"/>
    <w:rsid w:val="003747B0"/>
    <w:rsid w:val="00376630"/>
    <w:rsid w:val="00382B22"/>
    <w:rsid w:val="0038411D"/>
    <w:rsid w:val="0038476D"/>
    <w:rsid w:val="00385A76"/>
    <w:rsid w:val="00385B4B"/>
    <w:rsid w:val="00391A89"/>
    <w:rsid w:val="00393CFF"/>
    <w:rsid w:val="00397472"/>
    <w:rsid w:val="003A0387"/>
    <w:rsid w:val="003B0B3F"/>
    <w:rsid w:val="003B3506"/>
    <w:rsid w:val="003B4458"/>
    <w:rsid w:val="003B4559"/>
    <w:rsid w:val="003C4A8C"/>
    <w:rsid w:val="003C7FA8"/>
    <w:rsid w:val="003E19C7"/>
    <w:rsid w:val="003E3E8E"/>
    <w:rsid w:val="003E5E23"/>
    <w:rsid w:val="003F2AE7"/>
    <w:rsid w:val="003F3978"/>
    <w:rsid w:val="003F7EC5"/>
    <w:rsid w:val="00401249"/>
    <w:rsid w:val="004033A3"/>
    <w:rsid w:val="004044AD"/>
    <w:rsid w:val="00405BA0"/>
    <w:rsid w:val="0040732C"/>
    <w:rsid w:val="0041304E"/>
    <w:rsid w:val="004150FF"/>
    <w:rsid w:val="00416258"/>
    <w:rsid w:val="00416D1C"/>
    <w:rsid w:val="00430A59"/>
    <w:rsid w:val="00431A66"/>
    <w:rsid w:val="0043629B"/>
    <w:rsid w:val="00442FC6"/>
    <w:rsid w:val="004439B7"/>
    <w:rsid w:val="00445FE0"/>
    <w:rsid w:val="00451A5A"/>
    <w:rsid w:val="00453AC4"/>
    <w:rsid w:val="00456D0A"/>
    <w:rsid w:val="00461FC1"/>
    <w:rsid w:val="004637DB"/>
    <w:rsid w:val="0046510B"/>
    <w:rsid w:val="00471B8D"/>
    <w:rsid w:val="00477EDD"/>
    <w:rsid w:val="0048089D"/>
    <w:rsid w:val="00482495"/>
    <w:rsid w:val="00483039"/>
    <w:rsid w:val="00483285"/>
    <w:rsid w:val="00484A25"/>
    <w:rsid w:val="0049106A"/>
    <w:rsid w:val="00492B2A"/>
    <w:rsid w:val="004961CC"/>
    <w:rsid w:val="004964A8"/>
    <w:rsid w:val="004A16B5"/>
    <w:rsid w:val="004A3E3D"/>
    <w:rsid w:val="004A4640"/>
    <w:rsid w:val="004A7292"/>
    <w:rsid w:val="004A74C0"/>
    <w:rsid w:val="004B12DE"/>
    <w:rsid w:val="004B296E"/>
    <w:rsid w:val="004B3AF5"/>
    <w:rsid w:val="004B4E4D"/>
    <w:rsid w:val="004B6A00"/>
    <w:rsid w:val="004B7DA4"/>
    <w:rsid w:val="004C4121"/>
    <w:rsid w:val="004C6D7D"/>
    <w:rsid w:val="004C7400"/>
    <w:rsid w:val="004C7780"/>
    <w:rsid w:val="004D0451"/>
    <w:rsid w:val="004D7F52"/>
    <w:rsid w:val="004E0CF7"/>
    <w:rsid w:val="004E4855"/>
    <w:rsid w:val="004E57E5"/>
    <w:rsid w:val="004E7D5C"/>
    <w:rsid w:val="004F1D5C"/>
    <w:rsid w:val="004F40E5"/>
    <w:rsid w:val="004F617D"/>
    <w:rsid w:val="005113FB"/>
    <w:rsid w:val="00512765"/>
    <w:rsid w:val="00515751"/>
    <w:rsid w:val="00520007"/>
    <w:rsid w:val="00520124"/>
    <w:rsid w:val="00520E09"/>
    <w:rsid w:val="00524276"/>
    <w:rsid w:val="00524287"/>
    <w:rsid w:val="005244EC"/>
    <w:rsid w:val="00527E0E"/>
    <w:rsid w:val="00531007"/>
    <w:rsid w:val="00531F69"/>
    <w:rsid w:val="005330CD"/>
    <w:rsid w:val="00536C0A"/>
    <w:rsid w:val="00536D16"/>
    <w:rsid w:val="00541019"/>
    <w:rsid w:val="005423F1"/>
    <w:rsid w:val="00544281"/>
    <w:rsid w:val="00544BCE"/>
    <w:rsid w:val="005472A0"/>
    <w:rsid w:val="00547EB5"/>
    <w:rsid w:val="00554E03"/>
    <w:rsid w:val="00554E3B"/>
    <w:rsid w:val="00555487"/>
    <w:rsid w:val="0055622E"/>
    <w:rsid w:val="005577FD"/>
    <w:rsid w:val="005617E2"/>
    <w:rsid w:val="00563569"/>
    <w:rsid w:val="005659B4"/>
    <w:rsid w:val="005729E4"/>
    <w:rsid w:val="005734E1"/>
    <w:rsid w:val="00580CCC"/>
    <w:rsid w:val="00583438"/>
    <w:rsid w:val="005856D6"/>
    <w:rsid w:val="0058785F"/>
    <w:rsid w:val="00593588"/>
    <w:rsid w:val="005942F1"/>
    <w:rsid w:val="00595868"/>
    <w:rsid w:val="00595AD4"/>
    <w:rsid w:val="00596304"/>
    <w:rsid w:val="005A0613"/>
    <w:rsid w:val="005A40E4"/>
    <w:rsid w:val="005A54B6"/>
    <w:rsid w:val="005B1C2B"/>
    <w:rsid w:val="005B2E4C"/>
    <w:rsid w:val="005B3734"/>
    <w:rsid w:val="005B45D8"/>
    <w:rsid w:val="005B771C"/>
    <w:rsid w:val="005C0762"/>
    <w:rsid w:val="005C16F7"/>
    <w:rsid w:val="005C1DF3"/>
    <w:rsid w:val="005C7BE3"/>
    <w:rsid w:val="005D04AC"/>
    <w:rsid w:val="005D2735"/>
    <w:rsid w:val="005D6A5E"/>
    <w:rsid w:val="005E1AE7"/>
    <w:rsid w:val="005E28B2"/>
    <w:rsid w:val="005E5735"/>
    <w:rsid w:val="005E5D17"/>
    <w:rsid w:val="005E79E3"/>
    <w:rsid w:val="005F1187"/>
    <w:rsid w:val="005F1F18"/>
    <w:rsid w:val="005F40D3"/>
    <w:rsid w:val="005F71F0"/>
    <w:rsid w:val="005F781F"/>
    <w:rsid w:val="00601913"/>
    <w:rsid w:val="00602BC2"/>
    <w:rsid w:val="006054BD"/>
    <w:rsid w:val="00606FB5"/>
    <w:rsid w:val="00607011"/>
    <w:rsid w:val="0060749B"/>
    <w:rsid w:val="00611A8F"/>
    <w:rsid w:val="00611E6E"/>
    <w:rsid w:val="006164E1"/>
    <w:rsid w:val="006178CF"/>
    <w:rsid w:val="00622E0C"/>
    <w:rsid w:val="00624B54"/>
    <w:rsid w:val="006273A1"/>
    <w:rsid w:val="00627979"/>
    <w:rsid w:val="00630A09"/>
    <w:rsid w:val="00633BF5"/>
    <w:rsid w:val="00634139"/>
    <w:rsid w:val="00637416"/>
    <w:rsid w:val="0064027A"/>
    <w:rsid w:val="006444B9"/>
    <w:rsid w:val="00647A3C"/>
    <w:rsid w:val="0065174D"/>
    <w:rsid w:val="00652EB9"/>
    <w:rsid w:val="0065407E"/>
    <w:rsid w:val="006541B1"/>
    <w:rsid w:val="00657A0A"/>
    <w:rsid w:val="006661F5"/>
    <w:rsid w:val="00666ABB"/>
    <w:rsid w:val="00667FE9"/>
    <w:rsid w:val="00677A32"/>
    <w:rsid w:val="00682B68"/>
    <w:rsid w:val="006831A5"/>
    <w:rsid w:val="0068476E"/>
    <w:rsid w:val="006857A3"/>
    <w:rsid w:val="006859EF"/>
    <w:rsid w:val="0068676D"/>
    <w:rsid w:val="00690E91"/>
    <w:rsid w:val="0069328A"/>
    <w:rsid w:val="006935CA"/>
    <w:rsid w:val="00694A58"/>
    <w:rsid w:val="00694AA1"/>
    <w:rsid w:val="00695128"/>
    <w:rsid w:val="006A1169"/>
    <w:rsid w:val="006A237D"/>
    <w:rsid w:val="006A24D0"/>
    <w:rsid w:val="006A4D99"/>
    <w:rsid w:val="006A5D99"/>
    <w:rsid w:val="006A60D9"/>
    <w:rsid w:val="006A7411"/>
    <w:rsid w:val="006A7847"/>
    <w:rsid w:val="006B0C4D"/>
    <w:rsid w:val="006B3211"/>
    <w:rsid w:val="006B3480"/>
    <w:rsid w:val="006B3896"/>
    <w:rsid w:val="006B4ED2"/>
    <w:rsid w:val="006C0427"/>
    <w:rsid w:val="006C14D3"/>
    <w:rsid w:val="006C33E5"/>
    <w:rsid w:val="006C39F2"/>
    <w:rsid w:val="006C3DDA"/>
    <w:rsid w:val="006C5A3F"/>
    <w:rsid w:val="006D1766"/>
    <w:rsid w:val="006D1ADC"/>
    <w:rsid w:val="006D53F6"/>
    <w:rsid w:val="006D683F"/>
    <w:rsid w:val="006D7151"/>
    <w:rsid w:val="006E0CFC"/>
    <w:rsid w:val="006E1C11"/>
    <w:rsid w:val="006E2458"/>
    <w:rsid w:val="006E3C29"/>
    <w:rsid w:val="006E5704"/>
    <w:rsid w:val="006F67D2"/>
    <w:rsid w:val="00706390"/>
    <w:rsid w:val="007077FE"/>
    <w:rsid w:val="00710D2E"/>
    <w:rsid w:val="00715034"/>
    <w:rsid w:val="00717169"/>
    <w:rsid w:val="00717B55"/>
    <w:rsid w:val="00721070"/>
    <w:rsid w:val="007260D6"/>
    <w:rsid w:val="00726CA9"/>
    <w:rsid w:val="00731086"/>
    <w:rsid w:val="00732C12"/>
    <w:rsid w:val="00733A3F"/>
    <w:rsid w:val="00736747"/>
    <w:rsid w:val="00754A2E"/>
    <w:rsid w:val="007616D0"/>
    <w:rsid w:val="007669D3"/>
    <w:rsid w:val="00772F07"/>
    <w:rsid w:val="00773313"/>
    <w:rsid w:val="00776045"/>
    <w:rsid w:val="00777884"/>
    <w:rsid w:val="007815D6"/>
    <w:rsid w:val="00784DC7"/>
    <w:rsid w:val="00785C7D"/>
    <w:rsid w:val="00786DE7"/>
    <w:rsid w:val="00793BB6"/>
    <w:rsid w:val="007A02A4"/>
    <w:rsid w:val="007A5123"/>
    <w:rsid w:val="007A54DC"/>
    <w:rsid w:val="007A5F39"/>
    <w:rsid w:val="007A722B"/>
    <w:rsid w:val="007A7466"/>
    <w:rsid w:val="007A7DF3"/>
    <w:rsid w:val="007B2D32"/>
    <w:rsid w:val="007B39EB"/>
    <w:rsid w:val="007B4F63"/>
    <w:rsid w:val="007B5F18"/>
    <w:rsid w:val="007C47E2"/>
    <w:rsid w:val="007C61C7"/>
    <w:rsid w:val="007D485F"/>
    <w:rsid w:val="007F063B"/>
    <w:rsid w:val="007F146D"/>
    <w:rsid w:val="007F3366"/>
    <w:rsid w:val="007F4F41"/>
    <w:rsid w:val="0081100B"/>
    <w:rsid w:val="00814B9F"/>
    <w:rsid w:val="008204D8"/>
    <w:rsid w:val="00822905"/>
    <w:rsid w:val="00824265"/>
    <w:rsid w:val="008369F3"/>
    <w:rsid w:val="00842091"/>
    <w:rsid w:val="00845358"/>
    <w:rsid w:val="008471AF"/>
    <w:rsid w:val="0085242A"/>
    <w:rsid w:val="00852C69"/>
    <w:rsid w:val="00855E84"/>
    <w:rsid w:val="00863C89"/>
    <w:rsid w:val="008655F0"/>
    <w:rsid w:val="00867513"/>
    <w:rsid w:val="00872BDD"/>
    <w:rsid w:val="00874A0C"/>
    <w:rsid w:val="00880D84"/>
    <w:rsid w:val="00883D07"/>
    <w:rsid w:val="0088425E"/>
    <w:rsid w:val="00886E97"/>
    <w:rsid w:val="0089261E"/>
    <w:rsid w:val="0089501E"/>
    <w:rsid w:val="00895758"/>
    <w:rsid w:val="008A0B7E"/>
    <w:rsid w:val="008B1444"/>
    <w:rsid w:val="008B333D"/>
    <w:rsid w:val="008B7CF0"/>
    <w:rsid w:val="008C26DB"/>
    <w:rsid w:val="008C5A17"/>
    <w:rsid w:val="008C66DE"/>
    <w:rsid w:val="008C6B64"/>
    <w:rsid w:val="008D0175"/>
    <w:rsid w:val="008D0E8B"/>
    <w:rsid w:val="008D5E7F"/>
    <w:rsid w:val="008E3D67"/>
    <w:rsid w:val="008E5297"/>
    <w:rsid w:val="008E7206"/>
    <w:rsid w:val="008F4D53"/>
    <w:rsid w:val="008F537F"/>
    <w:rsid w:val="008F6FAA"/>
    <w:rsid w:val="008F7473"/>
    <w:rsid w:val="00907572"/>
    <w:rsid w:val="0090774A"/>
    <w:rsid w:val="009136BD"/>
    <w:rsid w:val="009139F3"/>
    <w:rsid w:val="00914DD9"/>
    <w:rsid w:val="009202BF"/>
    <w:rsid w:val="00921AC7"/>
    <w:rsid w:val="00924858"/>
    <w:rsid w:val="0092528D"/>
    <w:rsid w:val="009265C0"/>
    <w:rsid w:val="00931DD3"/>
    <w:rsid w:val="0093233B"/>
    <w:rsid w:val="00934649"/>
    <w:rsid w:val="00936605"/>
    <w:rsid w:val="00944BFA"/>
    <w:rsid w:val="00945EF1"/>
    <w:rsid w:val="00946594"/>
    <w:rsid w:val="00951D8E"/>
    <w:rsid w:val="00956DAB"/>
    <w:rsid w:val="009619B4"/>
    <w:rsid w:val="0096308D"/>
    <w:rsid w:val="00963A1E"/>
    <w:rsid w:val="00964BAC"/>
    <w:rsid w:val="00966A38"/>
    <w:rsid w:val="009671A7"/>
    <w:rsid w:val="00974820"/>
    <w:rsid w:val="00975E9F"/>
    <w:rsid w:val="009838A6"/>
    <w:rsid w:val="00984A06"/>
    <w:rsid w:val="0099543B"/>
    <w:rsid w:val="009A1B9F"/>
    <w:rsid w:val="009A262D"/>
    <w:rsid w:val="009A4285"/>
    <w:rsid w:val="009A7872"/>
    <w:rsid w:val="009B1A2E"/>
    <w:rsid w:val="009B3B7B"/>
    <w:rsid w:val="009B6200"/>
    <w:rsid w:val="009B7B58"/>
    <w:rsid w:val="009C2D12"/>
    <w:rsid w:val="009C6307"/>
    <w:rsid w:val="009D063A"/>
    <w:rsid w:val="009D0829"/>
    <w:rsid w:val="009D7455"/>
    <w:rsid w:val="009E418A"/>
    <w:rsid w:val="009E5A39"/>
    <w:rsid w:val="009E6E41"/>
    <w:rsid w:val="009E7405"/>
    <w:rsid w:val="009F0D40"/>
    <w:rsid w:val="009F3EF9"/>
    <w:rsid w:val="009F681A"/>
    <w:rsid w:val="009F6921"/>
    <w:rsid w:val="00A02DD6"/>
    <w:rsid w:val="00A03E44"/>
    <w:rsid w:val="00A14B15"/>
    <w:rsid w:val="00A21780"/>
    <w:rsid w:val="00A30F86"/>
    <w:rsid w:val="00A32084"/>
    <w:rsid w:val="00A3321E"/>
    <w:rsid w:val="00A34ADC"/>
    <w:rsid w:val="00A3632C"/>
    <w:rsid w:val="00A376D9"/>
    <w:rsid w:val="00A37786"/>
    <w:rsid w:val="00A423B2"/>
    <w:rsid w:val="00A44335"/>
    <w:rsid w:val="00A4563B"/>
    <w:rsid w:val="00A472F5"/>
    <w:rsid w:val="00A50370"/>
    <w:rsid w:val="00A50DA3"/>
    <w:rsid w:val="00A52E5C"/>
    <w:rsid w:val="00A5524D"/>
    <w:rsid w:val="00A57A15"/>
    <w:rsid w:val="00A601B0"/>
    <w:rsid w:val="00A60430"/>
    <w:rsid w:val="00A61B7E"/>
    <w:rsid w:val="00A67055"/>
    <w:rsid w:val="00A70D98"/>
    <w:rsid w:val="00A80DDA"/>
    <w:rsid w:val="00A81372"/>
    <w:rsid w:val="00A821B4"/>
    <w:rsid w:val="00A84439"/>
    <w:rsid w:val="00A85224"/>
    <w:rsid w:val="00A86FFD"/>
    <w:rsid w:val="00A9466D"/>
    <w:rsid w:val="00A94C54"/>
    <w:rsid w:val="00A97B50"/>
    <w:rsid w:val="00AA1B7A"/>
    <w:rsid w:val="00AA65C4"/>
    <w:rsid w:val="00AB1D13"/>
    <w:rsid w:val="00AB3891"/>
    <w:rsid w:val="00AB642F"/>
    <w:rsid w:val="00AD0B2B"/>
    <w:rsid w:val="00AD2FFF"/>
    <w:rsid w:val="00AD54C8"/>
    <w:rsid w:val="00AD7199"/>
    <w:rsid w:val="00AD71EC"/>
    <w:rsid w:val="00AE053F"/>
    <w:rsid w:val="00AE0FE7"/>
    <w:rsid w:val="00AE5AD4"/>
    <w:rsid w:val="00AF1469"/>
    <w:rsid w:val="00AF378D"/>
    <w:rsid w:val="00B0043F"/>
    <w:rsid w:val="00B06BFB"/>
    <w:rsid w:val="00B13398"/>
    <w:rsid w:val="00B2000C"/>
    <w:rsid w:val="00B21403"/>
    <w:rsid w:val="00B218CA"/>
    <w:rsid w:val="00B22236"/>
    <w:rsid w:val="00B324E0"/>
    <w:rsid w:val="00B35190"/>
    <w:rsid w:val="00B37E51"/>
    <w:rsid w:val="00B50166"/>
    <w:rsid w:val="00B5112B"/>
    <w:rsid w:val="00B527D0"/>
    <w:rsid w:val="00B534B0"/>
    <w:rsid w:val="00B5377C"/>
    <w:rsid w:val="00B611CC"/>
    <w:rsid w:val="00B61B60"/>
    <w:rsid w:val="00B628A5"/>
    <w:rsid w:val="00B63522"/>
    <w:rsid w:val="00B6538B"/>
    <w:rsid w:val="00B66D90"/>
    <w:rsid w:val="00B66F2E"/>
    <w:rsid w:val="00B70163"/>
    <w:rsid w:val="00B71D48"/>
    <w:rsid w:val="00B72EBC"/>
    <w:rsid w:val="00B81161"/>
    <w:rsid w:val="00B83A49"/>
    <w:rsid w:val="00B8766F"/>
    <w:rsid w:val="00B9616F"/>
    <w:rsid w:val="00B96952"/>
    <w:rsid w:val="00B974BD"/>
    <w:rsid w:val="00BA40AA"/>
    <w:rsid w:val="00BA7866"/>
    <w:rsid w:val="00BB0A3D"/>
    <w:rsid w:val="00BB47B6"/>
    <w:rsid w:val="00BB6623"/>
    <w:rsid w:val="00BC369B"/>
    <w:rsid w:val="00BC4506"/>
    <w:rsid w:val="00BC4A27"/>
    <w:rsid w:val="00BC5D8F"/>
    <w:rsid w:val="00BC7537"/>
    <w:rsid w:val="00BD1A7C"/>
    <w:rsid w:val="00BD37AB"/>
    <w:rsid w:val="00BD48F6"/>
    <w:rsid w:val="00BD5115"/>
    <w:rsid w:val="00BD5E0B"/>
    <w:rsid w:val="00BD70CB"/>
    <w:rsid w:val="00BE0A73"/>
    <w:rsid w:val="00BE47DB"/>
    <w:rsid w:val="00BE787A"/>
    <w:rsid w:val="00BF2E97"/>
    <w:rsid w:val="00BF35F2"/>
    <w:rsid w:val="00BF3D1C"/>
    <w:rsid w:val="00BF528B"/>
    <w:rsid w:val="00BF67E8"/>
    <w:rsid w:val="00BF6E76"/>
    <w:rsid w:val="00C0027E"/>
    <w:rsid w:val="00C029BA"/>
    <w:rsid w:val="00C02F33"/>
    <w:rsid w:val="00C075AB"/>
    <w:rsid w:val="00C12CAC"/>
    <w:rsid w:val="00C15CBB"/>
    <w:rsid w:val="00C21641"/>
    <w:rsid w:val="00C23776"/>
    <w:rsid w:val="00C2495B"/>
    <w:rsid w:val="00C30FCD"/>
    <w:rsid w:val="00C315F0"/>
    <w:rsid w:val="00C3388F"/>
    <w:rsid w:val="00C33B9B"/>
    <w:rsid w:val="00C345C0"/>
    <w:rsid w:val="00C360A4"/>
    <w:rsid w:val="00C3642F"/>
    <w:rsid w:val="00C37109"/>
    <w:rsid w:val="00C37EBC"/>
    <w:rsid w:val="00C42CCA"/>
    <w:rsid w:val="00C4318F"/>
    <w:rsid w:val="00C45D62"/>
    <w:rsid w:val="00C53515"/>
    <w:rsid w:val="00C5594D"/>
    <w:rsid w:val="00C55EDF"/>
    <w:rsid w:val="00C62EA6"/>
    <w:rsid w:val="00C63159"/>
    <w:rsid w:val="00C63E07"/>
    <w:rsid w:val="00C64A22"/>
    <w:rsid w:val="00C650A2"/>
    <w:rsid w:val="00C67591"/>
    <w:rsid w:val="00C71B02"/>
    <w:rsid w:val="00C7604B"/>
    <w:rsid w:val="00C76057"/>
    <w:rsid w:val="00C7673E"/>
    <w:rsid w:val="00C768C9"/>
    <w:rsid w:val="00C842BB"/>
    <w:rsid w:val="00C84708"/>
    <w:rsid w:val="00C855F0"/>
    <w:rsid w:val="00C92157"/>
    <w:rsid w:val="00C92469"/>
    <w:rsid w:val="00C927E2"/>
    <w:rsid w:val="00C927F2"/>
    <w:rsid w:val="00C92A24"/>
    <w:rsid w:val="00C95615"/>
    <w:rsid w:val="00C95F2A"/>
    <w:rsid w:val="00CA7D78"/>
    <w:rsid w:val="00CB15E0"/>
    <w:rsid w:val="00CC0445"/>
    <w:rsid w:val="00CC0687"/>
    <w:rsid w:val="00CC49EE"/>
    <w:rsid w:val="00CC6C30"/>
    <w:rsid w:val="00CD1E5B"/>
    <w:rsid w:val="00CD256C"/>
    <w:rsid w:val="00CD4C6D"/>
    <w:rsid w:val="00CD5E57"/>
    <w:rsid w:val="00CD6C8C"/>
    <w:rsid w:val="00CD7DBC"/>
    <w:rsid w:val="00CE165F"/>
    <w:rsid w:val="00CE3885"/>
    <w:rsid w:val="00CE6781"/>
    <w:rsid w:val="00CF0E80"/>
    <w:rsid w:val="00CF209E"/>
    <w:rsid w:val="00CF3ECC"/>
    <w:rsid w:val="00D01BB3"/>
    <w:rsid w:val="00D03B08"/>
    <w:rsid w:val="00D03B8A"/>
    <w:rsid w:val="00D042B6"/>
    <w:rsid w:val="00D047A7"/>
    <w:rsid w:val="00D051F5"/>
    <w:rsid w:val="00D05507"/>
    <w:rsid w:val="00D112A8"/>
    <w:rsid w:val="00D13108"/>
    <w:rsid w:val="00D17A14"/>
    <w:rsid w:val="00D20F73"/>
    <w:rsid w:val="00D23CA2"/>
    <w:rsid w:val="00D2557C"/>
    <w:rsid w:val="00D26C08"/>
    <w:rsid w:val="00D27042"/>
    <w:rsid w:val="00D3124A"/>
    <w:rsid w:val="00D333A0"/>
    <w:rsid w:val="00D366D5"/>
    <w:rsid w:val="00D37D3E"/>
    <w:rsid w:val="00D37DE4"/>
    <w:rsid w:val="00D40A65"/>
    <w:rsid w:val="00D42C86"/>
    <w:rsid w:val="00D44D82"/>
    <w:rsid w:val="00D535CF"/>
    <w:rsid w:val="00D56484"/>
    <w:rsid w:val="00D56F89"/>
    <w:rsid w:val="00D5780C"/>
    <w:rsid w:val="00D61B7A"/>
    <w:rsid w:val="00D625BB"/>
    <w:rsid w:val="00D64C3F"/>
    <w:rsid w:val="00D71B71"/>
    <w:rsid w:val="00D71FA2"/>
    <w:rsid w:val="00D752E6"/>
    <w:rsid w:val="00D75AF8"/>
    <w:rsid w:val="00D80B7B"/>
    <w:rsid w:val="00D80EB1"/>
    <w:rsid w:val="00D81D6E"/>
    <w:rsid w:val="00D83335"/>
    <w:rsid w:val="00D833B2"/>
    <w:rsid w:val="00D83FF1"/>
    <w:rsid w:val="00D87CA2"/>
    <w:rsid w:val="00D92E21"/>
    <w:rsid w:val="00D93306"/>
    <w:rsid w:val="00D94CC5"/>
    <w:rsid w:val="00D95084"/>
    <w:rsid w:val="00D95CF0"/>
    <w:rsid w:val="00DA4833"/>
    <w:rsid w:val="00DA7AC9"/>
    <w:rsid w:val="00DB49BA"/>
    <w:rsid w:val="00DB4D82"/>
    <w:rsid w:val="00DB7F9E"/>
    <w:rsid w:val="00DC2BB0"/>
    <w:rsid w:val="00DC59FD"/>
    <w:rsid w:val="00DC67E5"/>
    <w:rsid w:val="00DC6A77"/>
    <w:rsid w:val="00DC7B76"/>
    <w:rsid w:val="00DD1BDE"/>
    <w:rsid w:val="00DD4126"/>
    <w:rsid w:val="00DE01C5"/>
    <w:rsid w:val="00DE03AD"/>
    <w:rsid w:val="00DE24FD"/>
    <w:rsid w:val="00DE6E09"/>
    <w:rsid w:val="00DF5F43"/>
    <w:rsid w:val="00E00F20"/>
    <w:rsid w:val="00E017AC"/>
    <w:rsid w:val="00E01BDF"/>
    <w:rsid w:val="00E12CAC"/>
    <w:rsid w:val="00E12E63"/>
    <w:rsid w:val="00E14A3B"/>
    <w:rsid w:val="00E158D8"/>
    <w:rsid w:val="00E22C54"/>
    <w:rsid w:val="00E24977"/>
    <w:rsid w:val="00E25199"/>
    <w:rsid w:val="00E27B52"/>
    <w:rsid w:val="00E317DB"/>
    <w:rsid w:val="00E33E40"/>
    <w:rsid w:val="00E376FC"/>
    <w:rsid w:val="00E41133"/>
    <w:rsid w:val="00E42E22"/>
    <w:rsid w:val="00E4547D"/>
    <w:rsid w:val="00E50A00"/>
    <w:rsid w:val="00E60397"/>
    <w:rsid w:val="00E60CBC"/>
    <w:rsid w:val="00E66B18"/>
    <w:rsid w:val="00E67770"/>
    <w:rsid w:val="00E71D84"/>
    <w:rsid w:val="00E73FA3"/>
    <w:rsid w:val="00E74866"/>
    <w:rsid w:val="00E749F1"/>
    <w:rsid w:val="00E85291"/>
    <w:rsid w:val="00E85A2C"/>
    <w:rsid w:val="00E87CFA"/>
    <w:rsid w:val="00E90CBC"/>
    <w:rsid w:val="00E90EF6"/>
    <w:rsid w:val="00E92C2C"/>
    <w:rsid w:val="00E94308"/>
    <w:rsid w:val="00E96D63"/>
    <w:rsid w:val="00E97F29"/>
    <w:rsid w:val="00EA2028"/>
    <w:rsid w:val="00EA208A"/>
    <w:rsid w:val="00EA2444"/>
    <w:rsid w:val="00EA6B28"/>
    <w:rsid w:val="00EB2B29"/>
    <w:rsid w:val="00EB3A66"/>
    <w:rsid w:val="00EB62F1"/>
    <w:rsid w:val="00EB794B"/>
    <w:rsid w:val="00EB7DC8"/>
    <w:rsid w:val="00EC53D8"/>
    <w:rsid w:val="00ED294E"/>
    <w:rsid w:val="00ED700B"/>
    <w:rsid w:val="00EE010A"/>
    <w:rsid w:val="00EE2ACE"/>
    <w:rsid w:val="00EE3DAF"/>
    <w:rsid w:val="00EE6E40"/>
    <w:rsid w:val="00EF2D21"/>
    <w:rsid w:val="00EF58D5"/>
    <w:rsid w:val="00EF5DA2"/>
    <w:rsid w:val="00EF5FA9"/>
    <w:rsid w:val="00F0128E"/>
    <w:rsid w:val="00F107C4"/>
    <w:rsid w:val="00F1166C"/>
    <w:rsid w:val="00F1350B"/>
    <w:rsid w:val="00F15077"/>
    <w:rsid w:val="00F2191E"/>
    <w:rsid w:val="00F21B2C"/>
    <w:rsid w:val="00F23356"/>
    <w:rsid w:val="00F23ACF"/>
    <w:rsid w:val="00F23D05"/>
    <w:rsid w:val="00F23E5E"/>
    <w:rsid w:val="00F2481A"/>
    <w:rsid w:val="00F2518E"/>
    <w:rsid w:val="00F3312A"/>
    <w:rsid w:val="00F33627"/>
    <w:rsid w:val="00F363B8"/>
    <w:rsid w:val="00F37A45"/>
    <w:rsid w:val="00F40DEA"/>
    <w:rsid w:val="00F442DB"/>
    <w:rsid w:val="00F464CF"/>
    <w:rsid w:val="00F47647"/>
    <w:rsid w:val="00F530D5"/>
    <w:rsid w:val="00F55C27"/>
    <w:rsid w:val="00F56EE3"/>
    <w:rsid w:val="00F63205"/>
    <w:rsid w:val="00F63C43"/>
    <w:rsid w:val="00F67D71"/>
    <w:rsid w:val="00F75A20"/>
    <w:rsid w:val="00F76332"/>
    <w:rsid w:val="00F8004A"/>
    <w:rsid w:val="00F84B70"/>
    <w:rsid w:val="00F86D8C"/>
    <w:rsid w:val="00F92038"/>
    <w:rsid w:val="00F96B5F"/>
    <w:rsid w:val="00FA1924"/>
    <w:rsid w:val="00FA3546"/>
    <w:rsid w:val="00FA43D1"/>
    <w:rsid w:val="00FA5B27"/>
    <w:rsid w:val="00FA6140"/>
    <w:rsid w:val="00FA7B6A"/>
    <w:rsid w:val="00FB00B1"/>
    <w:rsid w:val="00FB0EA4"/>
    <w:rsid w:val="00FB25B2"/>
    <w:rsid w:val="00FB2611"/>
    <w:rsid w:val="00FB55B7"/>
    <w:rsid w:val="00FB58DA"/>
    <w:rsid w:val="00FC00FC"/>
    <w:rsid w:val="00FC324D"/>
    <w:rsid w:val="00FC77F4"/>
    <w:rsid w:val="00FD19FE"/>
    <w:rsid w:val="00FD5A04"/>
    <w:rsid w:val="00FE1867"/>
    <w:rsid w:val="00FE356F"/>
    <w:rsid w:val="00FE3F6F"/>
    <w:rsid w:val="00FF13B9"/>
    <w:rsid w:val="00FF2E23"/>
    <w:rsid w:val="00FF416A"/>
    <w:rsid w:val="00FF565A"/>
    <w:rsid w:val="00FF5EDF"/>
    <w:rsid w:val="00FF68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2FA61"/>
  <w15:docId w15:val="{27DB8C6F-FF66-4496-A5FC-3A00144B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942F1"/>
    <w:pPr>
      <w:spacing w:line="300" w:lineRule="atLeast"/>
    </w:pPr>
    <w:rPr>
      <w:rFonts w:ascii="Arial" w:hAnsi="Arial" w:cs="Arial"/>
      <w:sz w:val="22"/>
      <w:szCs w:val="22"/>
      <w:lang w:val="de-AT" w:eastAsia="en-US"/>
    </w:rPr>
  </w:style>
  <w:style w:type="paragraph" w:styleId="berschrift1">
    <w:name w:val="heading 1"/>
    <w:basedOn w:val="Standard"/>
    <w:next w:val="Kapiteltext"/>
    <w:link w:val="berschrift1Zchn"/>
    <w:autoRedefine/>
    <w:uiPriority w:val="9"/>
    <w:qFormat/>
    <w:rsid w:val="004E57E5"/>
    <w:pPr>
      <w:keepNext/>
      <w:keepLines/>
      <w:numPr>
        <w:numId w:val="5"/>
      </w:numPr>
      <w:tabs>
        <w:tab w:val="clear" w:pos="454"/>
        <w:tab w:val="num" w:pos="426"/>
      </w:tabs>
      <w:spacing w:before="360" w:after="120"/>
      <w:ind w:left="426"/>
      <w:jc w:val="both"/>
      <w:outlineLvl w:val="0"/>
    </w:pPr>
    <w:rPr>
      <w:b/>
      <w:bCs/>
      <w:kern w:val="32"/>
      <w:sz w:val="32"/>
      <w:szCs w:val="32"/>
    </w:rPr>
  </w:style>
  <w:style w:type="paragraph" w:styleId="berschrift2">
    <w:name w:val="heading 2"/>
    <w:basedOn w:val="berschrift1"/>
    <w:next w:val="Kapiteltext"/>
    <w:link w:val="berschrift2Zchn"/>
    <w:autoRedefine/>
    <w:qFormat/>
    <w:rsid w:val="00AB642F"/>
    <w:pPr>
      <w:numPr>
        <w:ilvl w:val="1"/>
      </w:numPr>
      <w:spacing w:before="240" w:after="40"/>
      <w:outlineLvl w:val="1"/>
    </w:pPr>
    <w:rPr>
      <w:bCs w:val="0"/>
      <w:iCs/>
      <w:sz w:val="24"/>
      <w:szCs w:val="28"/>
    </w:rPr>
  </w:style>
  <w:style w:type="paragraph" w:styleId="berschrift3">
    <w:name w:val="heading 3"/>
    <w:basedOn w:val="berschrift2"/>
    <w:next w:val="Kapiteltext"/>
    <w:autoRedefine/>
    <w:qFormat/>
    <w:rsid w:val="00690E91"/>
    <w:pPr>
      <w:numPr>
        <w:ilvl w:val="2"/>
      </w:numPr>
      <w:spacing w:before="120"/>
      <w:outlineLvl w:val="2"/>
    </w:pPr>
    <w:rPr>
      <w:bCs/>
      <w:sz w:val="22"/>
      <w:szCs w:val="26"/>
      <w:lang w:val="de-DE"/>
    </w:rPr>
  </w:style>
  <w:style w:type="paragraph" w:styleId="berschrift4">
    <w:name w:val="heading 4"/>
    <w:basedOn w:val="berschrift3"/>
    <w:next w:val="Kapiteltext"/>
    <w:qFormat/>
    <w:rsid w:val="004F1D5C"/>
    <w:pPr>
      <w:numPr>
        <w:ilvl w:val="3"/>
      </w:numPr>
      <w:spacing w:after="0"/>
      <w:ind w:left="862" w:hanging="862"/>
      <w:outlineLvl w:val="3"/>
    </w:pPr>
    <w:rPr>
      <w:bCs w:val="0"/>
      <w:sz w:val="20"/>
      <w:szCs w:val="28"/>
    </w:rPr>
  </w:style>
  <w:style w:type="paragraph" w:styleId="berschrift5">
    <w:name w:val="heading 5"/>
    <w:basedOn w:val="berschrift4"/>
    <w:next w:val="Standard"/>
    <w:qFormat/>
    <w:rsid w:val="00AD0B2B"/>
    <w:pPr>
      <w:numPr>
        <w:ilvl w:val="4"/>
      </w:numPr>
      <w:tabs>
        <w:tab w:val="left" w:pos="1134"/>
      </w:tabs>
      <w:outlineLvl w:val="4"/>
    </w:pPr>
    <w:rPr>
      <w:bCs/>
      <w:iCs w:val="0"/>
      <w:szCs w:val="26"/>
    </w:rPr>
  </w:style>
  <w:style w:type="paragraph" w:styleId="berschrift6">
    <w:name w:val="heading 6"/>
    <w:basedOn w:val="berschrift5"/>
    <w:next w:val="Standard"/>
    <w:qFormat/>
    <w:rsid w:val="00AD0B2B"/>
    <w:pPr>
      <w:numPr>
        <w:ilvl w:val="5"/>
      </w:numPr>
      <w:tabs>
        <w:tab w:val="left" w:pos="1361"/>
      </w:tabs>
      <w:outlineLvl w:val="5"/>
    </w:pPr>
    <w:rPr>
      <w:bCs w:val="0"/>
      <w:szCs w:val="22"/>
    </w:rPr>
  </w:style>
  <w:style w:type="paragraph" w:styleId="berschrift7">
    <w:name w:val="heading 7"/>
    <w:basedOn w:val="berschrift6"/>
    <w:next w:val="Standard"/>
    <w:qFormat/>
    <w:rsid w:val="00AD0B2B"/>
    <w:pPr>
      <w:numPr>
        <w:ilvl w:val="6"/>
      </w:numPr>
      <w:tabs>
        <w:tab w:val="clear" w:pos="1361"/>
        <w:tab w:val="left" w:pos="1588"/>
      </w:tabs>
      <w:outlineLvl w:val="6"/>
    </w:pPr>
  </w:style>
  <w:style w:type="paragraph" w:styleId="berschrift8">
    <w:name w:val="heading 8"/>
    <w:basedOn w:val="berschrift7"/>
    <w:next w:val="Standard"/>
    <w:qFormat/>
    <w:rsid w:val="00AD0B2B"/>
    <w:pPr>
      <w:numPr>
        <w:ilvl w:val="7"/>
      </w:numPr>
      <w:tabs>
        <w:tab w:val="clear" w:pos="1588"/>
        <w:tab w:val="left" w:pos="1814"/>
      </w:tabs>
      <w:outlineLvl w:val="7"/>
    </w:pPr>
    <w:rPr>
      <w:iCs/>
    </w:rPr>
  </w:style>
  <w:style w:type="paragraph" w:styleId="berschrift9">
    <w:name w:val="heading 9"/>
    <w:basedOn w:val="berschrift8"/>
    <w:next w:val="Standard"/>
    <w:qFormat/>
    <w:rsid w:val="00BF6E76"/>
    <w:pPr>
      <w:numPr>
        <w:ilvl w:val="8"/>
      </w:numPr>
      <w:tabs>
        <w:tab w:val="clear" w:pos="1814"/>
        <w:tab w:val="left" w:pos="2041"/>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ckblattQuartalsbericht">
    <w:name w:val="Deckblatt Quartalsbericht"/>
    <w:basedOn w:val="Standard"/>
    <w:rsid w:val="00855E84"/>
    <w:pPr>
      <w:autoSpaceDE w:val="0"/>
      <w:autoSpaceDN w:val="0"/>
      <w:adjustRightInd w:val="0"/>
      <w:ind w:right="-1244"/>
      <w:jc w:val="right"/>
    </w:pPr>
    <w:rPr>
      <w:b/>
      <w:bCs/>
      <w:sz w:val="40"/>
    </w:rPr>
  </w:style>
  <w:style w:type="paragraph" w:customStyle="1" w:styleId="Formatvorlage1">
    <w:name w:val="Formatvorlage1"/>
    <w:basedOn w:val="Standard"/>
    <w:next w:val="Formatvorlage3"/>
    <w:autoRedefine/>
    <w:rsid w:val="00AD0B2B"/>
  </w:style>
  <w:style w:type="paragraph" w:customStyle="1" w:styleId="Formatvorlage3">
    <w:name w:val="Formatvorlage3"/>
    <w:basedOn w:val="Beschriftung"/>
    <w:autoRedefine/>
    <w:rsid w:val="002107E2"/>
  </w:style>
  <w:style w:type="paragraph" w:customStyle="1" w:styleId="Formatvorlage2">
    <w:name w:val="Formatvorlage2"/>
    <w:basedOn w:val="Standard"/>
    <w:autoRedefine/>
    <w:rsid w:val="00E12E63"/>
  </w:style>
  <w:style w:type="numbering" w:customStyle="1" w:styleId="FormatvorlageNummerierteListe2">
    <w:name w:val="Formatvorlage Nummerierte Liste2"/>
    <w:basedOn w:val="KeineListe"/>
    <w:rsid w:val="00E12E63"/>
    <w:pPr>
      <w:numPr>
        <w:numId w:val="1"/>
      </w:numPr>
    </w:pPr>
  </w:style>
  <w:style w:type="numbering" w:customStyle="1" w:styleId="FormatvorlageNummerierteListe3">
    <w:name w:val="Formatvorlage Nummerierte Liste3"/>
    <w:basedOn w:val="KeineListe"/>
    <w:rsid w:val="00E12E63"/>
    <w:pPr>
      <w:numPr>
        <w:numId w:val="2"/>
      </w:numPr>
    </w:pPr>
  </w:style>
  <w:style w:type="numbering" w:customStyle="1" w:styleId="FormatvorlageNummerierteListe4">
    <w:name w:val="Formatvorlage Nummerierte Liste4"/>
    <w:basedOn w:val="KeineListe"/>
    <w:rsid w:val="00E12E63"/>
    <w:pPr>
      <w:numPr>
        <w:numId w:val="3"/>
      </w:numPr>
    </w:pPr>
  </w:style>
  <w:style w:type="paragraph" w:customStyle="1" w:styleId="muster">
    <w:name w:val="muster"/>
    <w:basedOn w:val="Standard"/>
    <w:autoRedefine/>
    <w:rsid w:val="00E22C54"/>
  </w:style>
  <w:style w:type="paragraph" w:styleId="Kopfzeile">
    <w:name w:val="header"/>
    <w:basedOn w:val="Standard"/>
    <w:autoRedefine/>
    <w:semiHidden/>
    <w:rsid w:val="009A4285"/>
    <w:pPr>
      <w:pBdr>
        <w:bottom w:val="single" w:sz="4" w:space="1" w:color="auto"/>
      </w:pBdr>
      <w:tabs>
        <w:tab w:val="center" w:pos="4536"/>
        <w:tab w:val="right" w:pos="8789"/>
      </w:tabs>
      <w:spacing w:line="240" w:lineRule="auto"/>
    </w:pPr>
    <w:rPr>
      <w:caps/>
      <w:noProof/>
      <w:sz w:val="26"/>
      <w:lang w:val="de-DE" w:eastAsia="de-DE"/>
    </w:rPr>
  </w:style>
  <w:style w:type="paragraph" w:styleId="Fuzeile">
    <w:name w:val="footer"/>
    <w:basedOn w:val="Standard"/>
    <w:semiHidden/>
    <w:rsid w:val="00BF6E76"/>
    <w:pPr>
      <w:pBdr>
        <w:top w:val="single" w:sz="4" w:space="0" w:color="auto"/>
      </w:pBdr>
      <w:tabs>
        <w:tab w:val="right" w:pos="9063"/>
      </w:tabs>
      <w:spacing w:line="240" w:lineRule="auto"/>
    </w:pPr>
    <w:rPr>
      <w:bCs/>
      <w:sz w:val="18"/>
    </w:rPr>
  </w:style>
  <w:style w:type="character" w:styleId="Seitenzahl">
    <w:name w:val="page number"/>
    <w:basedOn w:val="Absatz-Standardschriftart"/>
    <w:semiHidden/>
    <w:rsid w:val="00BF6E76"/>
    <w:rPr>
      <w:color w:val="auto"/>
    </w:rPr>
  </w:style>
  <w:style w:type="paragraph" w:styleId="Verzeichnis4">
    <w:name w:val="toc 4"/>
    <w:basedOn w:val="Verzeichnis3"/>
    <w:next w:val="Standard"/>
    <w:uiPriority w:val="39"/>
    <w:rsid w:val="00AD0B2B"/>
  </w:style>
  <w:style w:type="paragraph" w:styleId="Verzeichnis3">
    <w:name w:val="toc 3"/>
    <w:basedOn w:val="Verzeichnis2"/>
    <w:next w:val="Standard"/>
    <w:autoRedefine/>
    <w:uiPriority w:val="39"/>
    <w:rsid w:val="00B81161"/>
    <w:pPr>
      <w:ind w:left="0" w:firstLine="0"/>
    </w:pPr>
    <w:rPr>
      <w:szCs w:val="22"/>
    </w:rPr>
  </w:style>
  <w:style w:type="paragraph" w:styleId="Verzeichnis2">
    <w:name w:val="toc 2"/>
    <w:basedOn w:val="Verzeichnis1"/>
    <w:next w:val="Standard"/>
    <w:autoRedefine/>
    <w:uiPriority w:val="39"/>
    <w:rsid w:val="00F21B2C"/>
    <w:pPr>
      <w:spacing w:before="0"/>
      <w:ind w:left="567" w:right="0" w:hanging="567"/>
    </w:pPr>
    <w:rPr>
      <w:b w:val="0"/>
      <w:sz w:val="20"/>
    </w:rPr>
  </w:style>
  <w:style w:type="paragraph" w:styleId="Verzeichnis1">
    <w:name w:val="toc 1"/>
    <w:basedOn w:val="Standard"/>
    <w:next w:val="Standard"/>
    <w:autoRedefine/>
    <w:uiPriority w:val="39"/>
    <w:rsid w:val="00F21B2C"/>
    <w:pPr>
      <w:tabs>
        <w:tab w:val="right" w:leader="dot" w:pos="9736"/>
      </w:tabs>
      <w:spacing w:before="120" w:line="0" w:lineRule="atLeast"/>
      <w:ind w:left="425" w:right="62" w:hanging="425"/>
    </w:pPr>
    <w:rPr>
      <w:b/>
      <w:noProof/>
      <w:szCs w:val="28"/>
    </w:rPr>
  </w:style>
  <w:style w:type="character" w:styleId="Hyperlink">
    <w:name w:val="Hyperlink"/>
    <w:basedOn w:val="Absatz-Standardschriftart"/>
    <w:uiPriority w:val="99"/>
    <w:rsid w:val="00BF6E76"/>
    <w:rPr>
      <w:color w:val="auto"/>
      <w:u w:val="single"/>
    </w:rPr>
  </w:style>
  <w:style w:type="paragraph" w:styleId="Verzeichnis5">
    <w:name w:val="toc 5"/>
    <w:basedOn w:val="Verzeichnis4"/>
    <w:next w:val="Standard"/>
    <w:uiPriority w:val="39"/>
    <w:rsid w:val="00AD0B2B"/>
    <w:rPr>
      <w:lang w:eastAsia="de-DE"/>
    </w:rPr>
  </w:style>
  <w:style w:type="paragraph" w:customStyle="1" w:styleId="Kapiteltext">
    <w:name w:val="Kapiteltext"/>
    <w:basedOn w:val="Standard"/>
    <w:link w:val="KapiteltextZchn"/>
    <w:qFormat/>
    <w:rsid w:val="004F1D5C"/>
    <w:pPr>
      <w:jc w:val="both"/>
    </w:pPr>
    <w:rPr>
      <w:sz w:val="20"/>
    </w:rPr>
  </w:style>
  <w:style w:type="paragraph" w:customStyle="1" w:styleId="Aufzhlung1">
    <w:name w:val="Aufzählung_1"/>
    <w:basedOn w:val="Kapiteltext"/>
    <w:autoRedefine/>
    <w:rsid w:val="00AD0B2B"/>
    <w:pPr>
      <w:numPr>
        <w:numId w:val="4"/>
      </w:numPr>
      <w:spacing w:after="60"/>
      <w:jc w:val="left"/>
    </w:pPr>
  </w:style>
  <w:style w:type="paragraph" w:customStyle="1" w:styleId="Aufzhlung2">
    <w:name w:val="Aufzählung_2"/>
    <w:basedOn w:val="Kapiteltext"/>
    <w:autoRedefine/>
    <w:rsid w:val="00D80B7B"/>
    <w:pPr>
      <w:tabs>
        <w:tab w:val="left" w:pos="2552"/>
        <w:tab w:val="left" w:pos="2700"/>
        <w:tab w:val="left" w:pos="4320"/>
      </w:tabs>
      <w:spacing w:after="60"/>
      <w:jc w:val="left"/>
    </w:pPr>
    <w:rPr>
      <w:lang w:val="de-DE"/>
    </w:rPr>
  </w:style>
  <w:style w:type="paragraph" w:customStyle="1" w:styleId="Abstandvor">
    <w:name w:val="Abstand_vor"/>
    <w:basedOn w:val="Kapiteltext"/>
    <w:rsid w:val="00AD0B2B"/>
    <w:pPr>
      <w:spacing w:before="240"/>
    </w:pPr>
  </w:style>
  <w:style w:type="paragraph" w:customStyle="1" w:styleId="Titel2">
    <w:name w:val="Titel2"/>
    <w:basedOn w:val="berschrift5"/>
    <w:next w:val="Standard"/>
    <w:autoRedefine/>
    <w:rsid w:val="00BF6E76"/>
    <w:pPr>
      <w:keepLines w:val="0"/>
      <w:numPr>
        <w:ilvl w:val="0"/>
        <w:numId w:val="0"/>
      </w:numPr>
      <w:tabs>
        <w:tab w:val="clear" w:pos="1134"/>
      </w:tabs>
      <w:spacing w:before="0" w:line="240" w:lineRule="auto"/>
      <w:jc w:val="right"/>
    </w:pPr>
    <w:rPr>
      <w:bCs w:val="0"/>
      <w:kern w:val="0"/>
      <w:sz w:val="48"/>
      <w:szCs w:val="24"/>
      <w:lang w:val="de-AT" w:eastAsia="de-DE"/>
    </w:rPr>
  </w:style>
  <w:style w:type="paragraph" w:customStyle="1" w:styleId="Abstandnach">
    <w:name w:val="Abstand_nach"/>
    <w:basedOn w:val="Standard"/>
    <w:next w:val="Standard"/>
    <w:rsid w:val="00AD0B2B"/>
    <w:pPr>
      <w:spacing w:after="360"/>
    </w:pPr>
  </w:style>
  <w:style w:type="paragraph" w:styleId="Beschriftung">
    <w:name w:val="caption"/>
    <w:basedOn w:val="Standard"/>
    <w:next w:val="Kapiteltext"/>
    <w:qFormat/>
    <w:rsid w:val="00AD0B2B"/>
    <w:pPr>
      <w:spacing w:before="60"/>
    </w:pPr>
    <w:rPr>
      <w:bCs/>
      <w:sz w:val="18"/>
      <w:szCs w:val="20"/>
    </w:rPr>
  </w:style>
  <w:style w:type="paragraph" w:customStyle="1" w:styleId="UNTERBERSCHRIFT">
    <w:name w:val="UNTERÜBERSCHRIFT"/>
    <w:basedOn w:val="Kapiteltext"/>
    <w:rsid w:val="003605C4"/>
    <w:pPr>
      <w:spacing w:before="120" w:after="120" w:line="240" w:lineRule="auto"/>
    </w:pPr>
    <w:rPr>
      <w:caps/>
      <w:lang w:val="de-DE"/>
    </w:rPr>
  </w:style>
  <w:style w:type="character" w:customStyle="1" w:styleId="berschrift2Zchn">
    <w:name w:val="Überschrift 2 Zchn"/>
    <w:basedOn w:val="Absatz-Standardschriftart"/>
    <w:link w:val="berschrift2"/>
    <w:rsid w:val="00AB642F"/>
    <w:rPr>
      <w:rFonts w:ascii="Arial" w:hAnsi="Arial" w:cs="Arial"/>
      <w:b/>
      <w:iCs/>
      <w:kern w:val="32"/>
      <w:sz w:val="24"/>
      <w:szCs w:val="28"/>
      <w:lang w:val="de-AT" w:eastAsia="en-US"/>
    </w:rPr>
  </w:style>
  <w:style w:type="character" w:customStyle="1" w:styleId="KapiteltextZchn">
    <w:name w:val="Kapiteltext Zchn"/>
    <w:basedOn w:val="Absatz-Standardschriftart"/>
    <w:link w:val="Kapiteltext"/>
    <w:locked/>
    <w:rsid w:val="004F1D5C"/>
    <w:rPr>
      <w:rFonts w:ascii="Arial" w:hAnsi="Arial" w:cs="Arial"/>
      <w:szCs w:val="22"/>
      <w:lang w:val="de-AT" w:eastAsia="en-US"/>
    </w:rPr>
  </w:style>
  <w:style w:type="paragraph" w:styleId="Dokumentstruktur">
    <w:name w:val="Document Map"/>
    <w:basedOn w:val="Standard"/>
    <w:semiHidden/>
    <w:rsid w:val="00A21780"/>
    <w:pPr>
      <w:shd w:val="clear" w:color="auto" w:fill="000080"/>
    </w:pPr>
    <w:rPr>
      <w:rFonts w:ascii="Tahoma" w:hAnsi="Tahoma" w:cs="Tahoma"/>
      <w:sz w:val="20"/>
      <w:szCs w:val="20"/>
    </w:rPr>
  </w:style>
  <w:style w:type="paragraph" w:styleId="StandardWeb">
    <w:name w:val="Normal (Web)"/>
    <w:basedOn w:val="Standard"/>
    <w:uiPriority w:val="99"/>
    <w:unhideWhenUsed/>
    <w:rsid w:val="007077FE"/>
    <w:pPr>
      <w:spacing w:before="100" w:beforeAutospacing="1" w:after="100" w:afterAutospacing="1" w:line="240" w:lineRule="auto"/>
    </w:pPr>
    <w:rPr>
      <w:rFonts w:ascii="Times New Roman" w:hAnsi="Times New Roman" w:cs="Times New Roman"/>
      <w:sz w:val="24"/>
      <w:szCs w:val="24"/>
      <w:lang w:eastAsia="de-AT"/>
    </w:rPr>
  </w:style>
  <w:style w:type="character" w:styleId="BesuchterLink">
    <w:name w:val="FollowedHyperlink"/>
    <w:basedOn w:val="Absatz-Standardschriftart"/>
    <w:rsid w:val="0064027A"/>
    <w:rPr>
      <w:color w:val="606420"/>
      <w:u w:val="single"/>
    </w:rPr>
  </w:style>
  <w:style w:type="paragraph" w:customStyle="1" w:styleId="Aufzhlung">
    <w:name w:val="Aufzählung"/>
    <w:basedOn w:val="Standard"/>
    <w:qFormat/>
    <w:rsid w:val="00C84708"/>
    <w:pPr>
      <w:numPr>
        <w:numId w:val="6"/>
      </w:numPr>
      <w:tabs>
        <w:tab w:val="left" w:pos="567"/>
      </w:tabs>
      <w:ind w:left="284" w:hanging="284"/>
    </w:pPr>
  </w:style>
  <w:style w:type="paragraph" w:styleId="Sprechblasentext">
    <w:name w:val="Balloon Text"/>
    <w:basedOn w:val="Standard"/>
    <w:link w:val="SprechblasentextZchn"/>
    <w:rsid w:val="00C927E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C927E2"/>
    <w:rPr>
      <w:rFonts w:ascii="Tahoma" w:hAnsi="Tahoma" w:cs="Tahoma"/>
      <w:sz w:val="16"/>
      <w:szCs w:val="16"/>
      <w:lang w:val="de-AT" w:eastAsia="en-US"/>
    </w:rPr>
  </w:style>
  <w:style w:type="character" w:styleId="Fett">
    <w:name w:val="Strong"/>
    <w:uiPriority w:val="22"/>
    <w:qFormat/>
    <w:rsid w:val="00726CA9"/>
    <w:rPr>
      <w:b/>
      <w:bCs/>
    </w:rPr>
  </w:style>
  <w:style w:type="paragraph" w:styleId="Textkrper">
    <w:name w:val="Body Text"/>
    <w:basedOn w:val="Standard"/>
    <w:link w:val="TextkrperZchn"/>
    <w:rsid w:val="00726CA9"/>
    <w:pPr>
      <w:suppressAutoHyphens/>
      <w:spacing w:line="240" w:lineRule="auto"/>
    </w:pPr>
    <w:rPr>
      <w:rFonts w:ascii="Times New Roman" w:hAnsi="Times New Roman" w:cs="Times New Roman"/>
      <w:sz w:val="30"/>
      <w:szCs w:val="24"/>
      <w:lang w:val="de-DE" w:eastAsia="ar-SA"/>
    </w:rPr>
  </w:style>
  <w:style w:type="character" w:customStyle="1" w:styleId="TextkrperZchn">
    <w:name w:val="Textkörper Zchn"/>
    <w:basedOn w:val="Absatz-Standardschriftart"/>
    <w:link w:val="Textkrper"/>
    <w:rsid w:val="00726CA9"/>
    <w:rPr>
      <w:sz w:val="30"/>
      <w:szCs w:val="24"/>
      <w:lang w:eastAsia="ar-SA"/>
    </w:rPr>
  </w:style>
  <w:style w:type="paragraph" w:styleId="Listenabsatz">
    <w:name w:val="List Paragraph"/>
    <w:basedOn w:val="Standard"/>
    <w:uiPriority w:val="34"/>
    <w:qFormat/>
    <w:rsid w:val="003E5E23"/>
    <w:pPr>
      <w:numPr>
        <w:ilvl w:val="4"/>
        <w:numId w:val="8"/>
      </w:numPr>
      <w:contextualSpacing/>
    </w:pPr>
  </w:style>
  <w:style w:type="paragraph" w:customStyle="1" w:styleId="Default">
    <w:name w:val="Default"/>
    <w:rsid w:val="00C345C0"/>
    <w:pPr>
      <w:autoSpaceDE w:val="0"/>
      <w:autoSpaceDN w:val="0"/>
      <w:adjustRightInd w:val="0"/>
    </w:pPr>
    <w:rPr>
      <w:rFonts w:ascii="Arial" w:eastAsiaTheme="minorHAnsi" w:hAnsi="Arial" w:cs="Arial"/>
      <w:color w:val="000000"/>
      <w:sz w:val="24"/>
      <w:szCs w:val="24"/>
      <w:lang w:eastAsia="en-US"/>
    </w:rPr>
  </w:style>
  <w:style w:type="paragraph" w:styleId="KeinLeerraum">
    <w:name w:val="No Spacing"/>
    <w:uiPriority w:val="1"/>
    <w:qFormat/>
    <w:rsid w:val="00F21B2C"/>
    <w:rPr>
      <w:rFonts w:asciiTheme="minorHAnsi" w:eastAsiaTheme="minorHAnsi" w:hAnsiTheme="minorHAnsi" w:cstheme="minorBidi"/>
      <w:b/>
      <w:sz w:val="22"/>
      <w:szCs w:val="22"/>
      <w:lang w:eastAsia="en-US"/>
    </w:rPr>
  </w:style>
  <w:style w:type="paragraph" w:styleId="Funotentext">
    <w:name w:val="footnote text"/>
    <w:basedOn w:val="Standard"/>
    <w:link w:val="FunotentextZchn"/>
    <w:uiPriority w:val="99"/>
    <w:unhideWhenUsed/>
    <w:rsid w:val="00786DE7"/>
    <w:pPr>
      <w:spacing w:line="240" w:lineRule="auto"/>
      <w:jc w:val="both"/>
    </w:pPr>
    <w:rPr>
      <w:rFonts w:eastAsiaTheme="minorHAnsi" w:cstheme="minorBidi"/>
      <w:sz w:val="20"/>
      <w:szCs w:val="20"/>
      <w:lang w:val="de-DE"/>
    </w:rPr>
  </w:style>
  <w:style w:type="character" w:customStyle="1" w:styleId="FunotentextZchn">
    <w:name w:val="Fußnotentext Zchn"/>
    <w:basedOn w:val="Absatz-Standardschriftart"/>
    <w:link w:val="Funotentext"/>
    <w:uiPriority w:val="99"/>
    <w:rsid w:val="00786DE7"/>
    <w:rPr>
      <w:rFonts w:ascii="Arial" w:eastAsiaTheme="minorHAnsi" w:hAnsi="Arial" w:cstheme="minorBidi"/>
      <w:lang w:eastAsia="en-US"/>
    </w:rPr>
  </w:style>
  <w:style w:type="character" w:styleId="Funotenzeichen">
    <w:name w:val="footnote reference"/>
    <w:basedOn w:val="Absatz-Standardschriftart"/>
    <w:uiPriority w:val="99"/>
    <w:unhideWhenUsed/>
    <w:rsid w:val="00786DE7"/>
    <w:rPr>
      <w:vertAlign w:val="superscript"/>
    </w:rPr>
  </w:style>
  <w:style w:type="table" w:styleId="Tabellenraster">
    <w:name w:val="Table Grid"/>
    <w:basedOn w:val="NormaleTabelle"/>
    <w:uiPriority w:val="59"/>
    <w:rsid w:val="00A9466D"/>
    <w:rPr>
      <w:rFonts w:ascii="Calibri" w:eastAsia="Calibri" w:hAnsi="Calibri"/>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facherAbsatz">
    <w:name w:val="[Einfacher Absatz]"/>
    <w:basedOn w:val="Standard"/>
    <w:rsid w:val="0096308D"/>
    <w:pPr>
      <w:widowControl w:val="0"/>
      <w:autoSpaceDE w:val="0"/>
      <w:autoSpaceDN w:val="0"/>
      <w:adjustRightInd w:val="0"/>
      <w:spacing w:line="288" w:lineRule="auto"/>
      <w:textAlignment w:val="center"/>
    </w:pPr>
    <w:rPr>
      <w:rFonts w:ascii="Times-Roman" w:hAnsi="Times-Roman" w:cs="Times-Roman"/>
      <w:color w:val="000000"/>
      <w:sz w:val="20"/>
      <w:szCs w:val="24"/>
      <w:lang w:val="de-DE" w:eastAsia="de-DE" w:bidi="de-DE"/>
    </w:rPr>
  </w:style>
  <w:style w:type="paragraph" w:customStyle="1" w:styleId="AufzhlungEbene2">
    <w:name w:val="Aufzählung_Ebene2"/>
    <w:basedOn w:val="Aufzhlung"/>
    <w:qFormat/>
    <w:rsid w:val="00C84708"/>
    <w:pPr>
      <w:tabs>
        <w:tab w:val="clear" w:pos="567"/>
        <w:tab w:val="left" w:pos="1134"/>
      </w:tabs>
      <w:ind w:left="851"/>
    </w:pPr>
  </w:style>
  <w:style w:type="numbering" w:customStyle="1" w:styleId="ListenfunktionFH">
    <w:name w:val="Listenfunktion_FH"/>
    <w:uiPriority w:val="99"/>
    <w:rsid w:val="003E5E23"/>
    <w:pPr>
      <w:numPr>
        <w:numId w:val="7"/>
      </w:numPr>
    </w:pPr>
  </w:style>
  <w:style w:type="paragraph" w:customStyle="1" w:styleId="TOCHeader">
    <w:name w:val="TOC Header"/>
    <w:basedOn w:val="berschrift1"/>
    <w:qFormat/>
    <w:rsid w:val="00F21B2C"/>
    <w:pPr>
      <w:numPr>
        <w:numId w:val="0"/>
      </w:numPr>
      <w:spacing w:after="240"/>
      <w:outlineLvl w:val="9"/>
    </w:pPr>
    <w:rPr>
      <w:bCs w:val="0"/>
    </w:rPr>
  </w:style>
  <w:style w:type="paragraph" w:styleId="Literaturverzeichnis">
    <w:name w:val="Bibliography"/>
    <w:basedOn w:val="Standard"/>
    <w:next w:val="Standard"/>
    <w:uiPriority w:val="37"/>
    <w:unhideWhenUsed/>
    <w:rsid w:val="005C0762"/>
  </w:style>
  <w:style w:type="paragraph" w:customStyle="1" w:styleId="CodeOutput">
    <w:name w:val="Code / Output"/>
    <w:basedOn w:val="Kapiteltext"/>
    <w:qFormat/>
    <w:rsid w:val="00A94C54"/>
    <w:pPr>
      <w:pBdr>
        <w:top w:val="single" w:sz="4" w:space="1" w:color="auto"/>
        <w:left w:val="single" w:sz="4" w:space="4" w:color="auto"/>
        <w:bottom w:val="single" w:sz="4" w:space="1" w:color="auto"/>
        <w:right w:val="single" w:sz="4" w:space="4" w:color="auto"/>
      </w:pBdr>
      <w:shd w:val="clear" w:color="auto" w:fill="F2F2F2" w:themeFill="background1" w:themeFillShade="F2"/>
      <w:suppressAutoHyphens/>
      <w:jc w:val="left"/>
    </w:pPr>
    <w:rPr>
      <w:rFonts w:ascii="Consolas" w:hAnsi="Consolas" w:cs="Courier New"/>
      <w:noProof/>
      <w:sz w:val="18"/>
      <w:szCs w:val="20"/>
      <w:lang w:val="en-US"/>
    </w:rPr>
  </w:style>
  <w:style w:type="character" w:styleId="NichtaufgelsteErwhnung">
    <w:name w:val="Unresolved Mention"/>
    <w:basedOn w:val="Absatz-Standardschriftart"/>
    <w:uiPriority w:val="99"/>
    <w:semiHidden/>
    <w:unhideWhenUsed/>
    <w:rsid w:val="001E0877"/>
    <w:rPr>
      <w:color w:val="605E5C"/>
      <w:shd w:val="clear" w:color="auto" w:fill="E1DFDD"/>
    </w:rPr>
  </w:style>
  <w:style w:type="character" w:customStyle="1" w:styleId="berschrift1Zchn">
    <w:name w:val="Überschrift 1 Zchn"/>
    <w:basedOn w:val="Absatz-Standardschriftart"/>
    <w:link w:val="berschrift1"/>
    <w:uiPriority w:val="9"/>
    <w:rsid w:val="004E57E5"/>
    <w:rPr>
      <w:rFonts w:ascii="Arial" w:hAnsi="Arial" w:cs="Arial"/>
      <w:b/>
      <w:bCs/>
      <w:kern w:val="32"/>
      <w:sz w:val="32"/>
      <w:szCs w:val="32"/>
      <w:lang w:val="de-AT" w:eastAsia="en-US"/>
    </w:rPr>
  </w:style>
  <w:style w:type="paragraph" w:styleId="Zitat">
    <w:name w:val="Quote"/>
    <w:basedOn w:val="Standard"/>
    <w:next w:val="Standard"/>
    <w:link w:val="ZitatZchn"/>
    <w:uiPriority w:val="29"/>
    <w:qFormat/>
    <w:rsid w:val="00A02DD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02DD6"/>
    <w:rPr>
      <w:rFonts w:ascii="Arial" w:hAnsi="Arial" w:cs="Arial"/>
      <w:i/>
      <w:iCs/>
      <w:color w:val="404040" w:themeColor="text1" w:themeTint="BF"/>
      <w:sz w:val="22"/>
      <w:szCs w:val="22"/>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9554">
      <w:bodyDiv w:val="1"/>
      <w:marLeft w:val="0"/>
      <w:marRight w:val="0"/>
      <w:marTop w:val="0"/>
      <w:marBottom w:val="0"/>
      <w:divBdr>
        <w:top w:val="none" w:sz="0" w:space="0" w:color="auto"/>
        <w:left w:val="none" w:sz="0" w:space="0" w:color="auto"/>
        <w:bottom w:val="none" w:sz="0" w:space="0" w:color="auto"/>
        <w:right w:val="none" w:sz="0" w:space="0" w:color="auto"/>
      </w:divBdr>
    </w:div>
    <w:div w:id="68163876">
      <w:bodyDiv w:val="1"/>
      <w:marLeft w:val="0"/>
      <w:marRight w:val="0"/>
      <w:marTop w:val="0"/>
      <w:marBottom w:val="0"/>
      <w:divBdr>
        <w:top w:val="none" w:sz="0" w:space="0" w:color="auto"/>
        <w:left w:val="none" w:sz="0" w:space="0" w:color="auto"/>
        <w:bottom w:val="none" w:sz="0" w:space="0" w:color="auto"/>
        <w:right w:val="none" w:sz="0" w:space="0" w:color="auto"/>
      </w:divBdr>
    </w:div>
    <w:div w:id="89932582">
      <w:bodyDiv w:val="1"/>
      <w:marLeft w:val="0"/>
      <w:marRight w:val="0"/>
      <w:marTop w:val="0"/>
      <w:marBottom w:val="0"/>
      <w:divBdr>
        <w:top w:val="none" w:sz="0" w:space="0" w:color="auto"/>
        <w:left w:val="none" w:sz="0" w:space="0" w:color="auto"/>
        <w:bottom w:val="none" w:sz="0" w:space="0" w:color="auto"/>
        <w:right w:val="none" w:sz="0" w:space="0" w:color="auto"/>
      </w:divBdr>
    </w:div>
    <w:div w:id="125200092">
      <w:bodyDiv w:val="1"/>
      <w:marLeft w:val="0"/>
      <w:marRight w:val="0"/>
      <w:marTop w:val="0"/>
      <w:marBottom w:val="0"/>
      <w:divBdr>
        <w:top w:val="none" w:sz="0" w:space="0" w:color="auto"/>
        <w:left w:val="none" w:sz="0" w:space="0" w:color="auto"/>
        <w:bottom w:val="none" w:sz="0" w:space="0" w:color="auto"/>
        <w:right w:val="none" w:sz="0" w:space="0" w:color="auto"/>
      </w:divBdr>
    </w:div>
    <w:div w:id="147598743">
      <w:bodyDiv w:val="1"/>
      <w:marLeft w:val="0"/>
      <w:marRight w:val="0"/>
      <w:marTop w:val="0"/>
      <w:marBottom w:val="0"/>
      <w:divBdr>
        <w:top w:val="none" w:sz="0" w:space="0" w:color="auto"/>
        <w:left w:val="none" w:sz="0" w:space="0" w:color="auto"/>
        <w:bottom w:val="none" w:sz="0" w:space="0" w:color="auto"/>
        <w:right w:val="none" w:sz="0" w:space="0" w:color="auto"/>
      </w:divBdr>
    </w:div>
    <w:div w:id="207570739">
      <w:bodyDiv w:val="1"/>
      <w:marLeft w:val="0"/>
      <w:marRight w:val="0"/>
      <w:marTop w:val="0"/>
      <w:marBottom w:val="0"/>
      <w:divBdr>
        <w:top w:val="none" w:sz="0" w:space="0" w:color="auto"/>
        <w:left w:val="none" w:sz="0" w:space="0" w:color="auto"/>
        <w:bottom w:val="none" w:sz="0" w:space="0" w:color="auto"/>
        <w:right w:val="none" w:sz="0" w:space="0" w:color="auto"/>
      </w:divBdr>
    </w:div>
    <w:div w:id="208080414">
      <w:bodyDiv w:val="1"/>
      <w:marLeft w:val="0"/>
      <w:marRight w:val="0"/>
      <w:marTop w:val="0"/>
      <w:marBottom w:val="0"/>
      <w:divBdr>
        <w:top w:val="none" w:sz="0" w:space="0" w:color="auto"/>
        <w:left w:val="none" w:sz="0" w:space="0" w:color="auto"/>
        <w:bottom w:val="none" w:sz="0" w:space="0" w:color="auto"/>
        <w:right w:val="none" w:sz="0" w:space="0" w:color="auto"/>
      </w:divBdr>
    </w:div>
    <w:div w:id="214849996">
      <w:bodyDiv w:val="1"/>
      <w:marLeft w:val="0"/>
      <w:marRight w:val="0"/>
      <w:marTop w:val="0"/>
      <w:marBottom w:val="0"/>
      <w:divBdr>
        <w:top w:val="none" w:sz="0" w:space="0" w:color="auto"/>
        <w:left w:val="none" w:sz="0" w:space="0" w:color="auto"/>
        <w:bottom w:val="none" w:sz="0" w:space="0" w:color="auto"/>
        <w:right w:val="none" w:sz="0" w:space="0" w:color="auto"/>
      </w:divBdr>
    </w:div>
    <w:div w:id="221602428">
      <w:bodyDiv w:val="1"/>
      <w:marLeft w:val="0"/>
      <w:marRight w:val="0"/>
      <w:marTop w:val="0"/>
      <w:marBottom w:val="0"/>
      <w:divBdr>
        <w:top w:val="none" w:sz="0" w:space="0" w:color="auto"/>
        <w:left w:val="none" w:sz="0" w:space="0" w:color="auto"/>
        <w:bottom w:val="none" w:sz="0" w:space="0" w:color="auto"/>
        <w:right w:val="none" w:sz="0" w:space="0" w:color="auto"/>
      </w:divBdr>
    </w:div>
    <w:div w:id="223834928">
      <w:bodyDiv w:val="1"/>
      <w:marLeft w:val="0"/>
      <w:marRight w:val="0"/>
      <w:marTop w:val="0"/>
      <w:marBottom w:val="0"/>
      <w:divBdr>
        <w:top w:val="none" w:sz="0" w:space="0" w:color="auto"/>
        <w:left w:val="none" w:sz="0" w:space="0" w:color="auto"/>
        <w:bottom w:val="none" w:sz="0" w:space="0" w:color="auto"/>
        <w:right w:val="none" w:sz="0" w:space="0" w:color="auto"/>
      </w:divBdr>
    </w:div>
    <w:div w:id="243954477">
      <w:bodyDiv w:val="1"/>
      <w:marLeft w:val="0"/>
      <w:marRight w:val="0"/>
      <w:marTop w:val="0"/>
      <w:marBottom w:val="0"/>
      <w:divBdr>
        <w:top w:val="none" w:sz="0" w:space="0" w:color="auto"/>
        <w:left w:val="none" w:sz="0" w:space="0" w:color="auto"/>
        <w:bottom w:val="none" w:sz="0" w:space="0" w:color="auto"/>
        <w:right w:val="none" w:sz="0" w:space="0" w:color="auto"/>
      </w:divBdr>
    </w:div>
    <w:div w:id="245502759">
      <w:bodyDiv w:val="1"/>
      <w:marLeft w:val="0"/>
      <w:marRight w:val="0"/>
      <w:marTop w:val="0"/>
      <w:marBottom w:val="0"/>
      <w:divBdr>
        <w:top w:val="none" w:sz="0" w:space="0" w:color="auto"/>
        <w:left w:val="none" w:sz="0" w:space="0" w:color="auto"/>
        <w:bottom w:val="none" w:sz="0" w:space="0" w:color="auto"/>
        <w:right w:val="none" w:sz="0" w:space="0" w:color="auto"/>
      </w:divBdr>
    </w:div>
    <w:div w:id="262422562">
      <w:bodyDiv w:val="1"/>
      <w:marLeft w:val="0"/>
      <w:marRight w:val="0"/>
      <w:marTop w:val="0"/>
      <w:marBottom w:val="0"/>
      <w:divBdr>
        <w:top w:val="none" w:sz="0" w:space="0" w:color="auto"/>
        <w:left w:val="none" w:sz="0" w:space="0" w:color="auto"/>
        <w:bottom w:val="none" w:sz="0" w:space="0" w:color="auto"/>
        <w:right w:val="none" w:sz="0" w:space="0" w:color="auto"/>
      </w:divBdr>
    </w:div>
    <w:div w:id="263224621">
      <w:bodyDiv w:val="1"/>
      <w:marLeft w:val="0"/>
      <w:marRight w:val="0"/>
      <w:marTop w:val="0"/>
      <w:marBottom w:val="0"/>
      <w:divBdr>
        <w:top w:val="none" w:sz="0" w:space="0" w:color="auto"/>
        <w:left w:val="none" w:sz="0" w:space="0" w:color="auto"/>
        <w:bottom w:val="none" w:sz="0" w:space="0" w:color="auto"/>
        <w:right w:val="none" w:sz="0" w:space="0" w:color="auto"/>
      </w:divBdr>
    </w:div>
    <w:div w:id="263269217">
      <w:bodyDiv w:val="1"/>
      <w:marLeft w:val="0"/>
      <w:marRight w:val="0"/>
      <w:marTop w:val="0"/>
      <w:marBottom w:val="0"/>
      <w:divBdr>
        <w:top w:val="none" w:sz="0" w:space="0" w:color="auto"/>
        <w:left w:val="none" w:sz="0" w:space="0" w:color="auto"/>
        <w:bottom w:val="none" w:sz="0" w:space="0" w:color="auto"/>
        <w:right w:val="none" w:sz="0" w:space="0" w:color="auto"/>
      </w:divBdr>
    </w:div>
    <w:div w:id="287128519">
      <w:bodyDiv w:val="1"/>
      <w:marLeft w:val="0"/>
      <w:marRight w:val="0"/>
      <w:marTop w:val="0"/>
      <w:marBottom w:val="0"/>
      <w:divBdr>
        <w:top w:val="none" w:sz="0" w:space="0" w:color="auto"/>
        <w:left w:val="none" w:sz="0" w:space="0" w:color="auto"/>
        <w:bottom w:val="none" w:sz="0" w:space="0" w:color="auto"/>
        <w:right w:val="none" w:sz="0" w:space="0" w:color="auto"/>
      </w:divBdr>
    </w:div>
    <w:div w:id="291329809">
      <w:bodyDiv w:val="1"/>
      <w:marLeft w:val="0"/>
      <w:marRight w:val="0"/>
      <w:marTop w:val="0"/>
      <w:marBottom w:val="0"/>
      <w:divBdr>
        <w:top w:val="none" w:sz="0" w:space="0" w:color="auto"/>
        <w:left w:val="none" w:sz="0" w:space="0" w:color="auto"/>
        <w:bottom w:val="none" w:sz="0" w:space="0" w:color="auto"/>
        <w:right w:val="none" w:sz="0" w:space="0" w:color="auto"/>
      </w:divBdr>
    </w:div>
    <w:div w:id="309988255">
      <w:bodyDiv w:val="1"/>
      <w:marLeft w:val="0"/>
      <w:marRight w:val="0"/>
      <w:marTop w:val="0"/>
      <w:marBottom w:val="0"/>
      <w:divBdr>
        <w:top w:val="none" w:sz="0" w:space="0" w:color="auto"/>
        <w:left w:val="none" w:sz="0" w:space="0" w:color="auto"/>
        <w:bottom w:val="none" w:sz="0" w:space="0" w:color="auto"/>
        <w:right w:val="none" w:sz="0" w:space="0" w:color="auto"/>
      </w:divBdr>
    </w:div>
    <w:div w:id="320890641">
      <w:bodyDiv w:val="1"/>
      <w:marLeft w:val="0"/>
      <w:marRight w:val="0"/>
      <w:marTop w:val="0"/>
      <w:marBottom w:val="0"/>
      <w:divBdr>
        <w:top w:val="none" w:sz="0" w:space="0" w:color="auto"/>
        <w:left w:val="none" w:sz="0" w:space="0" w:color="auto"/>
        <w:bottom w:val="none" w:sz="0" w:space="0" w:color="auto"/>
        <w:right w:val="none" w:sz="0" w:space="0" w:color="auto"/>
      </w:divBdr>
    </w:div>
    <w:div w:id="327100580">
      <w:bodyDiv w:val="1"/>
      <w:marLeft w:val="0"/>
      <w:marRight w:val="0"/>
      <w:marTop w:val="0"/>
      <w:marBottom w:val="0"/>
      <w:divBdr>
        <w:top w:val="none" w:sz="0" w:space="0" w:color="auto"/>
        <w:left w:val="none" w:sz="0" w:space="0" w:color="auto"/>
        <w:bottom w:val="none" w:sz="0" w:space="0" w:color="auto"/>
        <w:right w:val="none" w:sz="0" w:space="0" w:color="auto"/>
      </w:divBdr>
    </w:div>
    <w:div w:id="339820056">
      <w:bodyDiv w:val="1"/>
      <w:marLeft w:val="0"/>
      <w:marRight w:val="0"/>
      <w:marTop w:val="0"/>
      <w:marBottom w:val="0"/>
      <w:divBdr>
        <w:top w:val="none" w:sz="0" w:space="0" w:color="auto"/>
        <w:left w:val="none" w:sz="0" w:space="0" w:color="auto"/>
        <w:bottom w:val="none" w:sz="0" w:space="0" w:color="auto"/>
        <w:right w:val="none" w:sz="0" w:space="0" w:color="auto"/>
      </w:divBdr>
    </w:div>
    <w:div w:id="446243630">
      <w:bodyDiv w:val="1"/>
      <w:marLeft w:val="0"/>
      <w:marRight w:val="0"/>
      <w:marTop w:val="0"/>
      <w:marBottom w:val="0"/>
      <w:divBdr>
        <w:top w:val="none" w:sz="0" w:space="0" w:color="auto"/>
        <w:left w:val="none" w:sz="0" w:space="0" w:color="auto"/>
        <w:bottom w:val="none" w:sz="0" w:space="0" w:color="auto"/>
        <w:right w:val="none" w:sz="0" w:space="0" w:color="auto"/>
      </w:divBdr>
    </w:div>
    <w:div w:id="453327640">
      <w:bodyDiv w:val="1"/>
      <w:marLeft w:val="0"/>
      <w:marRight w:val="0"/>
      <w:marTop w:val="0"/>
      <w:marBottom w:val="0"/>
      <w:divBdr>
        <w:top w:val="none" w:sz="0" w:space="0" w:color="auto"/>
        <w:left w:val="none" w:sz="0" w:space="0" w:color="auto"/>
        <w:bottom w:val="none" w:sz="0" w:space="0" w:color="auto"/>
        <w:right w:val="none" w:sz="0" w:space="0" w:color="auto"/>
      </w:divBdr>
    </w:div>
    <w:div w:id="454560786">
      <w:bodyDiv w:val="1"/>
      <w:marLeft w:val="0"/>
      <w:marRight w:val="0"/>
      <w:marTop w:val="0"/>
      <w:marBottom w:val="0"/>
      <w:divBdr>
        <w:top w:val="none" w:sz="0" w:space="0" w:color="auto"/>
        <w:left w:val="none" w:sz="0" w:space="0" w:color="auto"/>
        <w:bottom w:val="none" w:sz="0" w:space="0" w:color="auto"/>
        <w:right w:val="none" w:sz="0" w:space="0" w:color="auto"/>
      </w:divBdr>
    </w:div>
    <w:div w:id="484324106">
      <w:bodyDiv w:val="1"/>
      <w:marLeft w:val="0"/>
      <w:marRight w:val="0"/>
      <w:marTop w:val="0"/>
      <w:marBottom w:val="0"/>
      <w:divBdr>
        <w:top w:val="none" w:sz="0" w:space="0" w:color="auto"/>
        <w:left w:val="none" w:sz="0" w:space="0" w:color="auto"/>
        <w:bottom w:val="none" w:sz="0" w:space="0" w:color="auto"/>
        <w:right w:val="none" w:sz="0" w:space="0" w:color="auto"/>
      </w:divBdr>
    </w:div>
    <w:div w:id="527643995">
      <w:bodyDiv w:val="1"/>
      <w:marLeft w:val="0"/>
      <w:marRight w:val="0"/>
      <w:marTop w:val="0"/>
      <w:marBottom w:val="0"/>
      <w:divBdr>
        <w:top w:val="none" w:sz="0" w:space="0" w:color="auto"/>
        <w:left w:val="none" w:sz="0" w:space="0" w:color="auto"/>
        <w:bottom w:val="none" w:sz="0" w:space="0" w:color="auto"/>
        <w:right w:val="none" w:sz="0" w:space="0" w:color="auto"/>
      </w:divBdr>
    </w:div>
    <w:div w:id="530385914">
      <w:bodyDiv w:val="1"/>
      <w:marLeft w:val="0"/>
      <w:marRight w:val="0"/>
      <w:marTop w:val="0"/>
      <w:marBottom w:val="0"/>
      <w:divBdr>
        <w:top w:val="none" w:sz="0" w:space="0" w:color="auto"/>
        <w:left w:val="none" w:sz="0" w:space="0" w:color="auto"/>
        <w:bottom w:val="none" w:sz="0" w:space="0" w:color="auto"/>
        <w:right w:val="none" w:sz="0" w:space="0" w:color="auto"/>
      </w:divBdr>
    </w:div>
    <w:div w:id="553201933">
      <w:bodyDiv w:val="1"/>
      <w:marLeft w:val="0"/>
      <w:marRight w:val="0"/>
      <w:marTop w:val="0"/>
      <w:marBottom w:val="0"/>
      <w:divBdr>
        <w:top w:val="none" w:sz="0" w:space="0" w:color="auto"/>
        <w:left w:val="none" w:sz="0" w:space="0" w:color="auto"/>
        <w:bottom w:val="none" w:sz="0" w:space="0" w:color="auto"/>
        <w:right w:val="none" w:sz="0" w:space="0" w:color="auto"/>
      </w:divBdr>
    </w:div>
    <w:div w:id="557936078">
      <w:bodyDiv w:val="1"/>
      <w:marLeft w:val="0"/>
      <w:marRight w:val="0"/>
      <w:marTop w:val="0"/>
      <w:marBottom w:val="0"/>
      <w:divBdr>
        <w:top w:val="none" w:sz="0" w:space="0" w:color="auto"/>
        <w:left w:val="none" w:sz="0" w:space="0" w:color="auto"/>
        <w:bottom w:val="none" w:sz="0" w:space="0" w:color="auto"/>
        <w:right w:val="none" w:sz="0" w:space="0" w:color="auto"/>
      </w:divBdr>
    </w:div>
    <w:div w:id="565532171">
      <w:bodyDiv w:val="1"/>
      <w:marLeft w:val="0"/>
      <w:marRight w:val="0"/>
      <w:marTop w:val="0"/>
      <w:marBottom w:val="0"/>
      <w:divBdr>
        <w:top w:val="none" w:sz="0" w:space="0" w:color="auto"/>
        <w:left w:val="none" w:sz="0" w:space="0" w:color="auto"/>
        <w:bottom w:val="none" w:sz="0" w:space="0" w:color="auto"/>
        <w:right w:val="none" w:sz="0" w:space="0" w:color="auto"/>
      </w:divBdr>
    </w:div>
    <w:div w:id="582374660">
      <w:bodyDiv w:val="1"/>
      <w:marLeft w:val="0"/>
      <w:marRight w:val="0"/>
      <w:marTop w:val="0"/>
      <w:marBottom w:val="0"/>
      <w:divBdr>
        <w:top w:val="none" w:sz="0" w:space="0" w:color="auto"/>
        <w:left w:val="none" w:sz="0" w:space="0" w:color="auto"/>
        <w:bottom w:val="none" w:sz="0" w:space="0" w:color="auto"/>
        <w:right w:val="none" w:sz="0" w:space="0" w:color="auto"/>
      </w:divBdr>
    </w:div>
    <w:div w:id="591544999">
      <w:bodyDiv w:val="1"/>
      <w:marLeft w:val="0"/>
      <w:marRight w:val="0"/>
      <w:marTop w:val="0"/>
      <w:marBottom w:val="0"/>
      <w:divBdr>
        <w:top w:val="none" w:sz="0" w:space="0" w:color="auto"/>
        <w:left w:val="none" w:sz="0" w:space="0" w:color="auto"/>
        <w:bottom w:val="none" w:sz="0" w:space="0" w:color="auto"/>
        <w:right w:val="none" w:sz="0" w:space="0" w:color="auto"/>
      </w:divBdr>
    </w:div>
    <w:div w:id="599870540">
      <w:bodyDiv w:val="1"/>
      <w:marLeft w:val="0"/>
      <w:marRight w:val="0"/>
      <w:marTop w:val="0"/>
      <w:marBottom w:val="0"/>
      <w:divBdr>
        <w:top w:val="none" w:sz="0" w:space="0" w:color="auto"/>
        <w:left w:val="none" w:sz="0" w:space="0" w:color="auto"/>
        <w:bottom w:val="none" w:sz="0" w:space="0" w:color="auto"/>
        <w:right w:val="none" w:sz="0" w:space="0" w:color="auto"/>
      </w:divBdr>
    </w:div>
    <w:div w:id="602496906">
      <w:bodyDiv w:val="1"/>
      <w:marLeft w:val="0"/>
      <w:marRight w:val="0"/>
      <w:marTop w:val="0"/>
      <w:marBottom w:val="0"/>
      <w:divBdr>
        <w:top w:val="none" w:sz="0" w:space="0" w:color="auto"/>
        <w:left w:val="none" w:sz="0" w:space="0" w:color="auto"/>
        <w:bottom w:val="none" w:sz="0" w:space="0" w:color="auto"/>
        <w:right w:val="none" w:sz="0" w:space="0" w:color="auto"/>
      </w:divBdr>
    </w:div>
    <w:div w:id="604385970">
      <w:bodyDiv w:val="1"/>
      <w:marLeft w:val="0"/>
      <w:marRight w:val="0"/>
      <w:marTop w:val="0"/>
      <w:marBottom w:val="0"/>
      <w:divBdr>
        <w:top w:val="none" w:sz="0" w:space="0" w:color="auto"/>
        <w:left w:val="none" w:sz="0" w:space="0" w:color="auto"/>
        <w:bottom w:val="none" w:sz="0" w:space="0" w:color="auto"/>
        <w:right w:val="none" w:sz="0" w:space="0" w:color="auto"/>
      </w:divBdr>
    </w:div>
    <w:div w:id="627468890">
      <w:bodyDiv w:val="1"/>
      <w:marLeft w:val="0"/>
      <w:marRight w:val="0"/>
      <w:marTop w:val="0"/>
      <w:marBottom w:val="0"/>
      <w:divBdr>
        <w:top w:val="none" w:sz="0" w:space="0" w:color="auto"/>
        <w:left w:val="none" w:sz="0" w:space="0" w:color="auto"/>
        <w:bottom w:val="none" w:sz="0" w:space="0" w:color="auto"/>
        <w:right w:val="none" w:sz="0" w:space="0" w:color="auto"/>
      </w:divBdr>
    </w:div>
    <w:div w:id="638195236">
      <w:bodyDiv w:val="1"/>
      <w:marLeft w:val="0"/>
      <w:marRight w:val="0"/>
      <w:marTop w:val="0"/>
      <w:marBottom w:val="0"/>
      <w:divBdr>
        <w:top w:val="none" w:sz="0" w:space="0" w:color="auto"/>
        <w:left w:val="none" w:sz="0" w:space="0" w:color="auto"/>
        <w:bottom w:val="none" w:sz="0" w:space="0" w:color="auto"/>
        <w:right w:val="none" w:sz="0" w:space="0" w:color="auto"/>
      </w:divBdr>
    </w:div>
    <w:div w:id="668292159">
      <w:bodyDiv w:val="1"/>
      <w:marLeft w:val="0"/>
      <w:marRight w:val="0"/>
      <w:marTop w:val="0"/>
      <w:marBottom w:val="0"/>
      <w:divBdr>
        <w:top w:val="none" w:sz="0" w:space="0" w:color="auto"/>
        <w:left w:val="none" w:sz="0" w:space="0" w:color="auto"/>
        <w:bottom w:val="none" w:sz="0" w:space="0" w:color="auto"/>
        <w:right w:val="none" w:sz="0" w:space="0" w:color="auto"/>
      </w:divBdr>
    </w:div>
    <w:div w:id="669914125">
      <w:bodyDiv w:val="1"/>
      <w:marLeft w:val="0"/>
      <w:marRight w:val="0"/>
      <w:marTop w:val="0"/>
      <w:marBottom w:val="0"/>
      <w:divBdr>
        <w:top w:val="none" w:sz="0" w:space="0" w:color="auto"/>
        <w:left w:val="none" w:sz="0" w:space="0" w:color="auto"/>
        <w:bottom w:val="none" w:sz="0" w:space="0" w:color="auto"/>
        <w:right w:val="none" w:sz="0" w:space="0" w:color="auto"/>
      </w:divBdr>
    </w:div>
    <w:div w:id="687608573">
      <w:bodyDiv w:val="1"/>
      <w:marLeft w:val="0"/>
      <w:marRight w:val="0"/>
      <w:marTop w:val="0"/>
      <w:marBottom w:val="0"/>
      <w:divBdr>
        <w:top w:val="none" w:sz="0" w:space="0" w:color="auto"/>
        <w:left w:val="none" w:sz="0" w:space="0" w:color="auto"/>
        <w:bottom w:val="none" w:sz="0" w:space="0" w:color="auto"/>
        <w:right w:val="none" w:sz="0" w:space="0" w:color="auto"/>
      </w:divBdr>
    </w:div>
    <w:div w:id="688213398">
      <w:bodyDiv w:val="1"/>
      <w:marLeft w:val="0"/>
      <w:marRight w:val="0"/>
      <w:marTop w:val="0"/>
      <w:marBottom w:val="0"/>
      <w:divBdr>
        <w:top w:val="none" w:sz="0" w:space="0" w:color="auto"/>
        <w:left w:val="none" w:sz="0" w:space="0" w:color="auto"/>
        <w:bottom w:val="none" w:sz="0" w:space="0" w:color="auto"/>
        <w:right w:val="none" w:sz="0" w:space="0" w:color="auto"/>
      </w:divBdr>
    </w:div>
    <w:div w:id="691538756">
      <w:bodyDiv w:val="1"/>
      <w:marLeft w:val="0"/>
      <w:marRight w:val="0"/>
      <w:marTop w:val="0"/>
      <w:marBottom w:val="0"/>
      <w:divBdr>
        <w:top w:val="none" w:sz="0" w:space="0" w:color="auto"/>
        <w:left w:val="none" w:sz="0" w:space="0" w:color="auto"/>
        <w:bottom w:val="none" w:sz="0" w:space="0" w:color="auto"/>
        <w:right w:val="none" w:sz="0" w:space="0" w:color="auto"/>
      </w:divBdr>
    </w:div>
    <w:div w:id="692268002">
      <w:bodyDiv w:val="1"/>
      <w:marLeft w:val="0"/>
      <w:marRight w:val="0"/>
      <w:marTop w:val="0"/>
      <w:marBottom w:val="0"/>
      <w:divBdr>
        <w:top w:val="none" w:sz="0" w:space="0" w:color="auto"/>
        <w:left w:val="none" w:sz="0" w:space="0" w:color="auto"/>
        <w:bottom w:val="none" w:sz="0" w:space="0" w:color="auto"/>
        <w:right w:val="none" w:sz="0" w:space="0" w:color="auto"/>
      </w:divBdr>
    </w:div>
    <w:div w:id="694429399">
      <w:bodyDiv w:val="1"/>
      <w:marLeft w:val="0"/>
      <w:marRight w:val="0"/>
      <w:marTop w:val="0"/>
      <w:marBottom w:val="0"/>
      <w:divBdr>
        <w:top w:val="none" w:sz="0" w:space="0" w:color="auto"/>
        <w:left w:val="none" w:sz="0" w:space="0" w:color="auto"/>
        <w:bottom w:val="none" w:sz="0" w:space="0" w:color="auto"/>
        <w:right w:val="none" w:sz="0" w:space="0" w:color="auto"/>
      </w:divBdr>
    </w:div>
    <w:div w:id="703212417">
      <w:bodyDiv w:val="1"/>
      <w:marLeft w:val="0"/>
      <w:marRight w:val="0"/>
      <w:marTop w:val="0"/>
      <w:marBottom w:val="0"/>
      <w:divBdr>
        <w:top w:val="none" w:sz="0" w:space="0" w:color="auto"/>
        <w:left w:val="none" w:sz="0" w:space="0" w:color="auto"/>
        <w:bottom w:val="none" w:sz="0" w:space="0" w:color="auto"/>
        <w:right w:val="none" w:sz="0" w:space="0" w:color="auto"/>
      </w:divBdr>
    </w:div>
    <w:div w:id="716971874">
      <w:bodyDiv w:val="1"/>
      <w:marLeft w:val="0"/>
      <w:marRight w:val="0"/>
      <w:marTop w:val="0"/>
      <w:marBottom w:val="0"/>
      <w:divBdr>
        <w:top w:val="none" w:sz="0" w:space="0" w:color="auto"/>
        <w:left w:val="none" w:sz="0" w:space="0" w:color="auto"/>
        <w:bottom w:val="none" w:sz="0" w:space="0" w:color="auto"/>
        <w:right w:val="none" w:sz="0" w:space="0" w:color="auto"/>
      </w:divBdr>
    </w:div>
    <w:div w:id="730999833">
      <w:bodyDiv w:val="1"/>
      <w:marLeft w:val="0"/>
      <w:marRight w:val="0"/>
      <w:marTop w:val="0"/>
      <w:marBottom w:val="0"/>
      <w:divBdr>
        <w:top w:val="none" w:sz="0" w:space="0" w:color="auto"/>
        <w:left w:val="none" w:sz="0" w:space="0" w:color="auto"/>
        <w:bottom w:val="none" w:sz="0" w:space="0" w:color="auto"/>
        <w:right w:val="none" w:sz="0" w:space="0" w:color="auto"/>
      </w:divBdr>
    </w:div>
    <w:div w:id="732460166">
      <w:bodyDiv w:val="1"/>
      <w:marLeft w:val="0"/>
      <w:marRight w:val="0"/>
      <w:marTop w:val="0"/>
      <w:marBottom w:val="0"/>
      <w:divBdr>
        <w:top w:val="none" w:sz="0" w:space="0" w:color="auto"/>
        <w:left w:val="none" w:sz="0" w:space="0" w:color="auto"/>
        <w:bottom w:val="none" w:sz="0" w:space="0" w:color="auto"/>
        <w:right w:val="none" w:sz="0" w:space="0" w:color="auto"/>
      </w:divBdr>
    </w:div>
    <w:div w:id="751969945">
      <w:bodyDiv w:val="1"/>
      <w:marLeft w:val="0"/>
      <w:marRight w:val="0"/>
      <w:marTop w:val="0"/>
      <w:marBottom w:val="0"/>
      <w:divBdr>
        <w:top w:val="none" w:sz="0" w:space="0" w:color="auto"/>
        <w:left w:val="none" w:sz="0" w:space="0" w:color="auto"/>
        <w:bottom w:val="none" w:sz="0" w:space="0" w:color="auto"/>
        <w:right w:val="none" w:sz="0" w:space="0" w:color="auto"/>
      </w:divBdr>
    </w:div>
    <w:div w:id="767652539">
      <w:bodyDiv w:val="1"/>
      <w:marLeft w:val="0"/>
      <w:marRight w:val="0"/>
      <w:marTop w:val="0"/>
      <w:marBottom w:val="0"/>
      <w:divBdr>
        <w:top w:val="none" w:sz="0" w:space="0" w:color="auto"/>
        <w:left w:val="none" w:sz="0" w:space="0" w:color="auto"/>
        <w:bottom w:val="none" w:sz="0" w:space="0" w:color="auto"/>
        <w:right w:val="none" w:sz="0" w:space="0" w:color="auto"/>
      </w:divBdr>
    </w:div>
    <w:div w:id="773748852">
      <w:bodyDiv w:val="1"/>
      <w:marLeft w:val="0"/>
      <w:marRight w:val="0"/>
      <w:marTop w:val="0"/>
      <w:marBottom w:val="0"/>
      <w:divBdr>
        <w:top w:val="none" w:sz="0" w:space="0" w:color="auto"/>
        <w:left w:val="none" w:sz="0" w:space="0" w:color="auto"/>
        <w:bottom w:val="none" w:sz="0" w:space="0" w:color="auto"/>
        <w:right w:val="none" w:sz="0" w:space="0" w:color="auto"/>
      </w:divBdr>
    </w:div>
    <w:div w:id="829516322">
      <w:bodyDiv w:val="1"/>
      <w:marLeft w:val="0"/>
      <w:marRight w:val="0"/>
      <w:marTop w:val="0"/>
      <w:marBottom w:val="0"/>
      <w:divBdr>
        <w:top w:val="none" w:sz="0" w:space="0" w:color="auto"/>
        <w:left w:val="none" w:sz="0" w:space="0" w:color="auto"/>
        <w:bottom w:val="none" w:sz="0" w:space="0" w:color="auto"/>
        <w:right w:val="none" w:sz="0" w:space="0" w:color="auto"/>
      </w:divBdr>
    </w:div>
    <w:div w:id="839929367">
      <w:bodyDiv w:val="1"/>
      <w:marLeft w:val="0"/>
      <w:marRight w:val="0"/>
      <w:marTop w:val="0"/>
      <w:marBottom w:val="0"/>
      <w:divBdr>
        <w:top w:val="none" w:sz="0" w:space="0" w:color="auto"/>
        <w:left w:val="none" w:sz="0" w:space="0" w:color="auto"/>
        <w:bottom w:val="none" w:sz="0" w:space="0" w:color="auto"/>
        <w:right w:val="none" w:sz="0" w:space="0" w:color="auto"/>
      </w:divBdr>
    </w:div>
    <w:div w:id="863203698">
      <w:bodyDiv w:val="1"/>
      <w:marLeft w:val="0"/>
      <w:marRight w:val="0"/>
      <w:marTop w:val="0"/>
      <w:marBottom w:val="0"/>
      <w:divBdr>
        <w:top w:val="none" w:sz="0" w:space="0" w:color="auto"/>
        <w:left w:val="none" w:sz="0" w:space="0" w:color="auto"/>
        <w:bottom w:val="none" w:sz="0" w:space="0" w:color="auto"/>
        <w:right w:val="none" w:sz="0" w:space="0" w:color="auto"/>
      </w:divBdr>
    </w:div>
    <w:div w:id="866142973">
      <w:bodyDiv w:val="1"/>
      <w:marLeft w:val="0"/>
      <w:marRight w:val="0"/>
      <w:marTop w:val="0"/>
      <w:marBottom w:val="0"/>
      <w:divBdr>
        <w:top w:val="none" w:sz="0" w:space="0" w:color="auto"/>
        <w:left w:val="none" w:sz="0" w:space="0" w:color="auto"/>
        <w:bottom w:val="none" w:sz="0" w:space="0" w:color="auto"/>
        <w:right w:val="none" w:sz="0" w:space="0" w:color="auto"/>
      </w:divBdr>
    </w:div>
    <w:div w:id="878785967">
      <w:bodyDiv w:val="1"/>
      <w:marLeft w:val="0"/>
      <w:marRight w:val="0"/>
      <w:marTop w:val="0"/>
      <w:marBottom w:val="0"/>
      <w:divBdr>
        <w:top w:val="none" w:sz="0" w:space="0" w:color="auto"/>
        <w:left w:val="none" w:sz="0" w:space="0" w:color="auto"/>
        <w:bottom w:val="none" w:sz="0" w:space="0" w:color="auto"/>
        <w:right w:val="none" w:sz="0" w:space="0" w:color="auto"/>
      </w:divBdr>
    </w:div>
    <w:div w:id="897589791">
      <w:bodyDiv w:val="1"/>
      <w:marLeft w:val="0"/>
      <w:marRight w:val="0"/>
      <w:marTop w:val="0"/>
      <w:marBottom w:val="0"/>
      <w:divBdr>
        <w:top w:val="none" w:sz="0" w:space="0" w:color="auto"/>
        <w:left w:val="none" w:sz="0" w:space="0" w:color="auto"/>
        <w:bottom w:val="none" w:sz="0" w:space="0" w:color="auto"/>
        <w:right w:val="none" w:sz="0" w:space="0" w:color="auto"/>
      </w:divBdr>
    </w:div>
    <w:div w:id="915482874">
      <w:bodyDiv w:val="1"/>
      <w:marLeft w:val="0"/>
      <w:marRight w:val="0"/>
      <w:marTop w:val="0"/>
      <w:marBottom w:val="0"/>
      <w:divBdr>
        <w:top w:val="none" w:sz="0" w:space="0" w:color="auto"/>
        <w:left w:val="none" w:sz="0" w:space="0" w:color="auto"/>
        <w:bottom w:val="none" w:sz="0" w:space="0" w:color="auto"/>
        <w:right w:val="none" w:sz="0" w:space="0" w:color="auto"/>
      </w:divBdr>
    </w:div>
    <w:div w:id="915743571">
      <w:bodyDiv w:val="1"/>
      <w:marLeft w:val="0"/>
      <w:marRight w:val="0"/>
      <w:marTop w:val="0"/>
      <w:marBottom w:val="0"/>
      <w:divBdr>
        <w:top w:val="none" w:sz="0" w:space="0" w:color="auto"/>
        <w:left w:val="none" w:sz="0" w:space="0" w:color="auto"/>
        <w:bottom w:val="none" w:sz="0" w:space="0" w:color="auto"/>
        <w:right w:val="none" w:sz="0" w:space="0" w:color="auto"/>
      </w:divBdr>
    </w:div>
    <w:div w:id="946735242">
      <w:bodyDiv w:val="1"/>
      <w:marLeft w:val="0"/>
      <w:marRight w:val="0"/>
      <w:marTop w:val="0"/>
      <w:marBottom w:val="0"/>
      <w:divBdr>
        <w:top w:val="none" w:sz="0" w:space="0" w:color="auto"/>
        <w:left w:val="none" w:sz="0" w:space="0" w:color="auto"/>
        <w:bottom w:val="none" w:sz="0" w:space="0" w:color="auto"/>
        <w:right w:val="none" w:sz="0" w:space="0" w:color="auto"/>
      </w:divBdr>
    </w:div>
    <w:div w:id="977221891">
      <w:bodyDiv w:val="1"/>
      <w:marLeft w:val="0"/>
      <w:marRight w:val="0"/>
      <w:marTop w:val="0"/>
      <w:marBottom w:val="0"/>
      <w:divBdr>
        <w:top w:val="none" w:sz="0" w:space="0" w:color="auto"/>
        <w:left w:val="none" w:sz="0" w:space="0" w:color="auto"/>
        <w:bottom w:val="none" w:sz="0" w:space="0" w:color="auto"/>
        <w:right w:val="none" w:sz="0" w:space="0" w:color="auto"/>
      </w:divBdr>
    </w:div>
    <w:div w:id="992028037">
      <w:bodyDiv w:val="1"/>
      <w:marLeft w:val="0"/>
      <w:marRight w:val="0"/>
      <w:marTop w:val="0"/>
      <w:marBottom w:val="0"/>
      <w:divBdr>
        <w:top w:val="none" w:sz="0" w:space="0" w:color="auto"/>
        <w:left w:val="none" w:sz="0" w:space="0" w:color="auto"/>
        <w:bottom w:val="none" w:sz="0" w:space="0" w:color="auto"/>
        <w:right w:val="none" w:sz="0" w:space="0" w:color="auto"/>
      </w:divBdr>
    </w:div>
    <w:div w:id="1011026233">
      <w:bodyDiv w:val="1"/>
      <w:marLeft w:val="0"/>
      <w:marRight w:val="0"/>
      <w:marTop w:val="0"/>
      <w:marBottom w:val="0"/>
      <w:divBdr>
        <w:top w:val="none" w:sz="0" w:space="0" w:color="auto"/>
        <w:left w:val="none" w:sz="0" w:space="0" w:color="auto"/>
        <w:bottom w:val="none" w:sz="0" w:space="0" w:color="auto"/>
        <w:right w:val="none" w:sz="0" w:space="0" w:color="auto"/>
      </w:divBdr>
    </w:div>
    <w:div w:id="1014763822">
      <w:bodyDiv w:val="1"/>
      <w:marLeft w:val="0"/>
      <w:marRight w:val="0"/>
      <w:marTop w:val="0"/>
      <w:marBottom w:val="0"/>
      <w:divBdr>
        <w:top w:val="none" w:sz="0" w:space="0" w:color="auto"/>
        <w:left w:val="none" w:sz="0" w:space="0" w:color="auto"/>
        <w:bottom w:val="none" w:sz="0" w:space="0" w:color="auto"/>
        <w:right w:val="none" w:sz="0" w:space="0" w:color="auto"/>
      </w:divBdr>
    </w:div>
    <w:div w:id="1027757896">
      <w:bodyDiv w:val="1"/>
      <w:marLeft w:val="0"/>
      <w:marRight w:val="0"/>
      <w:marTop w:val="0"/>
      <w:marBottom w:val="0"/>
      <w:divBdr>
        <w:top w:val="none" w:sz="0" w:space="0" w:color="auto"/>
        <w:left w:val="none" w:sz="0" w:space="0" w:color="auto"/>
        <w:bottom w:val="none" w:sz="0" w:space="0" w:color="auto"/>
        <w:right w:val="none" w:sz="0" w:space="0" w:color="auto"/>
      </w:divBdr>
    </w:div>
    <w:div w:id="1036542043">
      <w:bodyDiv w:val="1"/>
      <w:marLeft w:val="0"/>
      <w:marRight w:val="0"/>
      <w:marTop w:val="0"/>
      <w:marBottom w:val="0"/>
      <w:divBdr>
        <w:top w:val="none" w:sz="0" w:space="0" w:color="auto"/>
        <w:left w:val="none" w:sz="0" w:space="0" w:color="auto"/>
        <w:bottom w:val="none" w:sz="0" w:space="0" w:color="auto"/>
        <w:right w:val="none" w:sz="0" w:space="0" w:color="auto"/>
      </w:divBdr>
    </w:div>
    <w:div w:id="1043024404">
      <w:bodyDiv w:val="1"/>
      <w:marLeft w:val="0"/>
      <w:marRight w:val="0"/>
      <w:marTop w:val="0"/>
      <w:marBottom w:val="0"/>
      <w:divBdr>
        <w:top w:val="none" w:sz="0" w:space="0" w:color="auto"/>
        <w:left w:val="none" w:sz="0" w:space="0" w:color="auto"/>
        <w:bottom w:val="none" w:sz="0" w:space="0" w:color="auto"/>
        <w:right w:val="none" w:sz="0" w:space="0" w:color="auto"/>
      </w:divBdr>
    </w:div>
    <w:div w:id="1111629391">
      <w:bodyDiv w:val="1"/>
      <w:marLeft w:val="0"/>
      <w:marRight w:val="0"/>
      <w:marTop w:val="0"/>
      <w:marBottom w:val="0"/>
      <w:divBdr>
        <w:top w:val="none" w:sz="0" w:space="0" w:color="auto"/>
        <w:left w:val="none" w:sz="0" w:space="0" w:color="auto"/>
        <w:bottom w:val="none" w:sz="0" w:space="0" w:color="auto"/>
        <w:right w:val="none" w:sz="0" w:space="0" w:color="auto"/>
      </w:divBdr>
    </w:div>
    <w:div w:id="1143500623">
      <w:bodyDiv w:val="1"/>
      <w:marLeft w:val="0"/>
      <w:marRight w:val="0"/>
      <w:marTop w:val="0"/>
      <w:marBottom w:val="0"/>
      <w:divBdr>
        <w:top w:val="none" w:sz="0" w:space="0" w:color="auto"/>
        <w:left w:val="none" w:sz="0" w:space="0" w:color="auto"/>
        <w:bottom w:val="none" w:sz="0" w:space="0" w:color="auto"/>
        <w:right w:val="none" w:sz="0" w:space="0" w:color="auto"/>
      </w:divBdr>
    </w:div>
    <w:div w:id="1184127038">
      <w:bodyDiv w:val="1"/>
      <w:marLeft w:val="0"/>
      <w:marRight w:val="0"/>
      <w:marTop w:val="0"/>
      <w:marBottom w:val="0"/>
      <w:divBdr>
        <w:top w:val="none" w:sz="0" w:space="0" w:color="auto"/>
        <w:left w:val="none" w:sz="0" w:space="0" w:color="auto"/>
        <w:bottom w:val="none" w:sz="0" w:space="0" w:color="auto"/>
        <w:right w:val="none" w:sz="0" w:space="0" w:color="auto"/>
      </w:divBdr>
    </w:div>
    <w:div w:id="1209957440">
      <w:bodyDiv w:val="1"/>
      <w:marLeft w:val="0"/>
      <w:marRight w:val="0"/>
      <w:marTop w:val="0"/>
      <w:marBottom w:val="0"/>
      <w:divBdr>
        <w:top w:val="none" w:sz="0" w:space="0" w:color="auto"/>
        <w:left w:val="none" w:sz="0" w:space="0" w:color="auto"/>
        <w:bottom w:val="none" w:sz="0" w:space="0" w:color="auto"/>
        <w:right w:val="none" w:sz="0" w:space="0" w:color="auto"/>
      </w:divBdr>
    </w:div>
    <w:div w:id="1219054584">
      <w:bodyDiv w:val="1"/>
      <w:marLeft w:val="0"/>
      <w:marRight w:val="0"/>
      <w:marTop w:val="0"/>
      <w:marBottom w:val="0"/>
      <w:divBdr>
        <w:top w:val="none" w:sz="0" w:space="0" w:color="auto"/>
        <w:left w:val="none" w:sz="0" w:space="0" w:color="auto"/>
        <w:bottom w:val="none" w:sz="0" w:space="0" w:color="auto"/>
        <w:right w:val="none" w:sz="0" w:space="0" w:color="auto"/>
      </w:divBdr>
    </w:div>
    <w:div w:id="1232884402">
      <w:bodyDiv w:val="1"/>
      <w:marLeft w:val="0"/>
      <w:marRight w:val="0"/>
      <w:marTop w:val="0"/>
      <w:marBottom w:val="0"/>
      <w:divBdr>
        <w:top w:val="none" w:sz="0" w:space="0" w:color="auto"/>
        <w:left w:val="none" w:sz="0" w:space="0" w:color="auto"/>
        <w:bottom w:val="none" w:sz="0" w:space="0" w:color="auto"/>
        <w:right w:val="none" w:sz="0" w:space="0" w:color="auto"/>
      </w:divBdr>
    </w:div>
    <w:div w:id="1235046000">
      <w:bodyDiv w:val="1"/>
      <w:marLeft w:val="0"/>
      <w:marRight w:val="0"/>
      <w:marTop w:val="0"/>
      <w:marBottom w:val="0"/>
      <w:divBdr>
        <w:top w:val="none" w:sz="0" w:space="0" w:color="auto"/>
        <w:left w:val="none" w:sz="0" w:space="0" w:color="auto"/>
        <w:bottom w:val="none" w:sz="0" w:space="0" w:color="auto"/>
        <w:right w:val="none" w:sz="0" w:space="0" w:color="auto"/>
      </w:divBdr>
    </w:div>
    <w:div w:id="1238787444">
      <w:bodyDiv w:val="1"/>
      <w:marLeft w:val="0"/>
      <w:marRight w:val="0"/>
      <w:marTop w:val="0"/>
      <w:marBottom w:val="0"/>
      <w:divBdr>
        <w:top w:val="none" w:sz="0" w:space="0" w:color="auto"/>
        <w:left w:val="none" w:sz="0" w:space="0" w:color="auto"/>
        <w:bottom w:val="none" w:sz="0" w:space="0" w:color="auto"/>
        <w:right w:val="none" w:sz="0" w:space="0" w:color="auto"/>
      </w:divBdr>
    </w:div>
    <w:div w:id="1244290826">
      <w:bodyDiv w:val="1"/>
      <w:marLeft w:val="0"/>
      <w:marRight w:val="0"/>
      <w:marTop w:val="0"/>
      <w:marBottom w:val="0"/>
      <w:divBdr>
        <w:top w:val="none" w:sz="0" w:space="0" w:color="auto"/>
        <w:left w:val="none" w:sz="0" w:space="0" w:color="auto"/>
        <w:bottom w:val="none" w:sz="0" w:space="0" w:color="auto"/>
        <w:right w:val="none" w:sz="0" w:space="0" w:color="auto"/>
      </w:divBdr>
    </w:div>
    <w:div w:id="1247300005">
      <w:bodyDiv w:val="1"/>
      <w:marLeft w:val="0"/>
      <w:marRight w:val="0"/>
      <w:marTop w:val="0"/>
      <w:marBottom w:val="0"/>
      <w:divBdr>
        <w:top w:val="none" w:sz="0" w:space="0" w:color="auto"/>
        <w:left w:val="none" w:sz="0" w:space="0" w:color="auto"/>
        <w:bottom w:val="none" w:sz="0" w:space="0" w:color="auto"/>
        <w:right w:val="none" w:sz="0" w:space="0" w:color="auto"/>
      </w:divBdr>
    </w:div>
    <w:div w:id="1255355096">
      <w:bodyDiv w:val="1"/>
      <w:marLeft w:val="0"/>
      <w:marRight w:val="0"/>
      <w:marTop w:val="0"/>
      <w:marBottom w:val="0"/>
      <w:divBdr>
        <w:top w:val="none" w:sz="0" w:space="0" w:color="auto"/>
        <w:left w:val="none" w:sz="0" w:space="0" w:color="auto"/>
        <w:bottom w:val="none" w:sz="0" w:space="0" w:color="auto"/>
        <w:right w:val="none" w:sz="0" w:space="0" w:color="auto"/>
      </w:divBdr>
    </w:div>
    <w:div w:id="1282150184">
      <w:bodyDiv w:val="1"/>
      <w:marLeft w:val="0"/>
      <w:marRight w:val="0"/>
      <w:marTop w:val="0"/>
      <w:marBottom w:val="0"/>
      <w:divBdr>
        <w:top w:val="none" w:sz="0" w:space="0" w:color="auto"/>
        <w:left w:val="none" w:sz="0" w:space="0" w:color="auto"/>
        <w:bottom w:val="none" w:sz="0" w:space="0" w:color="auto"/>
        <w:right w:val="none" w:sz="0" w:space="0" w:color="auto"/>
      </w:divBdr>
    </w:div>
    <w:div w:id="1305039113">
      <w:bodyDiv w:val="1"/>
      <w:marLeft w:val="0"/>
      <w:marRight w:val="0"/>
      <w:marTop w:val="0"/>
      <w:marBottom w:val="0"/>
      <w:divBdr>
        <w:top w:val="none" w:sz="0" w:space="0" w:color="auto"/>
        <w:left w:val="none" w:sz="0" w:space="0" w:color="auto"/>
        <w:bottom w:val="none" w:sz="0" w:space="0" w:color="auto"/>
        <w:right w:val="none" w:sz="0" w:space="0" w:color="auto"/>
      </w:divBdr>
    </w:div>
    <w:div w:id="1311013426">
      <w:bodyDiv w:val="1"/>
      <w:marLeft w:val="0"/>
      <w:marRight w:val="0"/>
      <w:marTop w:val="0"/>
      <w:marBottom w:val="0"/>
      <w:divBdr>
        <w:top w:val="none" w:sz="0" w:space="0" w:color="auto"/>
        <w:left w:val="none" w:sz="0" w:space="0" w:color="auto"/>
        <w:bottom w:val="none" w:sz="0" w:space="0" w:color="auto"/>
        <w:right w:val="none" w:sz="0" w:space="0" w:color="auto"/>
      </w:divBdr>
    </w:div>
    <w:div w:id="1315914515">
      <w:bodyDiv w:val="1"/>
      <w:marLeft w:val="0"/>
      <w:marRight w:val="0"/>
      <w:marTop w:val="0"/>
      <w:marBottom w:val="0"/>
      <w:divBdr>
        <w:top w:val="none" w:sz="0" w:space="0" w:color="auto"/>
        <w:left w:val="none" w:sz="0" w:space="0" w:color="auto"/>
        <w:bottom w:val="none" w:sz="0" w:space="0" w:color="auto"/>
        <w:right w:val="none" w:sz="0" w:space="0" w:color="auto"/>
      </w:divBdr>
    </w:div>
    <w:div w:id="1317370025">
      <w:bodyDiv w:val="1"/>
      <w:marLeft w:val="0"/>
      <w:marRight w:val="0"/>
      <w:marTop w:val="0"/>
      <w:marBottom w:val="0"/>
      <w:divBdr>
        <w:top w:val="none" w:sz="0" w:space="0" w:color="auto"/>
        <w:left w:val="none" w:sz="0" w:space="0" w:color="auto"/>
        <w:bottom w:val="none" w:sz="0" w:space="0" w:color="auto"/>
        <w:right w:val="none" w:sz="0" w:space="0" w:color="auto"/>
      </w:divBdr>
    </w:div>
    <w:div w:id="1319919600">
      <w:bodyDiv w:val="1"/>
      <w:marLeft w:val="0"/>
      <w:marRight w:val="0"/>
      <w:marTop w:val="0"/>
      <w:marBottom w:val="0"/>
      <w:divBdr>
        <w:top w:val="none" w:sz="0" w:space="0" w:color="auto"/>
        <w:left w:val="none" w:sz="0" w:space="0" w:color="auto"/>
        <w:bottom w:val="none" w:sz="0" w:space="0" w:color="auto"/>
        <w:right w:val="none" w:sz="0" w:space="0" w:color="auto"/>
      </w:divBdr>
    </w:div>
    <w:div w:id="1350374013">
      <w:bodyDiv w:val="1"/>
      <w:marLeft w:val="0"/>
      <w:marRight w:val="0"/>
      <w:marTop w:val="0"/>
      <w:marBottom w:val="0"/>
      <w:divBdr>
        <w:top w:val="none" w:sz="0" w:space="0" w:color="auto"/>
        <w:left w:val="none" w:sz="0" w:space="0" w:color="auto"/>
        <w:bottom w:val="none" w:sz="0" w:space="0" w:color="auto"/>
        <w:right w:val="none" w:sz="0" w:space="0" w:color="auto"/>
      </w:divBdr>
    </w:div>
    <w:div w:id="1352486057">
      <w:bodyDiv w:val="1"/>
      <w:marLeft w:val="0"/>
      <w:marRight w:val="0"/>
      <w:marTop w:val="0"/>
      <w:marBottom w:val="0"/>
      <w:divBdr>
        <w:top w:val="none" w:sz="0" w:space="0" w:color="auto"/>
        <w:left w:val="none" w:sz="0" w:space="0" w:color="auto"/>
        <w:bottom w:val="none" w:sz="0" w:space="0" w:color="auto"/>
        <w:right w:val="none" w:sz="0" w:space="0" w:color="auto"/>
      </w:divBdr>
    </w:div>
    <w:div w:id="1369529880">
      <w:bodyDiv w:val="1"/>
      <w:marLeft w:val="0"/>
      <w:marRight w:val="0"/>
      <w:marTop w:val="0"/>
      <w:marBottom w:val="0"/>
      <w:divBdr>
        <w:top w:val="none" w:sz="0" w:space="0" w:color="auto"/>
        <w:left w:val="none" w:sz="0" w:space="0" w:color="auto"/>
        <w:bottom w:val="none" w:sz="0" w:space="0" w:color="auto"/>
        <w:right w:val="none" w:sz="0" w:space="0" w:color="auto"/>
      </w:divBdr>
    </w:div>
    <w:div w:id="1371615831">
      <w:bodyDiv w:val="1"/>
      <w:marLeft w:val="0"/>
      <w:marRight w:val="0"/>
      <w:marTop w:val="0"/>
      <w:marBottom w:val="0"/>
      <w:divBdr>
        <w:top w:val="none" w:sz="0" w:space="0" w:color="auto"/>
        <w:left w:val="none" w:sz="0" w:space="0" w:color="auto"/>
        <w:bottom w:val="none" w:sz="0" w:space="0" w:color="auto"/>
        <w:right w:val="none" w:sz="0" w:space="0" w:color="auto"/>
      </w:divBdr>
    </w:div>
    <w:div w:id="1374964340">
      <w:bodyDiv w:val="1"/>
      <w:marLeft w:val="0"/>
      <w:marRight w:val="0"/>
      <w:marTop w:val="0"/>
      <w:marBottom w:val="0"/>
      <w:divBdr>
        <w:top w:val="none" w:sz="0" w:space="0" w:color="auto"/>
        <w:left w:val="none" w:sz="0" w:space="0" w:color="auto"/>
        <w:bottom w:val="none" w:sz="0" w:space="0" w:color="auto"/>
        <w:right w:val="none" w:sz="0" w:space="0" w:color="auto"/>
      </w:divBdr>
    </w:div>
    <w:div w:id="1379621912">
      <w:bodyDiv w:val="1"/>
      <w:marLeft w:val="0"/>
      <w:marRight w:val="0"/>
      <w:marTop w:val="0"/>
      <w:marBottom w:val="0"/>
      <w:divBdr>
        <w:top w:val="none" w:sz="0" w:space="0" w:color="auto"/>
        <w:left w:val="none" w:sz="0" w:space="0" w:color="auto"/>
        <w:bottom w:val="none" w:sz="0" w:space="0" w:color="auto"/>
        <w:right w:val="none" w:sz="0" w:space="0" w:color="auto"/>
      </w:divBdr>
    </w:div>
    <w:div w:id="1380592043">
      <w:bodyDiv w:val="1"/>
      <w:marLeft w:val="0"/>
      <w:marRight w:val="0"/>
      <w:marTop w:val="0"/>
      <w:marBottom w:val="0"/>
      <w:divBdr>
        <w:top w:val="none" w:sz="0" w:space="0" w:color="auto"/>
        <w:left w:val="none" w:sz="0" w:space="0" w:color="auto"/>
        <w:bottom w:val="none" w:sz="0" w:space="0" w:color="auto"/>
        <w:right w:val="none" w:sz="0" w:space="0" w:color="auto"/>
      </w:divBdr>
    </w:div>
    <w:div w:id="1388139584">
      <w:bodyDiv w:val="1"/>
      <w:marLeft w:val="0"/>
      <w:marRight w:val="0"/>
      <w:marTop w:val="0"/>
      <w:marBottom w:val="0"/>
      <w:divBdr>
        <w:top w:val="none" w:sz="0" w:space="0" w:color="auto"/>
        <w:left w:val="none" w:sz="0" w:space="0" w:color="auto"/>
        <w:bottom w:val="none" w:sz="0" w:space="0" w:color="auto"/>
        <w:right w:val="none" w:sz="0" w:space="0" w:color="auto"/>
      </w:divBdr>
    </w:div>
    <w:div w:id="1393384315">
      <w:bodyDiv w:val="1"/>
      <w:marLeft w:val="0"/>
      <w:marRight w:val="0"/>
      <w:marTop w:val="0"/>
      <w:marBottom w:val="0"/>
      <w:divBdr>
        <w:top w:val="none" w:sz="0" w:space="0" w:color="auto"/>
        <w:left w:val="none" w:sz="0" w:space="0" w:color="auto"/>
        <w:bottom w:val="none" w:sz="0" w:space="0" w:color="auto"/>
        <w:right w:val="none" w:sz="0" w:space="0" w:color="auto"/>
      </w:divBdr>
    </w:div>
    <w:div w:id="1444155135">
      <w:bodyDiv w:val="1"/>
      <w:marLeft w:val="0"/>
      <w:marRight w:val="0"/>
      <w:marTop w:val="0"/>
      <w:marBottom w:val="0"/>
      <w:divBdr>
        <w:top w:val="none" w:sz="0" w:space="0" w:color="auto"/>
        <w:left w:val="none" w:sz="0" w:space="0" w:color="auto"/>
        <w:bottom w:val="none" w:sz="0" w:space="0" w:color="auto"/>
        <w:right w:val="none" w:sz="0" w:space="0" w:color="auto"/>
      </w:divBdr>
    </w:div>
    <w:div w:id="1511215698">
      <w:bodyDiv w:val="1"/>
      <w:marLeft w:val="0"/>
      <w:marRight w:val="0"/>
      <w:marTop w:val="0"/>
      <w:marBottom w:val="0"/>
      <w:divBdr>
        <w:top w:val="none" w:sz="0" w:space="0" w:color="auto"/>
        <w:left w:val="none" w:sz="0" w:space="0" w:color="auto"/>
        <w:bottom w:val="none" w:sz="0" w:space="0" w:color="auto"/>
        <w:right w:val="none" w:sz="0" w:space="0" w:color="auto"/>
      </w:divBdr>
    </w:div>
    <w:div w:id="1520269287">
      <w:bodyDiv w:val="1"/>
      <w:marLeft w:val="0"/>
      <w:marRight w:val="0"/>
      <w:marTop w:val="0"/>
      <w:marBottom w:val="0"/>
      <w:divBdr>
        <w:top w:val="none" w:sz="0" w:space="0" w:color="auto"/>
        <w:left w:val="none" w:sz="0" w:space="0" w:color="auto"/>
        <w:bottom w:val="none" w:sz="0" w:space="0" w:color="auto"/>
        <w:right w:val="none" w:sz="0" w:space="0" w:color="auto"/>
      </w:divBdr>
    </w:div>
    <w:div w:id="1527058259">
      <w:bodyDiv w:val="1"/>
      <w:marLeft w:val="0"/>
      <w:marRight w:val="0"/>
      <w:marTop w:val="0"/>
      <w:marBottom w:val="0"/>
      <w:divBdr>
        <w:top w:val="none" w:sz="0" w:space="0" w:color="auto"/>
        <w:left w:val="none" w:sz="0" w:space="0" w:color="auto"/>
        <w:bottom w:val="none" w:sz="0" w:space="0" w:color="auto"/>
        <w:right w:val="none" w:sz="0" w:space="0" w:color="auto"/>
      </w:divBdr>
    </w:div>
    <w:div w:id="1533879373">
      <w:bodyDiv w:val="1"/>
      <w:marLeft w:val="0"/>
      <w:marRight w:val="0"/>
      <w:marTop w:val="0"/>
      <w:marBottom w:val="0"/>
      <w:divBdr>
        <w:top w:val="none" w:sz="0" w:space="0" w:color="auto"/>
        <w:left w:val="none" w:sz="0" w:space="0" w:color="auto"/>
        <w:bottom w:val="none" w:sz="0" w:space="0" w:color="auto"/>
        <w:right w:val="none" w:sz="0" w:space="0" w:color="auto"/>
      </w:divBdr>
    </w:div>
    <w:div w:id="1585648800">
      <w:bodyDiv w:val="1"/>
      <w:marLeft w:val="0"/>
      <w:marRight w:val="0"/>
      <w:marTop w:val="0"/>
      <w:marBottom w:val="0"/>
      <w:divBdr>
        <w:top w:val="none" w:sz="0" w:space="0" w:color="auto"/>
        <w:left w:val="none" w:sz="0" w:space="0" w:color="auto"/>
        <w:bottom w:val="none" w:sz="0" w:space="0" w:color="auto"/>
        <w:right w:val="none" w:sz="0" w:space="0" w:color="auto"/>
      </w:divBdr>
    </w:div>
    <w:div w:id="1593971068">
      <w:bodyDiv w:val="1"/>
      <w:marLeft w:val="0"/>
      <w:marRight w:val="0"/>
      <w:marTop w:val="0"/>
      <w:marBottom w:val="0"/>
      <w:divBdr>
        <w:top w:val="none" w:sz="0" w:space="0" w:color="auto"/>
        <w:left w:val="none" w:sz="0" w:space="0" w:color="auto"/>
        <w:bottom w:val="none" w:sz="0" w:space="0" w:color="auto"/>
        <w:right w:val="none" w:sz="0" w:space="0" w:color="auto"/>
      </w:divBdr>
    </w:div>
    <w:div w:id="1630089423">
      <w:bodyDiv w:val="1"/>
      <w:marLeft w:val="0"/>
      <w:marRight w:val="0"/>
      <w:marTop w:val="0"/>
      <w:marBottom w:val="0"/>
      <w:divBdr>
        <w:top w:val="none" w:sz="0" w:space="0" w:color="auto"/>
        <w:left w:val="none" w:sz="0" w:space="0" w:color="auto"/>
        <w:bottom w:val="none" w:sz="0" w:space="0" w:color="auto"/>
        <w:right w:val="none" w:sz="0" w:space="0" w:color="auto"/>
      </w:divBdr>
    </w:div>
    <w:div w:id="1674381360">
      <w:bodyDiv w:val="1"/>
      <w:marLeft w:val="0"/>
      <w:marRight w:val="0"/>
      <w:marTop w:val="0"/>
      <w:marBottom w:val="0"/>
      <w:divBdr>
        <w:top w:val="none" w:sz="0" w:space="0" w:color="auto"/>
        <w:left w:val="none" w:sz="0" w:space="0" w:color="auto"/>
        <w:bottom w:val="none" w:sz="0" w:space="0" w:color="auto"/>
        <w:right w:val="none" w:sz="0" w:space="0" w:color="auto"/>
      </w:divBdr>
    </w:div>
    <w:div w:id="1728189116">
      <w:bodyDiv w:val="1"/>
      <w:marLeft w:val="0"/>
      <w:marRight w:val="0"/>
      <w:marTop w:val="0"/>
      <w:marBottom w:val="0"/>
      <w:divBdr>
        <w:top w:val="none" w:sz="0" w:space="0" w:color="auto"/>
        <w:left w:val="none" w:sz="0" w:space="0" w:color="auto"/>
        <w:bottom w:val="none" w:sz="0" w:space="0" w:color="auto"/>
        <w:right w:val="none" w:sz="0" w:space="0" w:color="auto"/>
      </w:divBdr>
    </w:div>
    <w:div w:id="1740011968">
      <w:bodyDiv w:val="1"/>
      <w:marLeft w:val="0"/>
      <w:marRight w:val="0"/>
      <w:marTop w:val="0"/>
      <w:marBottom w:val="0"/>
      <w:divBdr>
        <w:top w:val="none" w:sz="0" w:space="0" w:color="auto"/>
        <w:left w:val="none" w:sz="0" w:space="0" w:color="auto"/>
        <w:bottom w:val="none" w:sz="0" w:space="0" w:color="auto"/>
        <w:right w:val="none" w:sz="0" w:space="0" w:color="auto"/>
      </w:divBdr>
    </w:div>
    <w:div w:id="1745057886">
      <w:bodyDiv w:val="1"/>
      <w:marLeft w:val="0"/>
      <w:marRight w:val="0"/>
      <w:marTop w:val="0"/>
      <w:marBottom w:val="0"/>
      <w:divBdr>
        <w:top w:val="none" w:sz="0" w:space="0" w:color="auto"/>
        <w:left w:val="none" w:sz="0" w:space="0" w:color="auto"/>
        <w:bottom w:val="none" w:sz="0" w:space="0" w:color="auto"/>
        <w:right w:val="none" w:sz="0" w:space="0" w:color="auto"/>
      </w:divBdr>
    </w:div>
    <w:div w:id="1754352510">
      <w:bodyDiv w:val="1"/>
      <w:marLeft w:val="0"/>
      <w:marRight w:val="0"/>
      <w:marTop w:val="0"/>
      <w:marBottom w:val="0"/>
      <w:divBdr>
        <w:top w:val="none" w:sz="0" w:space="0" w:color="auto"/>
        <w:left w:val="none" w:sz="0" w:space="0" w:color="auto"/>
        <w:bottom w:val="none" w:sz="0" w:space="0" w:color="auto"/>
        <w:right w:val="none" w:sz="0" w:space="0" w:color="auto"/>
      </w:divBdr>
    </w:div>
    <w:div w:id="1759205238">
      <w:bodyDiv w:val="1"/>
      <w:marLeft w:val="0"/>
      <w:marRight w:val="0"/>
      <w:marTop w:val="0"/>
      <w:marBottom w:val="0"/>
      <w:divBdr>
        <w:top w:val="none" w:sz="0" w:space="0" w:color="auto"/>
        <w:left w:val="none" w:sz="0" w:space="0" w:color="auto"/>
        <w:bottom w:val="none" w:sz="0" w:space="0" w:color="auto"/>
        <w:right w:val="none" w:sz="0" w:space="0" w:color="auto"/>
      </w:divBdr>
    </w:div>
    <w:div w:id="1766654814">
      <w:bodyDiv w:val="1"/>
      <w:marLeft w:val="0"/>
      <w:marRight w:val="0"/>
      <w:marTop w:val="0"/>
      <w:marBottom w:val="0"/>
      <w:divBdr>
        <w:top w:val="none" w:sz="0" w:space="0" w:color="auto"/>
        <w:left w:val="none" w:sz="0" w:space="0" w:color="auto"/>
        <w:bottom w:val="none" w:sz="0" w:space="0" w:color="auto"/>
        <w:right w:val="none" w:sz="0" w:space="0" w:color="auto"/>
      </w:divBdr>
    </w:div>
    <w:div w:id="1791895501">
      <w:bodyDiv w:val="1"/>
      <w:marLeft w:val="0"/>
      <w:marRight w:val="0"/>
      <w:marTop w:val="0"/>
      <w:marBottom w:val="0"/>
      <w:divBdr>
        <w:top w:val="none" w:sz="0" w:space="0" w:color="auto"/>
        <w:left w:val="none" w:sz="0" w:space="0" w:color="auto"/>
        <w:bottom w:val="none" w:sz="0" w:space="0" w:color="auto"/>
        <w:right w:val="none" w:sz="0" w:space="0" w:color="auto"/>
      </w:divBdr>
    </w:div>
    <w:div w:id="1801605119">
      <w:bodyDiv w:val="1"/>
      <w:marLeft w:val="0"/>
      <w:marRight w:val="0"/>
      <w:marTop w:val="0"/>
      <w:marBottom w:val="0"/>
      <w:divBdr>
        <w:top w:val="none" w:sz="0" w:space="0" w:color="auto"/>
        <w:left w:val="none" w:sz="0" w:space="0" w:color="auto"/>
        <w:bottom w:val="none" w:sz="0" w:space="0" w:color="auto"/>
        <w:right w:val="none" w:sz="0" w:space="0" w:color="auto"/>
      </w:divBdr>
    </w:div>
    <w:div w:id="1817600834">
      <w:bodyDiv w:val="1"/>
      <w:marLeft w:val="0"/>
      <w:marRight w:val="0"/>
      <w:marTop w:val="0"/>
      <w:marBottom w:val="0"/>
      <w:divBdr>
        <w:top w:val="none" w:sz="0" w:space="0" w:color="auto"/>
        <w:left w:val="none" w:sz="0" w:space="0" w:color="auto"/>
        <w:bottom w:val="none" w:sz="0" w:space="0" w:color="auto"/>
        <w:right w:val="none" w:sz="0" w:space="0" w:color="auto"/>
      </w:divBdr>
    </w:div>
    <w:div w:id="1835532937">
      <w:bodyDiv w:val="1"/>
      <w:marLeft w:val="0"/>
      <w:marRight w:val="0"/>
      <w:marTop w:val="0"/>
      <w:marBottom w:val="0"/>
      <w:divBdr>
        <w:top w:val="none" w:sz="0" w:space="0" w:color="auto"/>
        <w:left w:val="none" w:sz="0" w:space="0" w:color="auto"/>
        <w:bottom w:val="none" w:sz="0" w:space="0" w:color="auto"/>
        <w:right w:val="none" w:sz="0" w:space="0" w:color="auto"/>
      </w:divBdr>
    </w:div>
    <w:div w:id="1857111902">
      <w:bodyDiv w:val="1"/>
      <w:marLeft w:val="0"/>
      <w:marRight w:val="0"/>
      <w:marTop w:val="0"/>
      <w:marBottom w:val="0"/>
      <w:divBdr>
        <w:top w:val="none" w:sz="0" w:space="0" w:color="auto"/>
        <w:left w:val="none" w:sz="0" w:space="0" w:color="auto"/>
        <w:bottom w:val="none" w:sz="0" w:space="0" w:color="auto"/>
        <w:right w:val="none" w:sz="0" w:space="0" w:color="auto"/>
      </w:divBdr>
    </w:div>
    <w:div w:id="1896428613">
      <w:bodyDiv w:val="1"/>
      <w:marLeft w:val="0"/>
      <w:marRight w:val="0"/>
      <w:marTop w:val="0"/>
      <w:marBottom w:val="0"/>
      <w:divBdr>
        <w:top w:val="none" w:sz="0" w:space="0" w:color="auto"/>
        <w:left w:val="none" w:sz="0" w:space="0" w:color="auto"/>
        <w:bottom w:val="none" w:sz="0" w:space="0" w:color="auto"/>
        <w:right w:val="none" w:sz="0" w:space="0" w:color="auto"/>
      </w:divBdr>
    </w:div>
    <w:div w:id="1899123246">
      <w:bodyDiv w:val="1"/>
      <w:marLeft w:val="0"/>
      <w:marRight w:val="0"/>
      <w:marTop w:val="0"/>
      <w:marBottom w:val="0"/>
      <w:divBdr>
        <w:top w:val="none" w:sz="0" w:space="0" w:color="auto"/>
        <w:left w:val="none" w:sz="0" w:space="0" w:color="auto"/>
        <w:bottom w:val="none" w:sz="0" w:space="0" w:color="auto"/>
        <w:right w:val="none" w:sz="0" w:space="0" w:color="auto"/>
      </w:divBdr>
    </w:div>
    <w:div w:id="1903058386">
      <w:bodyDiv w:val="1"/>
      <w:marLeft w:val="0"/>
      <w:marRight w:val="0"/>
      <w:marTop w:val="0"/>
      <w:marBottom w:val="0"/>
      <w:divBdr>
        <w:top w:val="none" w:sz="0" w:space="0" w:color="auto"/>
        <w:left w:val="none" w:sz="0" w:space="0" w:color="auto"/>
        <w:bottom w:val="none" w:sz="0" w:space="0" w:color="auto"/>
        <w:right w:val="none" w:sz="0" w:space="0" w:color="auto"/>
      </w:divBdr>
    </w:div>
    <w:div w:id="1909802071">
      <w:bodyDiv w:val="1"/>
      <w:marLeft w:val="0"/>
      <w:marRight w:val="0"/>
      <w:marTop w:val="0"/>
      <w:marBottom w:val="0"/>
      <w:divBdr>
        <w:top w:val="none" w:sz="0" w:space="0" w:color="auto"/>
        <w:left w:val="none" w:sz="0" w:space="0" w:color="auto"/>
        <w:bottom w:val="none" w:sz="0" w:space="0" w:color="auto"/>
        <w:right w:val="none" w:sz="0" w:space="0" w:color="auto"/>
      </w:divBdr>
    </w:div>
    <w:div w:id="1913850415">
      <w:bodyDiv w:val="1"/>
      <w:marLeft w:val="0"/>
      <w:marRight w:val="0"/>
      <w:marTop w:val="0"/>
      <w:marBottom w:val="0"/>
      <w:divBdr>
        <w:top w:val="none" w:sz="0" w:space="0" w:color="auto"/>
        <w:left w:val="none" w:sz="0" w:space="0" w:color="auto"/>
        <w:bottom w:val="none" w:sz="0" w:space="0" w:color="auto"/>
        <w:right w:val="none" w:sz="0" w:space="0" w:color="auto"/>
      </w:divBdr>
    </w:div>
    <w:div w:id="1937713026">
      <w:bodyDiv w:val="1"/>
      <w:marLeft w:val="0"/>
      <w:marRight w:val="0"/>
      <w:marTop w:val="0"/>
      <w:marBottom w:val="0"/>
      <w:divBdr>
        <w:top w:val="none" w:sz="0" w:space="0" w:color="auto"/>
        <w:left w:val="none" w:sz="0" w:space="0" w:color="auto"/>
        <w:bottom w:val="none" w:sz="0" w:space="0" w:color="auto"/>
        <w:right w:val="none" w:sz="0" w:space="0" w:color="auto"/>
      </w:divBdr>
    </w:div>
    <w:div w:id="1955625223">
      <w:bodyDiv w:val="1"/>
      <w:marLeft w:val="0"/>
      <w:marRight w:val="0"/>
      <w:marTop w:val="0"/>
      <w:marBottom w:val="0"/>
      <w:divBdr>
        <w:top w:val="none" w:sz="0" w:space="0" w:color="auto"/>
        <w:left w:val="none" w:sz="0" w:space="0" w:color="auto"/>
        <w:bottom w:val="none" w:sz="0" w:space="0" w:color="auto"/>
        <w:right w:val="none" w:sz="0" w:space="0" w:color="auto"/>
      </w:divBdr>
    </w:div>
    <w:div w:id="1960062247">
      <w:bodyDiv w:val="1"/>
      <w:marLeft w:val="0"/>
      <w:marRight w:val="0"/>
      <w:marTop w:val="0"/>
      <w:marBottom w:val="0"/>
      <w:divBdr>
        <w:top w:val="none" w:sz="0" w:space="0" w:color="auto"/>
        <w:left w:val="none" w:sz="0" w:space="0" w:color="auto"/>
        <w:bottom w:val="none" w:sz="0" w:space="0" w:color="auto"/>
        <w:right w:val="none" w:sz="0" w:space="0" w:color="auto"/>
      </w:divBdr>
    </w:div>
    <w:div w:id="1993874981">
      <w:bodyDiv w:val="1"/>
      <w:marLeft w:val="0"/>
      <w:marRight w:val="0"/>
      <w:marTop w:val="0"/>
      <w:marBottom w:val="0"/>
      <w:divBdr>
        <w:top w:val="none" w:sz="0" w:space="0" w:color="auto"/>
        <w:left w:val="none" w:sz="0" w:space="0" w:color="auto"/>
        <w:bottom w:val="none" w:sz="0" w:space="0" w:color="auto"/>
        <w:right w:val="none" w:sz="0" w:space="0" w:color="auto"/>
      </w:divBdr>
    </w:div>
    <w:div w:id="2019843886">
      <w:bodyDiv w:val="1"/>
      <w:marLeft w:val="0"/>
      <w:marRight w:val="0"/>
      <w:marTop w:val="0"/>
      <w:marBottom w:val="0"/>
      <w:divBdr>
        <w:top w:val="none" w:sz="0" w:space="0" w:color="auto"/>
        <w:left w:val="none" w:sz="0" w:space="0" w:color="auto"/>
        <w:bottom w:val="none" w:sz="0" w:space="0" w:color="auto"/>
        <w:right w:val="none" w:sz="0" w:space="0" w:color="auto"/>
      </w:divBdr>
    </w:div>
    <w:div w:id="2088569192">
      <w:bodyDiv w:val="1"/>
      <w:marLeft w:val="0"/>
      <w:marRight w:val="0"/>
      <w:marTop w:val="0"/>
      <w:marBottom w:val="0"/>
      <w:divBdr>
        <w:top w:val="none" w:sz="0" w:space="0" w:color="auto"/>
        <w:left w:val="none" w:sz="0" w:space="0" w:color="auto"/>
        <w:bottom w:val="none" w:sz="0" w:space="0" w:color="auto"/>
        <w:right w:val="none" w:sz="0" w:space="0" w:color="auto"/>
      </w:divBdr>
    </w:div>
    <w:div w:id="2091154885">
      <w:bodyDiv w:val="1"/>
      <w:marLeft w:val="0"/>
      <w:marRight w:val="0"/>
      <w:marTop w:val="0"/>
      <w:marBottom w:val="0"/>
      <w:divBdr>
        <w:top w:val="none" w:sz="0" w:space="0" w:color="auto"/>
        <w:left w:val="none" w:sz="0" w:space="0" w:color="auto"/>
        <w:bottom w:val="none" w:sz="0" w:space="0" w:color="auto"/>
        <w:right w:val="none" w:sz="0" w:space="0" w:color="auto"/>
      </w:divBdr>
    </w:div>
    <w:div w:id="211478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BKP_ADMKAIL_BKP\Anwendungsdaten\Microsoft\Vorlagen\Bericht_mit_Formatvorlagen.dot" TargetMode="External"/></Relationships>
</file>

<file path=word/theme/theme1.xml><?xml version="1.0" encoding="utf-8"?>
<a:theme xmlns:a="http://schemas.openxmlformats.org/drawingml/2006/main" name="Larissa-Design">
  <a:themeElements>
    <a:clrScheme name="Fachhochschule">
      <a:dk1>
        <a:sysClr val="windowText" lastClr="000000"/>
      </a:dk1>
      <a:lt1>
        <a:sysClr val="window" lastClr="FFFFFF"/>
      </a:lt1>
      <a:dk2>
        <a:srgbClr val="1F497D"/>
      </a:dk2>
      <a:lt2>
        <a:srgbClr val="EEECE1"/>
      </a:lt2>
      <a:accent1>
        <a:srgbClr val="4F81BD"/>
      </a:accent1>
      <a:accent2>
        <a:srgbClr val="005096"/>
      </a:accent2>
      <a:accent3>
        <a:srgbClr val="BCBCBC"/>
      </a:accent3>
      <a:accent4>
        <a:srgbClr val="595959"/>
      </a:accent4>
      <a:accent5>
        <a:srgbClr val="BFBFBF"/>
      </a:accent5>
      <a:accent6>
        <a:srgbClr val="8DB3E2"/>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ategorie xmlns="68e5096c-71ed-47fc-bec9-ad24c088144c"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CE6BB26DCD44B4D9C30D829B3C1FB01" ma:contentTypeVersion="5" ma:contentTypeDescription="Ein neues Dokument erstellen." ma:contentTypeScope="" ma:versionID="96d7136bd5ccb69c927570d4fee41d90">
  <xsd:schema xmlns:xsd="http://www.w3.org/2001/XMLSchema" xmlns:xs="http://www.w3.org/2001/XMLSchema" xmlns:p="http://schemas.microsoft.com/office/2006/metadata/properties" xmlns:ns2="68e5096c-71ed-47fc-bec9-ad24c088144c" xmlns:ns3="http://schemas.microsoft.com/sharepoint/v4" xmlns:ns4="87e64832-98cb-4ba9-b26f-8c61b2f5fd23" targetNamespace="http://schemas.microsoft.com/office/2006/metadata/properties" ma:root="true" ma:fieldsID="4d587461fa7ce8b6a588d1fdcb12760c" ns2:_="" ns3:_="" ns4:_="">
    <xsd:import namespace="68e5096c-71ed-47fc-bec9-ad24c088144c"/>
    <xsd:import namespace="http://schemas.microsoft.com/sharepoint/v4"/>
    <xsd:import namespace="87e64832-98cb-4ba9-b26f-8c61b2f5fd23"/>
    <xsd:element name="properties">
      <xsd:complexType>
        <xsd:sequence>
          <xsd:element name="documentManagement">
            <xsd:complexType>
              <xsd:all>
                <xsd:element ref="ns2:Kategorie" minOccurs="0"/>
                <xsd:element ref="ns3:IconOverlay"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e5096c-71ed-47fc-bec9-ad24c088144c" elementFormDefault="qualified">
    <xsd:import namespace="http://schemas.microsoft.com/office/2006/documentManagement/types"/>
    <xsd:import namespace="http://schemas.microsoft.com/office/infopath/2007/PartnerControls"/>
    <xsd:element name="Kategorie" ma:index="6" nillable="true" ma:displayName="Kategorie" ma:list="{8c65f95f-5686-45b5-a64c-20868ce2b846}" ma:internalName="Kategori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64832-98cb-4ba9-b26f-8c61b2f5fd23" elementFormDefault="qualified">
    <xsd:import namespace="http://schemas.microsoft.com/office/2006/documentManagement/types"/>
    <xsd:import namespace="http://schemas.microsoft.com/office/infopath/2007/PartnerControls"/>
    <xsd:element name="SharedWithUsers" ma:index="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cff0439b-19da-4279-b27a-772bc6e63f9d" ContentTypeId="0x01" PreviousValue="false"/>
</file>

<file path=customXml/item5.xml><?xml version="1.0" encoding="utf-8"?>
<b:Sources xmlns:b="http://schemas.openxmlformats.org/officeDocument/2006/bibliography" xmlns="http://schemas.openxmlformats.org/officeDocument/2006/bibliography" SelectedStyle="\IEEE2006OfficeOnline.xsl" StyleName="IEEE" Version="2006">
  <b:Source>
    <b:Tag>Net25</b:Tag>
    <b:SourceType>InternetSite</b:SourceType>
    <b:Guid>{88B08F7F-E0B4-4915-8755-B3CBFD6693D1}</b:Guid>
    <b:Author>
      <b:Author>
        <b:NameList>
          <b:Person>
            <b:Last>e.V.</b:Last>
            <b:First>Networx</b:First>
            <b:Middle>Security</b:Middle>
          </b:Person>
        </b:NameList>
      </b:Author>
    </b:Author>
    <b:Title>networx security - Routing Information Protocol</b:Title>
    <b:YearAccessed>2025</b:YearAccessed>
    <b:MonthAccessed>5</b:MonthAccessed>
    <b:DayAccessed>31</b:DayAccessed>
    <b:URL>https://www.networxsecurity.org/da/mitgliederbereich/glossary/r/ripng.html</b:URL>
    <b:RefOrder>4</b:RefOrder>
  </b:Source>
  <b:Source>
    <b:Tag>GMa25</b:Tag>
    <b:SourceType>InternetSite</b:SourceType>
    <b:Guid>{31ED5635-9D9F-46AF-A6D2-BCE58A732A74}</b:Guid>
    <b:Author>
      <b:Author>
        <b:NameList>
          <b:Person>
            <b:Last>Malkin</b:Last>
            <b:First>G.</b:First>
          </b:Person>
        </b:NameList>
      </b:Author>
    </b:Author>
    <b:Title>RFC 2080 - RIPng for IPv6</b:Title>
    <b:YearAccessed>2025</b:YearAccessed>
    <b:MonthAccessed>5</b:MonthAccessed>
    <b:DayAccessed>31</b:DayAccessed>
    <b:URL>https://www.rfc-editor.org/rfc/rfc2080.html</b:URL>
    <b:RefOrder>6</b:RefOrder>
  </b:Source>
  <b:Source>
    <b:Tag>GMa251</b:Tag>
    <b:SourceType>InternetSite</b:SourceType>
    <b:Guid>{2A1E09CB-9420-4715-925D-ECEB5350D838}</b:Guid>
    <b:Author>
      <b:Author>
        <b:NameList>
          <b:Person>
            <b:Last>Malkin</b:Last>
            <b:First>G.</b:First>
          </b:Person>
        </b:NameList>
      </b:Author>
    </b:Author>
    <b:Title>RFC 2081 -  RIPng Protocol Applicability Statement</b:Title>
    <b:YearAccessed>2025</b:YearAccessed>
    <b:MonthAccessed>5</b:MonthAccessed>
    <b:DayAccessed>31</b:DayAccessed>
    <b:URL>https://www.rfc-editor.org/rfc/rfc2081.html</b:URL>
    <b:RefOrder>5</b:RefOrder>
  </b:Source>
  <b:Source>
    <b:Tag>Hua25</b:Tag>
    <b:SourceType>InternetSite</b:SourceType>
    <b:Guid>{EE290025-9F5D-4FF7-A2DF-5D87A113A337}</b:Guid>
    <b:Author>
      <b:Author>
        <b:Corporate>Huawei Technologies Co., Ltd.</b:Corporate>
      </b:Author>
    </b:Author>
    <b:Title>NE5000E V800R024C00SPC500 Configuration Guide - Configuring IPsec Authentication for RIPng</b:Title>
    <b:YearAccessed>2025</b:YearAccessed>
    <b:MonthAccessed>5</b:MonthAccessed>
    <b:DayAccessed>31</b:DayAccessed>
    <b:URL>https://support.huawei.com/enterprise/en/doc/EDOC1100419263/ad7a4c33/configuring-ipsec-authentication-for-ripng</b:URL>
    <b:RefOrder>7</b:RefOrder>
  </b:Source>
  <b:Source>
    <b:Tag>Hua251</b:Tag>
    <b:SourceType>InternetSite</b:SourceType>
    <b:Guid>{FECE89A4-0A3D-4805-9DE5-354BBD445B49}</b:Guid>
    <b:Author>
      <b:Author>
        <b:Corporate>Huawei Technologies Co., Ltd.</b:Corporate>
      </b:Author>
    </b:Author>
    <b:Title>NE40E-F V800R024C00SPC500 Feature Description - Understanding RIPng</b:Title>
    <b:YearAccessed>2025</b:YearAccessed>
    <b:MonthAccessed>5</b:MonthAccessed>
    <b:DayAccessed>31</b:DayAccessed>
    <b:URL>https://support.huawei.cn/enterprise/en/doc/EDOC1100412634/e4d8d391/understanding-ripng</b:URL>
    <b:RefOrder>8</b:RefOrder>
  </b:Source>
  <b:Source>
    <b:Tag>H3C25</b:Tag>
    <b:SourceType>InternetSite</b:SourceType>
    <b:Guid>{2F18349F-0580-4F5B-83D7-369209DF9AB9}</b:Guid>
    <b:Author>
      <b:Author>
        <b:Corporate>H3C Technologies Co., Ltd.</b:Corporate>
      </b:Author>
    </b:Author>
    <b:Title>04-Layer 3 Configuration Guide - 17-RIPng Configuration</b:Title>
    <b:YearAccessed>2025</b:YearAccessed>
    <b:MonthAccessed>5</b:MonthAccessed>
    <b:DayAccessed>31</b:DayAccessed>
    <b:URL>https://www.h3c.com/en/Support/Resource_Center/HK/Home/WLAN/00-Public/Configure___Deploy/Configuration_Guides/H3C_AC_CG(E3703P61_R3509P61)-6W102/04/201905/1178348_294551_0.htm</b:URL>
    <b:RefOrder>9</b:RefOrder>
  </b:Source>
  <b:Source>
    <b:Tag>Net251</b:Tag>
    <b:SourceType>InternetSite</b:SourceType>
    <b:Guid>{97CE10ED-93A6-4016-B27A-6B3084467ED9}</b:Guid>
    <b:Author>
      <b:Author>
        <b:Corporate>NetworkLessons.com</b:Corporate>
      </b:Author>
    </b:Author>
    <b:Title>Prefix Lists</b:Title>
    <b:YearAccessed>2025</b:YearAccessed>
    <b:MonthAccessed>5</b:MonthAccessed>
    <b:DayAccessed>31</b:DayAccessed>
    <b:URL>https://notes.networklessons.com/prefix-lists</b:URL>
    <b:RefOrder>10</b:RefOrder>
  </b:Source>
  <b:Source>
    <b:Tag>dno25</b:Tag>
    <b:SourceType>InternetSite</b:SourceType>
    <b:Guid>{764A2BFF-A7B2-4864-948C-04BC34F160E9}</b:Guid>
    <b:Author>
      <b:Author>
        <b:NameList>
          <b:Person>
            <b:Last>"Staff"</b:Last>
            <b:First>dn.org</b:First>
          </b:Person>
        </b:NameList>
      </b:Author>
    </b:Author>
    <b:Title>DN.org - Route Aggregation and CIDR</b:Title>
    <b:YearAccessed>2025</b:YearAccessed>
    <b:MonthAccessed>5</b:MonthAccessed>
    <b:DayAccessed>31</b:DayAccessed>
    <b:URL>https://dn.org/route-aggregation-and-cidr/</b:URL>
    <b:RefOrder>1</b:RefOrder>
  </b:Source>
  <b:Source>
    <b:Tag>skm25</b:Tag>
    <b:SourceType>InternetSite</b:SourceType>
    <b:Guid>{31A01B40-DF46-413C-962A-56B6FBA67CEA}</b:Guid>
    <b:Author>
      <b:Author>
        <b:NameList>
          <b:Person>
            <b:Last>"skminhaj"</b:Last>
          </b:Person>
        </b:NameList>
      </b:Author>
    </b:Author>
    <b:Title>IT Tips for Systems and Network Administrators - Route Redistribution &amp; Filtering Redistribution</b:Title>
    <b:YearAccessed>2025</b:YearAccessed>
    <b:MonthAccessed>5</b:MonthAccessed>
    <b:DayAccessed>31</b:DayAccessed>
    <b:URL>https://skminhaj.wordpress.com/2015/03/04/route-redistribution-filtering-redistribution-distribute-lists-maps/</b:URL>
    <b:RefOrder>2</b:RefOrder>
  </b:Source>
  <b:Source>
    <b:Tag>Pau25</b:Tag>
    <b:SourceType>InternetSite</b:SourceType>
    <b:Guid>{1B80DD0A-0DED-4D1C-9047-9A530DB8A995}</b:Guid>
    <b:Author>
      <b:Author>
        <b:NameList>
          <b:Person>
            <b:Last>Browning</b:Last>
            <b:First>Paul</b:First>
          </b:Person>
        </b:NameList>
      </b:Author>
    </b:Author>
    <b:Title>howtonetwork.com - Advanced Routing Protocol Design – OSPF, EIGRP and BGP</b:Title>
    <b:YearAccessed>2025</b:YearAccessed>
    <b:MonthAccessed>5</b:MonthAccessed>
    <b:DayAccessed>31</b:DayAccessed>
    <b:URL>https://www.howtonetwork.com/technical/protocols/advanced-ip-routing/</b:URL>
    <b:RefOrder>3</b:RefOrder>
  </b:Source>
  <b:Source>
    <b:Tag>Cis25</b:Tag>
    <b:SourceType>DocumentFromInternetSite</b:SourceType>
    <b:Guid>{CE28BB96-2EF5-442A-8E2F-191014131CAD}</b:Guid>
    <b:Title>FHSTP ecampus / BCN: Single-Area OSPF</b:Title>
    <b:YearAccessed>2025</b:YearAccessed>
    <b:MonthAccessed>5</b:MonthAccessed>
    <b:DayAccessed>31</b:DayAccessed>
    <b:URL>https://ecampus.fhstp.ac.at/pluginfile.php/1200607/mod_resource/content/1/03_OSPF_SingleArea_2024.pdf</b:URL>
    <b:Author>
      <b:Author>
        <b:Corporate>Cisco Systems, Inc.</b:Corporate>
      </b:Author>
    </b:Author>
    <b:RefOrder>12</b:RefOrder>
  </b:Source>
  <b:Source>
    <b:Tag>Cis251</b:Tag>
    <b:SourceType>DocumentFromInternetSite</b:SourceType>
    <b:Guid>{0B63B962-847A-49A0-BFB8-5FF06F38669B}</b:Guid>
    <b:Author>
      <b:Author>
        <b:NameList>
          <b:Person>
            <b:Last>Cisco Systems</b:Last>
            <b:First>Inc.</b:First>
          </b:Person>
        </b:NameList>
      </b:Author>
    </b:Author>
    <b:Title>cisco E-Learning - show ip route</b:Title>
    <b:YearAccessed>2025</b:YearAccessed>
    <b:MonthAccessed>5</b:MonthAccessed>
    <b:DayAccessed>31</b:DayAccessed>
    <b:URL>https://www.cisco.com/E-Learning/bulk/public/tac/cim/cib/using_cisco_ios_software/cmdrefs/show_ip_route.htm</b:URL>
    <b:RefOrder>11</b:RefOrder>
  </b:Source>
  <b:Source>
    <b:Tag>Cis252</b:Tag>
    <b:SourceType>DocumentFromInternetSite</b:SourceType>
    <b:Guid>{B29D911A-42E1-483D-A0DA-23F8E419A340}</b:Guid>
    <b:Author>
      <b:Author>
        <b:Corporate>Cisco Systems, Inc.</b:Corporate>
      </b:Author>
    </b:Author>
    <b:Title>FHSTP ecampus / BCN: Advanced Single-Area OSPF Configurations</b:Title>
    <b:YearAccessed>2025</b:YearAccessed>
    <b:MonthAccessed>6</b:MonthAccessed>
    <b:DayAccessed>1</b:DayAccessed>
    <b:URL>https://ecampus.fhstp.ac.at/pluginfile.php/1200609/mod_resource/content/3/05_OSPF_Advanced_2024_v2.pdf</b:URL>
    <b:RefOrder>14</b:RefOrder>
  </b:Source>
  <b:Source>
    <b:Tag>Cis253</b:Tag>
    <b:SourceType>DocumentFromInternetSite</b:SourceType>
    <b:Guid>{E527AE18-5399-42D2-B702-F1F9AE64E804}</b:Guid>
    <b:Author>
      <b:Author>
        <b:Corporate>Cisco Systems, Inc.</b:Corporate>
      </b:Author>
    </b:Author>
    <b:Title>FHSTP ecampus / BCN: Multiarea OSPF</b:Title>
    <b:YearAccessed>2025</b:YearAccessed>
    <b:MonthAccessed>6</b:MonthAccessed>
    <b:DayAccessed>1</b:DayAccessed>
    <b:URL>https://ecampus.fhstp.ac.at/pluginfile.php/1200608/mod_resource/content/3/04_OSPF_MultiArea_2024_v2.pdf</b:URL>
    <b:RefOrder>13</b:RefOrder>
  </b:Source>
</b:Sources>
</file>

<file path=customXml/itemProps1.xml><?xml version="1.0" encoding="utf-8"?>
<ds:datastoreItem xmlns:ds="http://schemas.openxmlformats.org/officeDocument/2006/customXml" ds:itemID="{97D90425-7624-46E6-8967-30C6EF161DA1}">
  <ds:schemaRefs>
    <ds:schemaRef ds:uri="http://schemas.microsoft.com/sharepoint/v3/contenttype/forms"/>
  </ds:schemaRefs>
</ds:datastoreItem>
</file>

<file path=customXml/itemProps2.xml><?xml version="1.0" encoding="utf-8"?>
<ds:datastoreItem xmlns:ds="http://schemas.openxmlformats.org/officeDocument/2006/customXml" ds:itemID="{A7D075BA-830D-4261-80C6-D44719E41AF7}">
  <ds:schemaRefs>
    <ds:schemaRef ds:uri="http://schemas.microsoft.com/office/2006/metadata/properties"/>
    <ds:schemaRef ds:uri="http://schemas.microsoft.com/office/infopath/2007/PartnerControls"/>
    <ds:schemaRef ds:uri="68e5096c-71ed-47fc-bec9-ad24c088144c"/>
    <ds:schemaRef ds:uri="http://schemas.microsoft.com/sharepoint/v4"/>
  </ds:schemaRefs>
</ds:datastoreItem>
</file>

<file path=customXml/itemProps3.xml><?xml version="1.0" encoding="utf-8"?>
<ds:datastoreItem xmlns:ds="http://schemas.openxmlformats.org/officeDocument/2006/customXml" ds:itemID="{8C36B76C-92B8-4F79-B7AF-5D24D4ADA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e5096c-71ed-47fc-bec9-ad24c088144c"/>
    <ds:schemaRef ds:uri="http://schemas.microsoft.com/sharepoint/v4"/>
    <ds:schemaRef ds:uri="87e64832-98cb-4ba9-b26f-8c61b2f5f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3B77C3-C7DF-446F-886D-8DC933254B9B}">
  <ds:schemaRefs>
    <ds:schemaRef ds:uri="Microsoft.SharePoint.Taxonomy.ContentTypeSync"/>
  </ds:schemaRefs>
</ds:datastoreItem>
</file>

<file path=customXml/itemProps5.xml><?xml version="1.0" encoding="utf-8"?>
<ds:datastoreItem xmlns:ds="http://schemas.openxmlformats.org/officeDocument/2006/customXml" ds:itemID="{9674D81F-C576-4D58-B67E-61E214E38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Bericht_mit_Formatvorlagen.dot</Template>
  <TotalTime>0</TotalTime>
  <Pages>19</Pages>
  <Words>4426</Words>
  <Characters>27885</Characters>
  <Application>Microsoft Office Word</Application>
  <DocSecurity>0</DocSecurity>
  <Lines>232</Lines>
  <Paragraphs>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FH_STP</Company>
  <LinksUpToDate>false</LinksUpToDate>
  <CharactersWithSpaces>32247</CharactersWithSpaces>
  <SharedDoc>false</SharedDoc>
  <HLinks>
    <vt:vector size="192" baseType="variant">
      <vt:variant>
        <vt:i4>16121869</vt:i4>
      </vt:variant>
      <vt:variant>
        <vt:i4>177</vt:i4>
      </vt:variant>
      <vt:variant>
        <vt:i4>0</vt:i4>
      </vt:variant>
      <vt:variant>
        <vt:i4>5</vt:i4>
      </vt:variant>
      <vt:variant>
        <vt:lpwstr>C:\Allgemein\Quartalsberichte 2010\eingefügt - 1. Quartal Beilage Marketing.xls</vt:lpwstr>
      </vt:variant>
      <vt:variant>
        <vt:lpwstr/>
      </vt:variant>
      <vt:variant>
        <vt:i4>6225927</vt:i4>
      </vt:variant>
      <vt:variant>
        <vt:i4>174</vt:i4>
      </vt:variant>
      <vt:variant>
        <vt:i4>0</vt:i4>
      </vt:variant>
      <vt:variant>
        <vt:i4>5</vt:i4>
      </vt:variant>
      <vt:variant>
        <vt:lpwstr>../../../../../../Allgemein/Quartalsberichte 2010/Preise - Auszeichnungen.pdf</vt:lpwstr>
      </vt:variant>
      <vt:variant>
        <vt:lpwstr/>
      </vt:variant>
      <vt:variant>
        <vt:i4>11927630</vt:i4>
      </vt:variant>
      <vt:variant>
        <vt:i4>171</vt:i4>
      </vt:variant>
      <vt:variant>
        <vt:i4>0</vt:i4>
      </vt:variant>
      <vt:variant>
        <vt:i4>5</vt:i4>
      </vt:variant>
      <vt:variant>
        <vt:lpwstr>C:\Allgemein\Quartalsberichte 2010\eingefügt - 1. Quartal Beilage Soziales.xls</vt:lpwstr>
      </vt:variant>
      <vt:variant>
        <vt:lpwstr/>
      </vt:variant>
      <vt:variant>
        <vt:i4>13238328</vt:i4>
      </vt:variant>
      <vt:variant>
        <vt:i4>168</vt:i4>
      </vt:variant>
      <vt:variant>
        <vt:i4>0</vt:i4>
      </vt:variant>
      <vt:variant>
        <vt:i4>5</vt:i4>
      </vt:variant>
      <vt:variant>
        <vt:lpwstr>C:\Allgemein\Quartalsberichte 2010\eingefügt - 1. Quartal Beilage Gesundheit.xls</vt:lpwstr>
      </vt:variant>
      <vt:variant>
        <vt:lpwstr/>
      </vt:variant>
      <vt:variant>
        <vt:i4>12845115</vt:i4>
      </vt:variant>
      <vt:variant>
        <vt:i4>165</vt:i4>
      </vt:variant>
      <vt:variant>
        <vt:i4>0</vt:i4>
      </vt:variant>
      <vt:variant>
        <vt:i4>5</vt:i4>
      </vt:variant>
      <vt:variant>
        <vt:lpwstr>C:\Allgemein\Quartalsberichte 2010\eingefügt - 1. Quartal Beilage Wirtschaft.xls</vt:lpwstr>
      </vt:variant>
      <vt:variant>
        <vt:lpwstr/>
      </vt:variant>
      <vt:variant>
        <vt:i4>8519790</vt:i4>
      </vt:variant>
      <vt:variant>
        <vt:i4>162</vt:i4>
      </vt:variant>
      <vt:variant>
        <vt:i4>0</vt:i4>
      </vt:variant>
      <vt:variant>
        <vt:i4>5</vt:i4>
      </vt:variant>
      <vt:variant>
        <vt:lpwstr>C:\Allgemein\Quartalsberichte 2010\eingefügt - 1. Quartal Beilage Technologie.xls</vt:lpwstr>
      </vt:variant>
      <vt:variant>
        <vt:lpwstr/>
      </vt:variant>
      <vt:variant>
        <vt:i4>1638452</vt:i4>
      </vt:variant>
      <vt:variant>
        <vt:i4>155</vt:i4>
      </vt:variant>
      <vt:variant>
        <vt:i4>0</vt:i4>
      </vt:variant>
      <vt:variant>
        <vt:i4>5</vt:i4>
      </vt:variant>
      <vt:variant>
        <vt:lpwstr/>
      </vt:variant>
      <vt:variant>
        <vt:lpwstr>_Toc263937661</vt:lpwstr>
      </vt:variant>
      <vt:variant>
        <vt:i4>1638452</vt:i4>
      </vt:variant>
      <vt:variant>
        <vt:i4>149</vt:i4>
      </vt:variant>
      <vt:variant>
        <vt:i4>0</vt:i4>
      </vt:variant>
      <vt:variant>
        <vt:i4>5</vt:i4>
      </vt:variant>
      <vt:variant>
        <vt:lpwstr/>
      </vt:variant>
      <vt:variant>
        <vt:lpwstr>_Toc263937660</vt:lpwstr>
      </vt:variant>
      <vt:variant>
        <vt:i4>1703988</vt:i4>
      </vt:variant>
      <vt:variant>
        <vt:i4>143</vt:i4>
      </vt:variant>
      <vt:variant>
        <vt:i4>0</vt:i4>
      </vt:variant>
      <vt:variant>
        <vt:i4>5</vt:i4>
      </vt:variant>
      <vt:variant>
        <vt:lpwstr/>
      </vt:variant>
      <vt:variant>
        <vt:lpwstr>_Toc263937659</vt:lpwstr>
      </vt:variant>
      <vt:variant>
        <vt:i4>1703988</vt:i4>
      </vt:variant>
      <vt:variant>
        <vt:i4>137</vt:i4>
      </vt:variant>
      <vt:variant>
        <vt:i4>0</vt:i4>
      </vt:variant>
      <vt:variant>
        <vt:i4>5</vt:i4>
      </vt:variant>
      <vt:variant>
        <vt:lpwstr/>
      </vt:variant>
      <vt:variant>
        <vt:lpwstr>_Toc263937658</vt:lpwstr>
      </vt:variant>
      <vt:variant>
        <vt:i4>1703988</vt:i4>
      </vt:variant>
      <vt:variant>
        <vt:i4>131</vt:i4>
      </vt:variant>
      <vt:variant>
        <vt:i4>0</vt:i4>
      </vt:variant>
      <vt:variant>
        <vt:i4>5</vt:i4>
      </vt:variant>
      <vt:variant>
        <vt:lpwstr/>
      </vt:variant>
      <vt:variant>
        <vt:lpwstr>_Toc263937657</vt:lpwstr>
      </vt:variant>
      <vt:variant>
        <vt:i4>1703988</vt:i4>
      </vt:variant>
      <vt:variant>
        <vt:i4>125</vt:i4>
      </vt:variant>
      <vt:variant>
        <vt:i4>0</vt:i4>
      </vt:variant>
      <vt:variant>
        <vt:i4>5</vt:i4>
      </vt:variant>
      <vt:variant>
        <vt:lpwstr/>
      </vt:variant>
      <vt:variant>
        <vt:lpwstr>_Toc263937656</vt:lpwstr>
      </vt:variant>
      <vt:variant>
        <vt:i4>1703988</vt:i4>
      </vt:variant>
      <vt:variant>
        <vt:i4>119</vt:i4>
      </vt:variant>
      <vt:variant>
        <vt:i4>0</vt:i4>
      </vt:variant>
      <vt:variant>
        <vt:i4>5</vt:i4>
      </vt:variant>
      <vt:variant>
        <vt:lpwstr/>
      </vt:variant>
      <vt:variant>
        <vt:lpwstr>_Toc263937655</vt:lpwstr>
      </vt:variant>
      <vt:variant>
        <vt:i4>1703988</vt:i4>
      </vt:variant>
      <vt:variant>
        <vt:i4>113</vt:i4>
      </vt:variant>
      <vt:variant>
        <vt:i4>0</vt:i4>
      </vt:variant>
      <vt:variant>
        <vt:i4>5</vt:i4>
      </vt:variant>
      <vt:variant>
        <vt:lpwstr/>
      </vt:variant>
      <vt:variant>
        <vt:lpwstr>_Toc263937654</vt:lpwstr>
      </vt:variant>
      <vt:variant>
        <vt:i4>1703988</vt:i4>
      </vt:variant>
      <vt:variant>
        <vt:i4>107</vt:i4>
      </vt:variant>
      <vt:variant>
        <vt:i4>0</vt:i4>
      </vt:variant>
      <vt:variant>
        <vt:i4>5</vt:i4>
      </vt:variant>
      <vt:variant>
        <vt:lpwstr/>
      </vt:variant>
      <vt:variant>
        <vt:lpwstr>_Toc263937653</vt:lpwstr>
      </vt:variant>
      <vt:variant>
        <vt:i4>1703988</vt:i4>
      </vt:variant>
      <vt:variant>
        <vt:i4>101</vt:i4>
      </vt:variant>
      <vt:variant>
        <vt:i4>0</vt:i4>
      </vt:variant>
      <vt:variant>
        <vt:i4>5</vt:i4>
      </vt:variant>
      <vt:variant>
        <vt:lpwstr/>
      </vt:variant>
      <vt:variant>
        <vt:lpwstr>_Toc263937652</vt:lpwstr>
      </vt:variant>
      <vt:variant>
        <vt:i4>1703988</vt:i4>
      </vt:variant>
      <vt:variant>
        <vt:i4>95</vt:i4>
      </vt:variant>
      <vt:variant>
        <vt:i4>0</vt:i4>
      </vt:variant>
      <vt:variant>
        <vt:i4>5</vt:i4>
      </vt:variant>
      <vt:variant>
        <vt:lpwstr/>
      </vt:variant>
      <vt:variant>
        <vt:lpwstr>_Toc263937651</vt:lpwstr>
      </vt:variant>
      <vt:variant>
        <vt:i4>1703988</vt:i4>
      </vt:variant>
      <vt:variant>
        <vt:i4>89</vt:i4>
      </vt:variant>
      <vt:variant>
        <vt:i4>0</vt:i4>
      </vt:variant>
      <vt:variant>
        <vt:i4>5</vt:i4>
      </vt:variant>
      <vt:variant>
        <vt:lpwstr/>
      </vt:variant>
      <vt:variant>
        <vt:lpwstr>_Toc263937650</vt:lpwstr>
      </vt:variant>
      <vt:variant>
        <vt:i4>1769524</vt:i4>
      </vt:variant>
      <vt:variant>
        <vt:i4>83</vt:i4>
      </vt:variant>
      <vt:variant>
        <vt:i4>0</vt:i4>
      </vt:variant>
      <vt:variant>
        <vt:i4>5</vt:i4>
      </vt:variant>
      <vt:variant>
        <vt:lpwstr/>
      </vt:variant>
      <vt:variant>
        <vt:lpwstr>_Toc263937649</vt:lpwstr>
      </vt:variant>
      <vt:variant>
        <vt:i4>1769524</vt:i4>
      </vt:variant>
      <vt:variant>
        <vt:i4>77</vt:i4>
      </vt:variant>
      <vt:variant>
        <vt:i4>0</vt:i4>
      </vt:variant>
      <vt:variant>
        <vt:i4>5</vt:i4>
      </vt:variant>
      <vt:variant>
        <vt:lpwstr/>
      </vt:variant>
      <vt:variant>
        <vt:lpwstr>_Toc263937648</vt:lpwstr>
      </vt:variant>
      <vt:variant>
        <vt:i4>1769524</vt:i4>
      </vt:variant>
      <vt:variant>
        <vt:i4>71</vt:i4>
      </vt:variant>
      <vt:variant>
        <vt:i4>0</vt:i4>
      </vt:variant>
      <vt:variant>
        <vt:i4>5</vt:i4>
      </vt:variant>
      <vt:variant>
        <vt:lpwstr/>
      </vt:variant>
      <vt:variant>
        <vt:lpwstr>_Toc263937647</vt:lpwstr>
      </vt:variant>
      <vt:variant>
        <vt:i4>1769524</vt:i4>
      </vt:variant>
      <vt:variant>
        <vt:i4>65</vt:i4>
      </vt:variant>
      <vt:variant>
        <vt:i4>0</vt:i4>
      </vt:variant>
      <vt:variant>
        <vt:i4>5</vt:i4>
      </vt:variant>
      <vt:variant>
        <vt:lpwstr/>
      </vt:variant>
      <vt:variant>
        <vt:lpwstr>_Toc263937646</vt:lpwstr>
      </vt:variant>
      <vt:variant>
        <vt:i4>1769524</vt:i4>
      </vt:variant>
      <vt:variant>
        <vt:i4>59</vt:i4>
      </vt:variant>
      <vt:variant>
        <vt:i4>0</vt:i4>
      </vt:variant>
      <vt:variant>
        <vt:i4>5</vt:i4>
      </vt:variant>
      <vt:variant>
        <vt:lpwstr/>
      </vt:variant>
      <vt:variant>
        <vt:lpwstr>_Toc263937645</vt:lpwstr>
      </vt:variant>
      <vt:variant>
        <vt:i4>1769524</vt:i4>
      </vt:variant>
      <vt:variant>
        <vt:i4>53</vt:i4>
      </vt:variant>
      <vt:variant>
        <vt:i4>0</vt:i4>
      </vt:variant>
      <vt:variant>
        <vt:i4>5</vt:i4>
      </vt:variant>
      <vt:variant>
        <vt:lpwstr/>
      </vt:variant>
      <vt:variant>
        <vt:lpwstr>_Toc263937644</vt:lpwstr>
      </vt:variant>
      <vt:variant>
        <vt:i4>1769524</vt:i4>
      </vt:variant>
      <vt:variant>
        <vt:i4>47</vt:i4>
      </vt:variant>
      <vt:variant>
        <vt:i4>0</vt:i4>
      </vt:variant>
      <vt:variant>
        <vt:i4>5</vt:i4>
      </vt:variant>
      <vt:variant>
        <vt:lpwstr/>
      </vt:variant>
      <vt:variant>
        <vt:lpwstr>_Toc263937643</vt:lpwstr>
      </vt:variant>
      <vt:variant>
        <vt:i4>1769524</vt:i4>
      </vt:variant>
      <vt:variant>
        <vt:i4>41</vt:i4>
      </vt:variant>
      <vt:variant>
        <vt:i4>0</vt:i4>
      </vt:variant>
      <vt:variant>
        <vt:i4>5</vt:i4>
      </vt:variant>
      <vt:variant>
        <vt:lpwstr/>
      </vt:variant>
      <vt:variant>
        <vt:lpwstr>_Toc263937642</vt:lpwstr>
      </vt:variant>
      <vt:variant>
        <vt:i4>1769524</vt:i4>
      </vt:variant>
      <vt:variant>
        <vt:i4>35</vt:i4>
      </vt:variant>
      <vt:variant>
        <vt:i4>0</vt:i4>
      </vt:variant>
      <vt:variant>
        <vt:i4>5</vt:i4>
      </vt:variant>
      <vt:variant>
        <vt:lpwstr/>
      </vt:variant>
      <vt:variant>
        <vt:lpwstr>_Toc263937641</vt:lpwstr>
      </vt:variant>
      <vt:variant>
        <vt:i4>1769524</vt:i4>
      </vt:variant>
      <vt:variant>
        <vt:i4>29</vt:i4>
      </vt:variant>
      <vt:variant>
        <vt:i4>0</vt:i4>
      </vt:variant>
      <vt:variant>
        <vt:i4>5</vt:i4>
      </vt:variant>
      <vt:variant>
        <vt:lpwstr/>
      </vt:variant>
      <vt:variant>
        <vt:lpwstr>_Toc263937640</vt:lpwstr>
      </vt:variant>
      <vt:variant>
        <vt:i4>1835060</vt:i4>
      </vt:variant>
      <vt:variant>
        <vt:i4>23</vt:i4>
      </vt:variant>
      <vt:variant>
        <vt:i4>0</vt:i4>
      </vt:variant>
      <vt:variant>
        <vt:i4>5</vt:i4>
      </vt:variant>
      <vt:variant>
        <vt:lpwstr/>
      </vt:variant>
      <vt:variant>
        <vt:lpwstr>_Toc263937639</vt:lpwstr>
      </vt:variant>
      <vt:variant>
        <vt:i4>1835060</vt:i4>
      </vt:variant>
      <vt:variant>
        <vt:i4>17</vt:i4>
      </vt:variant>
      <vt:variant>
        <vt:i4>0</vt:i4>
      </vt:variant>
      <vt:variant>
        <vt:i4>5</vt:i4>
      </vt:variant>
      <vt:variant>
        <vt:lpwstr/>
      </vt:variant>
      <vt:variant>
        <vt:lpwstr>_Toc263937638</vt:lpwstr>
      </vt:variant>
      <vt:variant>
        <vt:i4>1835060</vt:i4>
      </vt:variant>
      <vt:variant>
        <vt:i4>11</vt:i4>
      </vt:variant>
      <vt:variant>
        <vt:i4>0</vt:i4>
      </vt:variant>
      <vt:variant>
        <vt:i4>5</vt:i4>
      </vt:variant>
      <vt:variant>
        <vt:lpwstr/>
      </vt:variant>
      <vt:variant>
        <vt:lpwstr>_Toc263937637</vt:lpwstr>
      </vt:variant>
      <vt:variant>
        <vt:i4>1835060</vt:i4>
      </vt:variant>
      <vt:variant>
        <vt:i4>5</vt:i4>
      </vt:variant>
      <vt:variant>
        <vt:i4>0</vt:i4>
      </vt:variant>
      <vt:variant>
        <vt:i4>5</vt:i4>
      </vt:variant>
      <vt:variant>
        <vt:lpwstr/>
      </vt:variant>
      <vt:variant>
        <vt:lpwstr>_Toc263937636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Gabor.Oesterreicher@fhstp.ac.at</dc:creator>
  <cp:lastModifiedBy>Karas Daniel</cp:lastModifiedBy>
  <cp:revision>130</cp:revision>
  <cp:lastPrinted>2025-05-31T22:34:00Z</cp:lastPrinted>
  <dcterms:created xsi:type="dcterms:W3CDTF">2025-05-31T01:18:00Z</dcterms:created>
  <dcterms:modified xsi:type="dcterms:W3CDTF">2025-05-31T22:34:00Z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0x0101000CE6BB26DCD44B4D9C30D829B3C1FB01</vt:lpwstr>
  </property>
</Properties>
</file>